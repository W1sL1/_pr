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1A05EAB" w14:textId="77777777" w:rsidR="002E14B4" w:rsidRDefault="002E14B4" w:rsidP="002779FC">
      <w:pPr>
        <w:spacing w:line="240" w:lineRule="auto"/>
        <w:ind w:firstLine="0"/>
        <w:jc w:val="center"/>
        <w:rPr>
          <w:rFonts w:cs="Times New Roman"/>
        </w:rPr>
      </w:pPr>
      <w:r>
        <w:rPr>
          <w:rFonts w:cs="Times New Roman"/>
        </w:rPr>
        <w:t>Санкт-Петербургский политехнический университет Петра Великого</w:t>
      </w:r>
    </w:p>
    <w:p w14:paraId="705C8FC6" w14:textId="77777777" w:rsidR="002E14B4" w:rsidRDefault="002E14B4" w:rsidP="002779FC">
      <w:pPr>
        <w:spacing w:line="240" w:lineRule="auto"/>
        <w:ind w:firstLine="0"/>
        <w:jc w:val="center"/>
        <w:rPr>
          <w:rFonts w:cs="Times New Roman"/>
        </w:rPr>
      </w:pPr>
      <w:r>
        <w:rPr>
          <w:rFonts w:cs="Times New Roman"/>
        </w:rPr>
        <w:t xml:space="preserve">Институт компьютерных наук и </w:t>
      </w:r>
      <w:proofErr w:type="spellStart"/>
      <w:r>
        <w:rPr>
          <w:rFonts w:cs="Times New Roman"/>
        </w:rPr>
        <w:t>кибербезопасности</w:t>
      </w:r>
      <w:proofErr w:type="spellEnd"/>
    </w:p>
    <w:p w14:paraId="2A048DFA" w14:textId="77777777" w:rsidR="002E14B4" w:rsidRDefault="002E14B4" w:rsidP="002779FC">
      <w:pPr>
        <w:spacing w:line="240" w:lineRule="auto"/>
        <w:ind w:firstLine="0"/>
        <w:jc w:val="center"/>
        <w:rPr>
          <w:rFonts w:cs="Times New Roman"/>
          <w:b/>
        </w:rPr>
      </w:pPr>
      <w:r>
        <w:rPr>
          <w:rFonts w:cs="Times New Roman"/>
          <w:b/>
        </w:rPr>
        <w:t xml:space="preserve">Высшая школа </w:t>
      </w:r>
      <w:proofErr w:type="spellStart"/>
      <w:r>
        <w:rPr>
          <w:rFonts w:cs="Times New Roman"/>
          <w:b/>
        </w:rPr>
        <w:t>кибербезопасности</w:t>
      </w:r>
      <w:proofErr w:type="spellEnd"/>
    </w:p>
    <w:p w14:paraId="0BC76ACB" w14:textId="77777777" w:rsidR="002E14B4" w:rsidRDefault="002E14B4" w:rsidP="002E14B4">
      <w:pPr>
        <w:spacing w:line="240" w:lineRule="auto"/>
        <w:jc w:val="center"/>
        <w:rPr>
          <w:rFonts w:cs="Times New Roman"/>
          <w:b/>
        </w:rPr>
      </w:pPr>
    </w:p>
    <w:p w14:paraId="7C589F58" w14:textId="77777777" w:rsidR="002E14B4" w:rsidRDefault="002E14B4" w:rsidP="002E14B4">
      <w:pPr>
        <w:spacing w:line="240" w:lineRule="auto"/>
        <w:jc w:val="center"/>
        <w:rPr>
          <w:rFonts w:cs="Times New Roman"/>
          <w:b/>
        </w:rPr>
      </w:pPr>
    </w:p>
    <w:p w14:paraId="6EE5FC9C" w14:textId="77777777" w:rsidR="002E14B4" w:rsidRDefault="002E14B4" w:rsidP="002E14B4">
      <w:pPr>
        <w:spacing w:line="240" w:lineRule="auto"/>
        <w:jc w:val="center"/>
        <w:rPr>
          <w:rFonts w:cs="Times New Roman"/>
          <w:b/>
        </w:rPr>
      </w:pPr>
    </w:p>
    <w:p w14:paraId="0818E071" w14:textId="77777777" w:rsidR="002E14B4" w:rsidRDefault="002E14B4" w:rsidP="002E14B4">
      <w:pPr>
        <w:spacing w:line="240" w:lineRule="auto"/>
        <w:jc w:val="center"/>
        <w:rPr>
          <w:rFonts w:cs="Times New Roman"/>
          <w:b/>
        </w:rPr>
      </w:pPr>
    </w:p>
    <w:p w14:paraId="3D66F497" w14:textId="77777777" w:rsidR="002E14B4" w:rsidRDefault="002E14B4" w:rsidP="002E14B4">
      <w:pPr>
        <w:spacing w:line="240" w:lineRule="auto"/>
        <w:jc w:val="center"/>
        <w:rPr>
          <w:rFonts w:cs="Times New Roman"/>
          <w:b/>
        </w:rPr>
      </w:pPr>
    </w:p>
    <w:p w14:paraId="31C21EC5" w14:textId="77777777" w:rsidR="002E14B4" w:rsidRDefault="002E14B4" w:rsidP="002E14B4">
      <w:pPr>
        <w:spacing w:line="240" w:lineRule="auto"/>
        <w:jc w:val="center"/>
        <w:rPr>
          <w:rFonts w:cs="Times New Roman"/>
          <w:b/>
        </w:rPr>
      </w:pPr>
    </w:p>
    <w:p w14:paraId="7F234434" w14:textId="77777777" w:rsidR="002E14B4" w:rsidRDefault="002E14B4" w:rsidP="002E14B4">
      <w:pPr>
        <w:spacing w:line="240" w:lineRule="auto"/>
        <w:jc w:val="center"/>
        <w:rPr>
          <w:rFonts w:cs="Times New Roman"/>
          <w:b/>
        </w:rPr>
      </w:pPr>
    </w:p>
    <w:p w14:paraId="06FC7A87" w14:textId="77777777" w:rsidR="002E14B4" w:rsidRDefault="002E14B4" w:rsidP="002E14B4">
      <w:pPr>
        <w:spacing w:line="240" w:lineRule="auto"/>
        <w:jc w:val="center"/>
        <w:rPr>
          <w:rFonts w:cs="Times New Roman"/>
          <w:b/>
        </w:rPr>
      </w:pPr>
    </w:p>
    <w:p w14:paraId="1EF5356F" w14:textId="77777777" w:rsidR="002E14B4" w:rsidRDefault="002E14B4" w:rsidP="002E14B4">
      <w:pPr>
        <w:spacing w:line="240" w:lineRule="auto"/>
        <w:jc w:val="center"/>
        <w:rPr>
          <w:rFonts w:cs="Times New Roman"/>
          <w:b/>
        </w:rPr>
      </w:pPr>
    </w:p>
    <w:p w14:paraId="400F9321" w14:textId="77777777" w:rsidR="002E14B4" w:rsidRDefault="002E14B4" w:rsidP="002E14B4">
      <w:pPr>
        <w:spacing w:line="240" w:lineRule="auto"/>
        <w:jc w:val="center"/>
        <w:rPr>
          <w:rFonts w:cs="Times New Roman"/>
          <w:b/>
        </w:rPr>
      </w:pPr>
    </w:p>
    <w:p w14:paraId="308C2E7C" w14:textId="77777777" w:rsidR="002E14B4" w:rsidRDefault="002E14B4" w:rsidP="002E14B4">
      <w:pPr>
        <w:spacing w:line="240" w:lineRule="auto"/>
        <w:jc w:val="center"/>
        <w:rPr>
          <w:rFonts w:cs="Times New Roman"/>
          <w:b/>
        </w:rPr>
      </w:pPr>
    </w:p>
    <w:p w14:paraId="0CE00831" w14:textId="77777777" w:rsidR="002E14B4" w:rsidRDefault="002E14B4" w:rsidP="002E14B4">
      <w:pPr>
        <w:spacing w:line="240" w:lineRule="auto"/>
        <w:jc w:val="center"/>
        <w:rPr>
          <w:rFonts w:cs="Times New Roman"/>
          <w:b/>
        </w:rPr>
      </w:pPr>
    </w:p>
    <w:p w14:paraId="09A6FBAC" w14:textId="77777777" w:rsidR="002E14B4" w:rsidRDefault="002E14B4" w:rsidP="002E14B4">
      <w:pPr>
        <w:spacing w:line="240" w:lineRule="auto"/>
        <w:jc w:val="center"/>
        <w:rPr>
          <w:rFonts w:cs="Times New Roman"/>
          <w:b/>
        </w:rPr>
      </w:pPr>
    </w:p>
    <w:p w14:paraId="6611ADFA" w14:textId="77777777" w:rsidR="002E14B4" w:rsidRDefault="002E14B4" w:rsidP="002779FC">
      <w:pPr>
        <w:spacing w:line="240" w:lineRule="auto"/>
        <w:ind w:firstLine="0"/>
        <w:jc w:val="center"/>
        <w:rPr>
          <w:rFonts w:cs="Times New Roman"/>
          <w:b/>
          <w:spacing w:val="62"/>
          <w:sz w:val="32"/>
          <w:szCs w:val="32"/>
        </w:rPr>
      </w:pPr>
      <w:r>
        <w:rPr>
          <w:rFonts w:cs="Times New Roman"/>
          <w:b/>
          <w:spacing w:val="62"/>
          <w:sz w:val="32"/>
          <w:szCs w:val="32"/>
        </w:rPr>
        <w:t>КУРСОВАЯ РАБОТА</w:t>
      </w:r>
    </w:p>
    <w:p w14:paraId="4F4C4E60" w14:textId="77777777" w:rsidR="002E14B4" w:rsidRDefault="002E14B4" w:rsidP="002779FC">
      <w:pPr>
        <w:spacing w:line="240" w:lineRule="auto"/>
        <w:ind w:firstLine="0"/>
        <w:jc w:val="center"/>
        <w:rPr>
          <w:rFonts w:cs="Times New Roman"/>
          <w:b/>
          <w:spacing w:val="62"/>
        </w:rPr>
      </w:pPr>
    </w:p>
    <w:p w14:paraId="3D678AB2" w14:textId="3414E386" w:rsidR="002E14B4" w:rsidRPr="00FD1A3C" w:rsidRDefault="00FD1A3C" w:rsidP="002779FC">
      <w:pPr>
        <w:ind w:firstLine="0"/>
        <w:jc w:val="center"/>
        <w:rPr>
          <w:rFonts w:cs="Times New Roman"/>
          <w:b/>
        </w:rPr>
      </w:pPr>
      <w:r>
        <w:rPr>
          <w:rFonts w:cs="Times New Roman"/>
          <w:b/>
        </w:rPr>
        <w:t xml:space="preserve">Разработка </w:t>
      </w:r>
      <w:r w:rsidRPr="00FD1A3C">
        <w:rPr>
          <w:rFonts w:cs="Times New Roman"/>
          <w:b/>
        </w:rPr>
        <w:t xml:space="preserve">приложения </w:t>
      </w:r>
      <w:r w:rsidR="005169F0" w:rsidRPr="00FD1A3C">
        <w:rPr>
          <w:rFonts w:cs="Times New Roman"/>
          <w:b/>
        </w:rPr>
        <w:t>«</w:t>
      </w:r>
      <w:r w:rsidRPr="00FD1A3C">
        <w:rPr>
          <w:b/>
        </w:rPr>
        <w:t xml:space="preserve">3D </w:t>
      </w:r>
      <w:proofErr w:type="spellStart"/>
      <w:r w:rsidRPr="00FD1A3C">
        <w:rPr>
          <w:b/>
        </w:rPr>
        <w:t>Graph</w:t>
      </w:r>
      <w:proofErr w:type="spellEnd"/>
      <w:r w:rsidRPr="00FD1A3C">
        <w:rPr>
          <w:b/>
        </w:rPr>
        <w:t xml:space="preserve"> </w:t>
      </w:r>
      <w:proofErr w:type="spellStart"/>
      <w:r w:rsidRPr="00FD1A3C">
        <w:rPr>
          <w:b/>
        </w:rPr>
        <w:t>Visualizer</w:t>
      </w:r>
      <w:proofErr w:type="spellEnd"/>
      <w:r w:rsidR="005169F0" w:rsidRPr="00FD1A3C">
        <w:rPr>
          <w:rFonts w:cs="Times New Roman"/>
          <w:b/>
        </w:rPr>
        <w:t>»</w:t>
      </w:r>
    </w:p>
    <w:p w14:paraId="4840B5FD" w14:textId="77777777" w:rsidR="002E14B4" w:rsidRDefault="002E14B4" w:rsidP="002779FC">
      <w:pPr>
        <w:ind w:firstLine="0"/>
        <w:jc w:val="center"/>
        <w:rPr>
          <w:rFonts w:ascii="Courier New" w:hAnsi="Courier New" w:cs="Courier New"/>
          <w:sz w:val="22"/>
          <w:szCs w:val="20"/>
        </w:rPr>
      </w:pPr>
      <w:r>
        <w:rPr>
          <w:rFonts w:cs="Times New Roman"/>
        </w:rPr>
        <w:t>по дисциплине «Структуры данных»</w:t>
      </w:r>
    </w:p>
    <w:p w14:paraId="75929741" w14:textId="77777777" w:rsidR="002E14B4" w:rsidRDefault="002E14B4" w:rsidP="002E14B4">
      <w:pPr>
        <w:spacing w:line="240" w:lineRule="auto"/>
        <w:jc w:val="center"/>
        <w:rPr>
          <w:rFonts w:cs="Times New Roman"/>
        </w:rPr>
      </w:pPr>
    </w:p>
    <w:p w14:paraId="13C18B7B" w14:textId="77777777" w:rsidR="002E14B4" w:rsidRDefault="002E14B4" w:rsidP="002E14B4">
      <w:pPr>
        <w:spacing w:line="240" w:lineRule="auto"/>
        <w:jc w:val="center"/>
        <w:rPr>
          <w:rFonts w:cs="Times New Roman"/>
        </w:rPr>
      </w:pPr>
    </w:p>
    <w:p w14:paraId="0310B2B2" w14:textId="77777777" w:rsidR="002E14B4" w:rsidRDefault="002E14B4" w:rsidP="002E14B4">
      <w:pPr>
        <w:spacing w:line="240" w:lineRule="auto"/>
        <w:jc w:val="center"/>
        <w:rPr>
          <w:rFonts w:cs="Times New Roman"/>
          <w:sz w:val="22"/>
          <w:szCs w:val="20"/>
        </w:rPr>
      </w:pPr>
    </w:p>
    <w:p w14:paraId="32A4154E" w14:textId="77777777" w:rsidR="002E14B4" w:rsidRDefault="002E14B4" w:rsidP="002E14B4">
      <w:pPr>
        <w:spacing w:line="240" w:lineRule="auto"/>
        <w:jc w:val="center"/>
        <w:rPr>
          <w:rFonts w:cs="Times New Roman"/>
        </w:rPr>
      </w:pPr>
    </w:p>
    <w:p w14:paraId="5BD2257B" w14:textId="77777777" w:rsidR="002E14B4" w:rsidRDefault="002E14B4" w:rsidP="002E14B4">
      <w:pPr>
        <w:spacing w:line="240" w:lineRule="auto"/>
        <w:jc w:val="center"/>
        <w:rPr>
          <w:rFonts w:cs="Times New Roman"/>
        </w:rPr>
      </w:pPr>
    </w:p>
    <w:p w14:paraId="27F4CFDA" w14:textId="77777777" w:rsidR="002E14B4" w:rsidRDefault="002E14B4" w:rsidP="002E14B4">
      <w:pPr>
        <w:spacing w:line="240" w:lineRule="auto"/>
        <w:jc w:val="center"/>
        <w:rPr>
          <w:rFonts w:cs="Times New Roman"/>
        </w:rPr>
      </w:pPr>
    </w:p>
    <w:p w14:paraId="75D6B4CF" w14:textId="77777777" w:rsidR="002E14B4" w:rsidRDefault="002E14B4" w:rsidP="002E14B4">
      <w:pPr>
        <w:spacing w:line="240" w:lineRule="auto"/>
        <w:ind w:left="1134" w:hanging="1134"/>
        <w:rPr>
          <w:rFonts w:cs="Times New Roman"/>
        </w:rPr>
      </w:pPr>
      <w:r>
        <w:rPr>
          <w:rFonts w:cs="Times New Roman"/>
        </w:rPr>
        <w:t>Выполнили</w:t>
      </w:r>
    </w:p>
    <w:p w14:paraId="48E36881" w14:textId="0B0BE4B0" w:rsidR="002E14B4" w:rsidRDefault="002B4397" w:rsidP="002E14B4">
      <w:pPr>
        <w:tabs>
          <w:tab w:val="left" w:pos="3960"/>
          <w:tab w:val="left" w:pos="6840"/>
        </w:tabs>
        <w:spacing w:line="240" w:lineRule="auto"/>
        <w:ind w:left="1134" w:hanging="1134"/>
        <w:rPr>
          <w:rFonts w:cs="Times New Roman"/>
        </w:rPr>
      </w:pPr>
      <w:r>
        <w:rPr>
          <w:rFonts w:cs="Times New Roman"/>
        </w:rPr>
        <w:t>студенты гр. 5151004/50002</w:t>
      </w:r>
      <w:r w:rsidR="002E14B4">
        <w:rPr>
          <w:rFonts w:cs="Times New Roman"/>
        </w:rPr>
        <w:tab/>
      </w:r>
      <w:r w:rsidR="002E14B4">
        <w:rPr>
          <w:rFonts w:cs="Times New Roman"/>
        </w:rPr>
        <w:tab/>
      </w:r>
      <w:proofErr w:type="spellStart"/>
      <w:r w:rsidR="000E2FD8">
        <w:rPr>
          <w:rFonts w:cs="Times New Roman"/>
        </w:rPr>
        <w:t>Прозоров</w:t>
      </w:r>
      <w:proofErr w:type="spellEnd"/>
      <w:r w:rsidR="000E2FD8">
        <w:rPr>
          <w:rFonts w:cs="Times New Roman"/>
        </w:rPr>
        <w:t xml:space="preserve"> П.А.</w:t>
      </w:r>
    </w:p>
    <w:p w14:paraId="572CE7B7" w14:textId="269D187D" w:rsidR="002E14B4" w:rsidRDefault="002E14B4" w:rsidP="002E14B4">
      <w:pPr>
        <w:tabs>
          <w:tab w:val="left" w:pos="3960"/>
          <w:tab w:val="left" w:pos="6840"/>
        </w:tabs>
        <w:spacing w:line="240" w:lineRule="auto"/>
        <w:ind w:left="1134" w:hanging="1134"/>
        <w:rPr>
          <w:rFonts w:cs="Times New Roman"/>
        </w:rPr>
      </w:pPr>
      <w:r>
        <w:rPr>
          <w:rFonts w:cs="Times New Roman"/>
        </w:rPr>
        <w:tab/>
      </w:r>
      <w:r>
        <w:rPr>
          <w:rFonts w:cs="Times New Roman"/>
        </w:rPr>
        <w:tab/>
      </w:r>
      <w:r>
        <w:rPr>
          <w:rFonts w:cs="Times New Roman"/>
        </w:rPr>
        <w:tab/>
      </w:r>
      <w:r w:rsidR="000E2FD8">
        <w:rPr>
          <w:rFonts w:cs="Times New Roman"/>
        </w:rPr>
        <w:t>Семин А.М.</w:t>
      </w:r>
    </w:p>
    <w:p w14:paraId="70C242ED" w14:textId="2BC9C7D1" w:rsidR="002E14B4" w:rsidRPr="008D0745" w:rsidRDefault="002E14B4" w:rsidP="002E14B4">
      <w:pPr>
        <w:spacing w:before="240" w:line="240" w:lineRule="auto"/>
        <w:ind w:left="1134" w:hanging="1134"/>
        <w:rPr>
          <w:rFonts w:cs="Times New Roman"/>
        </w:rPr>
      </w:pPr>
      <w:r>
        <w:rPr>
          <w:rFonts w:cs="Times New Roman"/>
        </w:rPr>
        <w:t>Руководитель</w:t>
      </w:r>
      <w:r>
        <w:rPr>
          <w:rFonts w:cs="Times New Roman"/>
        </w:rPr>
        <w:tab/>
      </w:r>
      <w:r>
        <w:rPr>
          <w:rFonts w:cs="Times New Roman"/>
        </w:rPr>
        <w:tab/>
      </w:r>
      <w:r w:rsidRPr="008D0745">
        <w:rPr>
          <w:rFonts w:cs="Times New Roman"/>
        </w:rPr>
        <w:t xml:space="preserve">                                        </w:t>
      </w:r>
      <w:r>
        <w:rPr>
          <w:rFonts w:cs="Times New Roman"/>
        </w:rPr>
        <w:tab/>
      </w:r>
      <w:r>
        <w:rPr>
          <w:rFonts w:cs="Times New Roman"/>
        </w:rPr>
        <w:tab/>
        <w:t xml:space="preserve">       Вагисаров В. Б.</w:t>
      </w:r>
    </w:p>
    <w:p w14:paraId="678E6A11" w14:textId="77777777" w:rsidR="002E14B4" w:rsidRDefault="002E14B4" w:rsidP="002E14B4">
      <w:pPr>
        <w:tabs>
          <w:tab w:val="left" w:pos="3960"/>
          <w:tab w:val="left" w:pos="6840"/>
        </w:tabs>
        <w:spacing w:line="240" w:lineRule="auto"/>
        <w:ind w:left="1134"/>
        <w:rPr>
          <w:rFonts w:cs="Times New Roman"/>
        </w:rPr>
      </w:pPr>
    </w:p>
    <w:p w14:paraId="5D8804A3" w14:textId="31E026B8" w:rsidR="002E14B4" w:rsidRPr="002E14B4" w:rsidRDefault="006A0516" w:rsidP="002E14B4">
      <w:pPr>
        <w:tabs>
          <w:tab w:val="left" w:pos="3960"/>
          <w:tab w:val="left" w:pos="6840"/>
        </w:tabs>
        <w:spacing w:line="240" w:lineRule="auto"/>
        <w:ind w:left="1134"/>
        <w:jc w:val="right"/>
        <w:rPr>
          <w:rFonts w:ascii="Courier New" w:hAnsi="Courier New" w:cs="Courier New"/>
          <w:sz w:val="22"/>
          <w:szCs w:val="20"/>
        </w:rPr>
      </w:pPr>
      <w:r>
        <w:rPr>
          <w:rFonts w:cs="Times New Roman"/>
        </w:rPr>
        <w:t>«___» __________ 2026</w:t>
      </w:r>
      <w:r w:rsidR="002E14B4">
        <w:rPr>
          <w:rFonts w:cs="Times New Roman"/>
        </w:rPr>
        <w:t xml:space="preserve"> г.</w:t>
      </w:r>
    </w:p>
    <w:p w14:paraId="4626C1B9" w14:textId="77777777" w:rsidR="002E14B4" w:rsidRDefault="002E14B4" w:rsidP="002E14B4">
      <w:pPr>
        <w:tabs>
          <w:tab w:val="left" w:pos="3960"/>
          <w:tab w:val="left" w:pos="6840"/>
        </w:tabs>
        <w:spacing w:line="240" w:lineRule="auto"/>
        <w:ind w:left="1134"/>
        <w:rPr>
          <w:rFonts w:cs="Times New Roman"/>
        </w:rPr>
      </w:pPr>
    </w:p>
    <w:p w14:paraId="57E2AE3F" w14:textId="77777777" w:rsidR="002E14B4" w:rsidRDefault="002E14B4" w:rsidP="002E14B4">
      <w:pPr>
        <w:tabs>
          <w:tab w:val="left" w:pos="3960"/>
          <w:tab w:val="left" w:pos="6840"/>
        </w:tabs>
        <w:spacing w:line="240" w:lineRule="auto"/>
        <w:ind w:left="1134"/>
        <w:rPr>
          <w:rFonts w:cs="Times New Roman"/>
        </w:rPr>
      </w:pPr>
    </w:p>
    <w:p w14:paraId="2E439123" w14:textId="77777777" w:rsidR="002E14B4" w:rsidRDefault="002E14B4" w:rsidP="002E14B4">
      <w:pPr>
        <w:tabs>
          <w:tab w:val="left" w:pos="3960"/>
          <w:tab w:val="left" w:pos="6840"/>
        </w:tabs>
        <w:spacing w:line="240" w:lineRule="auto"/>
        <w:ind w:left="1134"/>
        <w:rPr>
          <w:rFonts w:cs="Times New Roman"/>
        </w:rPr>
      </w:pPr>
    </w:p>
    <w:p w14:paraId="7123B4EB" w14:textId="77777777" w:rsidR="002E14B4" w:rsidRDefault="002E14B4" w:rsidP="002E14B4">
      <w:pPr>
        <w:tabs>
          <w:tab w:val="left" w:pos="3960"/>
          <w:tab w:val="left" w:pos="6840"/>
        </w:tabs>
        <w:spacing w:line="240" w:lineRule="auto"/>
        <w:ind w:left="1134"/>
        <w:rPr>
          <w:rFonts w:cs="Times New Roman"/>
        </w:rPr>
      </w:pPr>
    </w:p>
    <w:p w14:paraId="01E086F9" w14:textId="77777777" w:rsidR="002E14B4" w:rsidRDefault="002E14B4" w:rsidP="002E14B4">
      <w:pPr>
        <w:tabs>
          <w:tab w:val="left" w:pos="3960"/>
          <w:tab w:val="left" w:pos="6840"/>
        </w:tabs>
        <w:spacing w:line="240" w:lineRule="auto"/>
        <w:ind w:left="1134"/>
        <w:rPr>
          <w:rFonts w:cs="Times New Roman"/>
        </w:rPr>
      </w:pPr>
    </w:p>
    <w:p w14:paraId="1DA6ABA4" w14:textId="07E854C9" w:rsidR="002E14B4" w:rsidRDefault="002E14B4" w:rsidP="002E14B4">
      <w:pPr>
        <w:tabs>
          <w:tab w:val="left" w:pos="3960"/>
          <w:tab w:val="left" w:pos="6840"/>
        </w:tabs>
        <w:spacing w:line="240" w:lineRule="auto"/>
        <w:ind w:left="1134"/>
        <w:rPr>
          <w:rFonts w:cs="Times New Roman"/>
        </w:rPr>
      </w:pPr>
    </w:p>
    <w:p w14:paraId="77095D50" w14:textId="3D4DAC0A" w:rsidR="002E14B4" w:rsidRDefault="002E14B4" w:rsidP="002E14B4">
      <w:pPr>
        <w:tabs>
          <w:tab w:val="left" w:pos="3960"/>
          <w:tab w:val="left" w:pos="6840"/>
        </w:tabs>
        <w:spacing w:line="240" w:lineRule="auto"/>
        <w:ind w:left="1134"/>
        <w:rPr>
          <w:rFonts w:cs="Times New Roman"/>
        </w:rPr>
      </w:pPr>
    </w:p>
    <w:p w14:paraId="5193FDDA" w14:textId="77777777" w:rsidR="002E14B4" w:rsidRDefault="002E14B4" w:rsidP="002E14B4">
      <w:pPr>
        <w:tabs>
          <w:tab w:val="left" w:pos="3960"/>
          <w:tab w:val="left" w:pos="6840"/>
        </w:tabs>
        <w:spacing w:line="240" w:lineRule="auto"/>
        <w:ind w:left="1134"/>
        <w:rPr>
          <w:rFonts w:cs="Times New Roman"/>
        </w:rPr>
      </w:pPr>
    </w:p>
    <w:p w14:paraId="1E137A5D" w14:textId="77777777" w:rsidR="002E14B4" w:rsidRDefault="002E14B4" w:rsidP="002E14B4">
      <w:pPr>
        <w:tabs>
          <w:tab w:val="left" w:pos="3960"/>
          <w:tab w:val="left" w:pos="6840"/>
        </w:tabs>
        <w:spacing w:line="240" w:lineRule="auto"/>
        <w:ind w:left="1134"/>
        <w:rPr>
          <w:rFonts w:cs="Times New Roman"/>
        </w:rPr>
      </w:pPr>
    </w:p>
    <w:p w14:paraId="6C4A0CB6" w14:textId="77777777" w:rsidR="002E14B4" w:rsidRDefault="002E14B4" w:rsidP="002779FC">
      <w:pPr>
        <w:spacing w:line="240" w:lineRule="auto"/>
        <w:ind w:firstLine="0"/>
        <w:jc w:val="center"/>
        <w:rPr>
          <w:rFonts w:cs="Times New Roman"/>
        </w:rPr>
      </w:pPr>
      <w:r>
        <w:rPr>
          <w:rFonts w:cs="Times New Roman"/>
        </w:rPr>
        <w:t>Санкт-Петербург</w:t>
      </w:r>
    </w:p>
    <w:p w14:paraId="160D0D56" w14:textId="2410DEA4" w:rsidR="002E14B4" w:rsidRDefault="006A0516" w:rsidP="002779FC">
      <w:pPr>
        <w:spacing w:line="240" w:lineRule="auto"/>
        <w:ind w:firstLine="0"/>
        <w:jc w:val="center"/>
        <w:rPr>
          <w:rFonts w:cs="Times New Roman"/>
        </w:rPr>
      </w:pPr>
      <w:r>
        <w:rPr>
          <w:rFonts w:cs="Times New Roman"/>
        </w:rPr>
        <w:t>2026</w:t>
      </w:r>
    </w:p>
    <w:sdt>
      <w:sdtP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id w:val="-211358606"/>
        <w:docPartObj>
          <w:docPartGallery w:val="Table of Contents"/>
          <w:docPartUnique/>
        </w:docPartObj>
      </w:sdtPr>
      <w:sdtEndPr>
        <w:rPr>
          <w:rFonts w:cstheme="minorBidi"/>
          <w:bCs/>
          <w:color w:val="auto"/>
        </w:rPr>
      </w:sdtEndPr>
      <w:sdtContent>
        <w:p w14:paraId="66A02C31" w14:textId="46134ECA" w:rsidR="00E05E77" w:rsidRPr="00E05E77" w:rsidRDefault="00E05E77" w:rsidP="00E05E77">
          <w:pPr>
            <w:pStyle w:val="affff2"/>
            <w:jc w:val="center"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t>СОДЕРЖАНИЕ</w:t>
          </w:r>
        </w:p>
        <w:p w14:paraId="69A89207" w14:textId="4A4C2F56" w:rsidR="00763796" w:rsidRDefault="00E05E77">
          <w:pPr>
            <w:pStyle w:val="11"/>
            <w:rPr>
              <w:rFonts w:asciiTheme="minorHAnsi" w:hAnsiTheme="minorHAnsi"/>
              <w:b w:val="0"/>
              <w:sz w:val="22"/>
              <w:szCs w:val="22"/>
            </w:rPr>
          </w:pPr>
          <w:r w:rsidRPr="005D6C70">
            <w:rPr>
              <w:b w:val="0"/>
              <w:bCs/>
            </w:rPr>
            <w:fldChar w:fldCharType="begin"/>
          </w:r>
          <w:r w:rsidRPr="005D6C70">
            <w:rPr>
              <w:b w:val="0"/>
              <w:bCs/>
            </w:rPr>
            <w:instrText xml:space="preserve"> TOC \o "1-3" \h \z \u </w:instrText>
          </w:r>
          <w:r w:rsidRPr="005D6C70">
            <w:rPr>
              <w:b w:val="0"/>
              <w:bCs/>
            </w:rPr>
            <w:fldChar w:fldCharType="separate"/>
          </w:r>
          <w:hyperlink w:anchor="_Toc230133954" w:history="1">
            <w:r w:rsidR="00763796" w:rsidRPr="00C133A7">
              <w:rPr>
                <w:rStyle w:val="aff5"/>
              </w:rPr>
              <w:t>ВВЕДЕНИЕ</w:t>
            </w:r>
            <w:r w:rsidR="00763796">
              <w:rPr>
                <w:webHidden/>
              </w:rPr>
              <w:tab/>
            </w:r>
            <w:r w:rsidR="00763796">
              <w:rPr>
                <w:webHidden/>
              </w:rPr>
              <w:fldChar w:fldCharType="begin"/>
            </w:r>
            <w:r w:rsidR="00763796">
              <w:rPr>
                <w:webHidden/>
              </w:rPr>
              <w:instrText xml:space="preserve"> PAGEREF _Toc230133954 \h </w:instrText>
            </w:r>
            <w:r w:rsidR="00763796">
              <w:rPr>
                <w:webHidden/>
              </w:rPr>
            </w:r>
            <w:r w:rsidR="00763796">
              <w:rPr>
                <w:webHidden/>
              </w:rPr>
              <w:fldChar w:fldCharType="separate"/>
            </w:r>
            <w:r w:rsidR="00763796">
              <w:rPr>
                <w:webHidden/>
              </w:rPr>
              <w:t>3</w:t>
            </w:r>
            <w:r w:rsidR="00763796">
              <w:rPr>
                <w:webHidden/>
              </w:rPr>
              <w:fldChar w:fldCharType="end"/>
            </w:r>
          </w:hyperlink>
        </w:p>
        <w:p w14:paraId="02F71793" w14:textId="2E3FD3F2" w:rsidR="00763796" w:rsidRDefault="00763796">
          <w:pPr>
            <w:pStyle w:val="11"/>
            <w:rPr>
              <w:rFonts w:asciiTheme="minorHAnsi" w:hAnsiTheme="minorHAnsi"/>
              <w:b w:val="0"/>
              <w:sz w:val="22"/>
              <w:szCs w:val="22"/>
            </w:rPr>
          </w:pPr>
          <w:hyperlink w:anchor="_Toc230133955" w:history="1">
            <w:r w:rsidRPr="00C133A7">
              <w:rPr>
                <w:rStyle w:val="aff5"/>
              </w:rPr>
              <w:t>1.</w:t>
            </w:r>
            <w:r>
              <w:rPr>
                <w:rFonts w:asciiTheme="minorHAnsi" w:hAnsiTheme="minorHAnsi"/>
                <w:b w:val="0"/>
                <w:sz w:val="22"/>
                <w:szCs w:val="22"/>
              </w:rPr>
              <w:tab/>
            </w:r>
            <w:r w:rsidRPr="00C133A7">
              <w:rPr>
                <w:rStyle w:val="aff5"/>
              </w:rPr>
              <w:t>Теоретические исследования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_Toc230133955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5C500DA2" w14:textId="3029E44B" w:rsidR="00763796" w:rsidRDefault="00763796">
          <w:pPr>
            <w:pStyle w:val="11"/>
            <w:rPr>
              <w:rFonts w:asciiTheme="minorHAnsi" w:hAnsiTheme="minorHAnsi"/>
              <w:b w:val="0"/>
              <w:sz w:val="22"/>
              <w:szCs w:val="22"/>
            </w:rPr>
          </w:pPr>
          <w:hyperlink w:anchor="_Toc230133959" w:history="1">
            <w:r w:rsidRPr="00C133A7">
              <w:rPr>
                <w:rStyle w:val="aff5"/>
              </w:rPr>
              <w:t>2.</w:t>
            </w:r>
            <w:r>
              <w:rPr>
                <w:rFonts w:asciiTheme="minorHAnsi" w:hAnsiTheme="minorHAnsi"/>
                <w:b w:val="0"/>
                <w:sz w:val="22"/>
                <w:szCs w:val="22"/>
              </w:rPr>
              <w:tab/>
            </w:r>
            <w:r w:rsidRPr="00C133A7">
              <w:rPr>
                <w:rStyle w:val="aff5"/>
              </w:rPr>
              <w:t>Реализация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_Toc230133959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0627F8A4" w14:textId="68A8EA04" w:rsidR="00763796" w:rsidRPr="00763796" w:rsidRDefault="00763796">
          <w:pPr>
            <w:pStyle w:val="11"/>
            <w:rPr>
              <w:rFonts w:asciiTheme="minorHAnsi" w:hAnsiTheme="minorHAnsi"/>
              <w:b w:val="0"/>
              <w:sz w:val="22"/>
              <w:szCs w:val="22"/>
            </w:rPr>
          </w:pPr>
          <w:r w:rsidRPr="00763796">
            <w:rPr>
              <w:rStyle w:val="aff5"/>
              <w:u w:val="none"/>
            </w:rPr>
            <w:tab/>
          </w:r>
          <w:hyperlink w:anchor="_Toc230133961" w:history="1">
            <w:r w:rsidRPr="00763796">
              <w:rPr>
                <w:rStyle w:val="aff5"/>
                <w:u w:val="none"/>
              </w:rPr>
              <w:t>2.1. Функционал приложения</w:t>
            </w:r>
            <w:r w:rsidRPr="00763796">
              <w:rPr>
                <w:webHidden/>
              </w:rPr>
              <w:tab/>
            </w:r>
            <w:r w:rsidRPr="00763796">
              <w:rPr>
                <w:webHidden/>
              </w:rPr>
              <w:fldChar w:fldCharType="begin"/>
            </w:r>
            <w:r w:rsidRPr="00763796">
              <w:rPr>
                <w:webHidden/>
              </w:rPr>
              <w:instrText xml:space="preserve"> PAGEREF _Toc230133961 \h </w:instrText>
            </w:r>
            <w:r w:rsidRPr="00763796">
              <w:rPr>
                <w:webHidden/>
              </w:rPr>
            </w:r>
            <w:r w:rsidRPr="00763796">
              <w:rPr>
                <w:webHidden/>
              </w:rPr>
              <w:fldChar w:fldCharType="separate"/>
            </w:r>
            <w:r w:rsidRPr="00763796">
              <w:rPr>
                <w:webHidden/>
              </w:rPr>
              <w:t>7</w:t>
            </w:r>
            <w:r w:rsidRPr="00763796">
              <w:rPr>
                <w:webHidden/>
              </w:rPr>
              <w:fldChar w:fldCharType="end"/>
            </w:r>
          </w:hyperlink>
        </w:p>
        <w:p w14:paraId="467A6E90" w14:textId="725BA6E6" w:rsidR="00763796" w:rsidRPr="00763796" w:rsidRDefault="00763796">
          <w:pPr>
            <w:pStyle w:val="11"/>
            <w:rPr>
              <w:rFonts w:asciiTheme="minorHAnsi" w:hAnsiTheme="minorHAnsi"/>
              <w:b w:val="0"/>
              <w:sz w:val="22"/>
              <w:szCs w:val="22"/>
            </w:rPr>
          </w:pPr>
          <w:r w:rsidRPr="00763796">
            <w:rPr>
              <w:rStyle w:val="aff5"/>
              <w:u w:val="none"/>
            </w:rPr>
            <w:tab/>
          </w:r>
          <w:hyperlink w:anchor="_Toc230133962" w:history="1">
            <w:r w:rsidRPr="00763796">
              <w:rPr>
                <w:rStyle w:val="aff5"/>
                <w:u w:val="none"/>
              </w:rPr>
              <w:t>2.2. Реализация интерфейса и окон приложения</w:t>
            </w:r>
            <w:r w:rsidRPr="00763796">
              <w:rPr>
                <w:webHidden/>
              </w:rPr>
              <w:tab/>
            </w:r>
            <w:r w:rsidRPr="00763796">
              <w:rPr>
                <w:webHidden/>
              </w:rPr>
              <w:fldChar w:fldCharType="begin"/>
            </w:r>
            <w:r w:rsidRPr="00763796">
              <w:rPr>
                <w:webHidden/>
              </w:rPr>
              <w:instrText xml:space="preserve"> PAGEREF _Toc230133962 \h </w:instrText>
            </w:r>
            <w:r w:rsidRPr="00763796">
              <w:rPr>
                <w:webHidden/>
              </w:rPr>
            </w:r>
            <w:r w:rsidRPr="00763796">
              <w:rPr>
                <w:webHidden/>
              </w:rPr>
              <w:fldChar w:fldCharType="separate"/>
            </w:r>
            <w:r w:rsidRPr="00763796">
              <w:rPr>
                <w:webHidden/>
              </w:rPr>
              <w:t>7</w:t>
            </w:r>
            <w:r w:rsidRPr="00763796">
              <w:rPr>
                <w:webHidden/>
              </w:rPr>
              <w:fldChar w:fldCharType="end"/>
            </w:r>
          </w:hyperlink>
        </w:p>
        <w:p w14:paraId="61F072FC" w14:textId="1AE473CE" w:rsidR="00763796" w:rsidRPr="00763796" w:rsidRDefault="00763796">
          <w:pPr>
            <w:pStyle w:val="11"/>
            <w:rPr>
              <w:rFonts w:asciiTheme="minorHAnsi" w:hAnsiTheme="minorHAnsi"/>
              <w:b w:val="0"/>
              <w:sz w:val="22"/>
              <w:szCs w:val="22"/>
            </w:rPr>
          </w:pPr>
          <w:r w:rsidRPr="00763796">
            <w:rPr>
              <w:rStyle w:val="aff5"/>
              <w:u w:val="none"/>
            </w:rPr>
            <w:tab/>
          </w:r>
          <w:hyperlink w:anchor="_Toc230133963" w:history="1">
            <w:r w:rsidRPr="00763796">
              <w:rPr>
                <w:rStyle w:val="aff5"/>
                <w:u w:val="none"/>
              </w:rPr>
              <w:t>2.3. Реализация функционала кнопок и интерактивного ввода</w:t>
            </w:r>
            <w:r w:rsidRPr="00763796">
              <w:rPr>
                <w:webHidden/>
              </w:rPr>
              <w:tab/>
            </w:r>
            <w:r w:rsidRPr="00763796">
              <w:rPr>
                <w:webHidden/>
              </w:rPr>
              <w:fldChar w:fldCharType="begin"/>
            </w:r>
            <w:r w:rsidRPr="00763796">
              <w:rPr>
                <w:webHidden/>
              </w:rPr>
              <w:instrText xml:space="preserve"> PAGEREF _Toc230133963 \h </w:instrText>
            </w:r>
            <w:r w:rsidRPr="00763796">
              <w:rPr>
                <w:webHidden/>
              </w:rPr>
            </w:r>
            <w:r w:rsidRPr="00763796">
              <w:rPr>
                <w:webHidden/>
              </w:rPr>
              <w:fldChar w:fldCharType="separate"/>
            </w:r>
            <w:r w:rsidRPr="00763796">
              <w:rPr>
                <w:webHidden/>
              </w:rPr>
              <w:t>9</w:t>
            </w:r>
            <w:r w:rsidRPr="00763796">
              <w:rPr>
                <w:webHidden/>
              </w:rPr>
              <w:fldChar w:fldCharType="end"/>
            </w:r>
          </w:hyperlink>
        </w:p>
        <w:p w14:paraId="6078243B" w14:textId="79871754" w:rsidR="00763796" w:rsidRPr="00763796" w:rsidRDefault="00763796">
          <w:pPr>
            <w:pStyle w:val="11"/>
            <w:rPr>
              <w:rFonts w:asciiTheme="minorHAnsi" w:hAnsiTheme="minorHAnsi"/>
              <w:b w:val="0"/>
              <w:sz w:val="22"/>
              <w:szCs w:val="22"/>
            </w:rPr>
          </w:pPr>
          <w:r w:rsidRPr="00763796">
            <w:rPr>
              <w:rStyle w:val="aff5"/>
              <w:u w:val="none"/>
            </w:rPr>
            <w:tab/>
          </w:r>
          <w:hyperlink w:anchor="_Toc230133964" w:history="1">
            <w:r w:rsidRPr="00763796">
              <w:rPr>
                <w:rStyle w:val="aff5"/>
                <w:u w:val="none"/>
              </w:rPr>
              <w:t>2.4. Основной алгоритм работы приложения</w:t>
            </w:r>
            <w:r w:rsidRPr="00763796">
              <w:rPr>
                <w:webHidden/>
              </w:rPr>
              <w:tab/>
            </w:r>
            <w:r w:rsidRPr="00763796">
              <w:rPr>
                <w:webHidden/>
              </w:rPr>
              <w:fldChar w:fldCharType="begin"/>
            </w:r>
            <w:r w:rsidRPr="00763796">
              <w:rPr>
                <w:webHidden/>
              </w:rPr>
              <w:instrText xml:space="preserve"> PAGEREF _Toc230133964 \h </w:instrText>
            </w:r>
            <w:r w:rsidRPr="00763796">
              <w:rPr>
                <w:webHidden/>
              </w:rPr>
            </w:r>
            <w:r w:rsidRPr="00763796">
              <w:rPr>
                <w:webHidden/>
              </w:rPr>
              <w:fldChar w:fldCharType="separate"/>
            </w:r>
            <w:r w:rsidRPr="00763796">
              <w:rPr>
                <w:webHidden/>
              </w:rPr>
              <w:t>9</w:t>
            </w:r>
            <w:r w:rsidRPr="00763796">
              <w:rPr>
                <w:webHidden/>
              </w:rPr>
              <w:fldChar w:fldCharType="end"/>
            </w:r>
          </w:hyperlink>
        </w:p>
        <w:p w14:paraId="7C12E0D8" w14:textId="3279EB36" w:rsidR="00763796" w:rsidRPr="00763796" w:rsidRDefault="00763796">
          <w:pPr>
            <w:pStyle w:val="11"/>
            <w:rPr>
              <w:rFonts w:asciiTheme="minorHAnsi" w:hAnsiTheme="minorHAnsi"/>
              <w:b w:val="0"/>
              <w:sz w:val="22"/>
              <w:szCs w:val="22"/>
            </w:rPr>
          </w:pPr>
          <w:r w:rsidRPr="00763796">
            <w:rPr>
              <w:rStyle w:val="aff5"/>
              <w:u w:val="none"/>
            </w:rPr>
            <w:tab/>
          </w:r>
          <w:hyperlink w:anchor="_Toc230133965" w:history="1">
            <w:r w:rsidRPr="00763796">
              <w:rPr>
                <w:rStyle w:val="aff5"/>
                <w:u w:val="none"/>
              </w:rPr>
              <w:t>2.5. Функция main() и инициализация графической подсистемы</w:t>
            </w:r>
            <w:r w:rsidRPr="00763796">
              <w:rPr>
                <w:webHidden/>
              </w:rPr>
              <w:tab/>
            </w:r>
            <w:r w:rsidRPr="00763796">
              <w:rPr>
                <w:webHidden/>
              </w:rPr>
              <w:fldChar w:fldCharType="begin"/>
            </w:r>
            <w:r w:rsidRPr="00763796">
              <w:rPr>
                <w:webHidden/>
              </w:rPr>
              <w:instrText xml:space="preserve"> PAGEREF _Toc230133965 \h </w:instrText>
            </w:r>
            <w:r w:rsidRPr="00763796">
              <w:rPr>
                <w:webHidden/>
              </w:rPr>
            </w:r>
            <w:r w:rsidRPr="00763796">
              <w:rPr>
                <w:webHidden/>
              </w:rPr>
              <w:fldChar w:fldCharType="separate"/>
            </w:r>
            <w:r w:rsidRPr="00763796">
              <w:rPr>
                <w:webHidden/>
              </w:rPr>
              <w:t>12</w:t>
            </w:r>
            <w:r w:rsidRPr="00763796">
              <w:rPr>
                <w:webHidden/>
              </w:rPr>
              <w:fldChar w:fldCharType="end"/>
            </w:r>
          </w:hyperlink>
        </w:p>
        <w:p w14:paraId="7B48B082" w14:textId="582FC8F9" w:rsidR="00763796" w:rsidRPr="00763796" w:rsidRDefault="00763796">
          <w:pPr>
            <w:pStyle w:val="11"/>
            <w:rPr>
              <w:rFonts w:asciiTheme="minorHAnsi" w:hAnsiTheme="minorHAnsi"/>
              <w:b w:val="0"/>
              <w:sz w:val="22"/>
              <w:szCs w:val="22"/>
            </w:rPr>
          </w:pPr>
          <w:hyperlink w:anchor="_Toc230133966" w:history="1">
            <w:r w:rsidRPr="00763796">
              <w:rPr>
                <w:rStyle w:val="aff5"/>
                <w:u w:val="none"/>
              </w:rPr>
              <w:t>3. Испытания алгоритма</w:t>
            </w:r>
            <w:r w:rsidRPr="00763796">
              <w:rPr>
                <w:webHidden/>
              </w:rPr>
              <w:tab/>
            </w:r>
            <w:r w:rsidRPr="00763796">
              <w:rPr>
                <w:webHidden/>
              </w:rPr>
              <w:fldChar w:fldCharType="begin"/>
            </w:r>
            <w:r w:rsidRPr="00763796">
              <w:rPr>
                <w:webHidden/>
              </w:rPr>
              <w:instrText xml:space="preserve"> PAGEREF _Toc230133966 \h </w:instrText>
            </w:r>
            <w:r w:rsidRPr="00763796">
              <w:rPr>
                <w:webHidden/>
              </w:rPr>
            </w:r>
            <w:r w:rsidRPr="00763796">
              <w:rPr>
                <w:webHidden/>
              </w:rPr>
              <w:fldChar w:fldCharType="separate"/>
            </w:r>
            <w:r w:rsidRPr="00763796">
              <w:rPr>
                <w:webHidden/>
              </w:rPr>
              <w:t>14</w:t>
            </w:r>
            <w:r w:rsidRPr="00763796">
              <w:rPr>
                <w:webHidden/>
              </w:rPr>
              <w:fldChar w:fldCharType="end"/>
            </w:r>
          </w:hyperlink>
        </w:p>
        <w:p w14:paraId="2EA856C0" w14:textId="09D97A3E" w:rsidR="00763796" w:rsidRPr="00763796" w:rsidRDefault="00763796">
          <w:pPr>
            <w:pStyle w:val="11"/>
            <w:rPr>
              <w:rFonts w:asciiTheme="minorHAnsi" w:hAnsiTheme="minorHAnsi"/>
              <w:b w:val="0"/>
              <w:sz w:val="22"/>
              <w:szCs w:val="22"/>
            </w:rPr>
          </w:pPr>
          <w:r w:rsidRPr="00763796">
            <w:rPr>
              <w:rStyle w:val="aff5"/>
              <w:u w:val="none"/>
            </w:rPr>
            <w:tab/>
          </w:r>
          <w:hyperlink w:anchor="_Toc230133967" w:history="1">
            <w:r w:rsidRPr="00763796">
              <w:rPr>
                <w:rStyle w:val="aff5"/>
                <w:u w:val="none"/>
              </w:rPr>
              <w:t>3.1. Методика тестирования</w:t>
            </w:r>
            <w:r w:rsidRPr="00763796">
              <w:rPr>
                <w:webHidden/>
              </w:rPr>
              <w:tab/>
            </w:r>
            <w:r w:rsidRPr="00763796">
              <w:rPr>
                <w:webHidden/>
              </w:rPr>
              <w:fldChar w:fldCharType="begin"/>
            </w:r>
            <w:r w:rsidRPr="00763796">
              <w:rPr>
                <w:webHidden/>
              </w:rPr>
              <w:instrText xml:space="preserve"> PAGEREF _Toc230133967 \h </w:instrText>
            </w:r>
            <w:r w:rsidRPr="00763796">
              <w:rPr>
                <w:webHidden/>
              </w:rPr>
            </w:r>
            <w:r w:rsidRPr="00763796">
              <w:rPr>
                <w:webHidden/>
              </w:rPr>
              <w:fldChar w:fldCharType="separate"/>
            </w:r>
            <w:r w:rsidRPr="00763796">
              <w:rPr>
                <w:webHidden/>
              </w:rPr>
              <w:t>14</w:t>
            </w:r>
            <w:r w:rsidRPr="00763796">
              <w:rPr>
                <w:webHidden/>
              </w:rPr>
              <w:fldChar w:fldCharType="end"/>
            </w:r>
          </w:hyperlink>
        </w:p>
        <w:p w14:paraId="0B14D068" w14:textId="4046FA1A" w:rsidR="00763796" w:rsidRPr="00763796" w:rsidRDefault="00763796">
          <w:pPr>
            <w:pStyle w:val="11"/>
            <w:rPr>
              <w:rFonts w:asciiTheme="minorHAnsi" w:hAnsiTheme="minorHAnsi"/>
              <w:b w:val="0"/>
              <w:sz w:val="22"/>
              <w:szCs w:val="22"/>
            </w:rPr>
          </w:pPr>
          <w:r w:rsidRPr="00763796">
            <w:rPr>
              <w:rStyle w:val="aff5"/>
              <w:u w:val="none"/>
            </w:rPr>
            <w:tab/>
          </w:r>
          <w:hyperlink w:anchor="_Toc230133968" w:history="1">
            <w:r w:rsidRPr="00763796">
              <w:rPr>
                <w:rStyle w:val="aff5"/>
                <w:u w:val="none"/>
              </w:rPr>
              <w:t>3.2. Результаты тестирования визуализации функций</w:t>
            </w:r>
            <w:r w:rsidRPr="00763796">
              <w:rPr>
                <w:webHidden/>
              </w:rPr>
              <w:tab/>
            </w:r>
            <w:r w:rsidRPr="00763796">
              <w:rPr>
                <w:webHidden/>
              </w:rPr>
              <w:fldChar w:fldCharType="begin"/>
            </w:r>
            <w:r w:rsidRPr="00763796">
              <w:rPr>
                <w:webHidden/>
              </w:rPr>
              <w:instrText xml:space="preserve"> PAGEREF _Toc230133968 \h </w:instrText>
            </w:r>
            <w:r w:rsidRPr="00763796">
              <w:rPr>
                <w:webHidden/>
              </w:rPr>
            </w:r>
            <w:r w:rsidRPr="00763796">
              <w:rPr>
                <w:webHidden/>
              </w:rPr>
              <w:fldChar w:fldCharType="separate"/>
            </w:r>
            <w:r w:rsidRPr="00763796">
              <w:rPr>
                <w:webHidden/>
              </w:rPr>
              <w:t>14</w:t>
            </w:r>
            <w:r w:rsidRPr="00763796">
              <w:rPr>
                <w:webHidden/>
              </w:rPr>
              <w:fldChar w:fldCharType="end"/>
            </w:r>
          </w:hyperlink>
        </w:p>
        <w:p w14:paraId="388BD24A" w14:textId="4B2D7E9F" w:rsidR="00763796" w:rsidRPr="00763796" w:rsidRDefault="00763796">
          <w:pPr>
            <w:pStyle w:val="11"/>
            <w:rPr>
              <w:rFonts w:asciiTheme="minorHAnsi" w:hAnsiTheme="minorHAnsi"/>
              <w:b w:val="0"/>
              <w:sz w:val="22"/>
              <w:szCs w:val="22"/>
            </w:rPr>
          </w:pPr>
          <w:r w:rsidRPr="00763796">
            <w:rPr>
              <w:rStyle w:val="aff5"/>
              <w:u w:val="none"/>
            </w:rPr>
            <w:tab/>
          </w:r>
          <w:hyperlink w:anchor="_Toc230133969" w:history="1">
            <w:r w:rsidRPr="00763796">
              <w:rPr>
                <w:rStyle w:val="aff5"/>
                <w:u w:val="none"/>
              </w:rPr>
              <w:t>3.3. Тестирование интерактивного интерфейса и управления</w:t>
            </w:r>
            <w:r w:rsidRPr="00763796">
              <w:rPr>
                <w:webHidden/>
              </w:rPr>
              <w:tab/>
            </w:r>
            <w:r w:rsidRPr="00763796">
              <w:rPr>
                <w:webHidden/>
              </w:rPr>
              <w:fldChar w:fldCharType="begin"/>
            </w:r>
            <w:r w:rsidRPr="00763796">
              <w:rPr>
                <w:webHidden/>
              </w:rPr>
              <w:instrText xml:space="preserve"> PAGEREF _Toc230133969 \h </w:instrText>
            </w:r>
            <w:r w:rsidRPr="00763796">
              <w:rPr>
                <w:webHidden/>
              </w:rPr>
            </w:r>
            <w:r w:rsidRPr="00763796">
              <w:rPr>
                <w:webHidden/>
              </w:rPr>
              <w:fldChar w:fldCharType="separate"/>
            </w:r>
            <w:r w:rsidRPr="00763796">
              <w:rPr>
                <w:webHidden/>
              </w:rPr>
              <w:t>16</w:t>
            </w:r>
            <w:r w:rsidRPr="00763796">
              <w:rPr>
                <w:webHidden/>
              </w:rPr>
              <w:fldChar w:fldCharType="end"/>
            </w:r>
          </w:hyperlink>
        </w:p>
        <w:p w14:paraId="670F36AC" w14:textId="61EAB345" w:rsidR="00763796" w:rsidRDefault="00763796">
          <w:pPr>
            <w:pStyle w:val="11"/>
            <w:rPr>
              <w:rFonts w:asciiTheme="minorHAnsi" w:hAnsiTheme="minorHAnsi"/>
              <w:b w:val="0"/>
              <w:sz w:val="22"/>
              <w:szCs w:val="22"/>
            </w:rPr>
          </w:pPr>
          <w:hyperlink w:anchor="_Toc230133970" w:history="1">
            <w:r w:rsidRPr="00C133A7">
              <w:rPr>
                <w:rStyle w:val="aff5"/>
              </w:rPr>
              <w:t>ЗАКЛЮЧЕНИЕ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_Toc230133970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 w14:paraId="4DB163DD" w14:textId="3FD55C4C" w:rsidR="00763796" w:rsidRDefault="00763796">
          <w:pPr>
            <w:pStyle w:val="11"/>
            <w:rPr>
              <w:rFonts w:asciiTheme="minorHAnsi" w:hAnsiTheme="minorHAnsi"/>
              <w:b w:val="0"/>
              <w:sz w:val="22"/>
              <w:szCs w:val="22"/>
            </w:rPr>
          </w:pPr>
          <w:hyperlink w:anchor="_Toc230133971" w:history="1">
            <w:r w:rsidRPr="00C133A7">
              <w:rPr>
                <w:rStyle w:val="aff5"/>
              </w:rPr>
              <w:t>ПРИЛОЖЕНИЕ 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_Toc230133971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19</w:t>
            </w:r>
            <w:r>
              <w:rPr>
                <w:webHidden/>
              </w:rPr>
              <w:fldChar w:fldCharType="end"/>
            </w:r>
          </w:hyperlink>
        </w:p>
        <w:p w14:paraId="29CC4373" w14:textId="6AC383EA" w:rsidR="00E05E77" w:rsidRPr="005D6C70" w:rsidRDefault="00E05E77" w:rsidP="00F82A8D">
          <w:pPr>
            <w:ind w:firstLine="0"/>
            <w:rPr>
              <w:bCs/>
            </w:rPr>
          </w:pPr>
          <w:r w:rsidRPr="005D6C70">
            <w:rPr>
              <w:bCs/>
            </w:rPr>
            <w:fldChar w:fldCharType="end"/>
          </w:r>
        </w:p>
      </w:sdtContent>
    </w:sdt>
    <w:p w14:paraId="6BC62DE9" w14:textId="70D5C4B5" w:rsidR="00EA2AF0" w:rsidRDefault="00EA2AF0" w:rsidP="00E05E77">
      <w:pPr>
        <w:ind w:firstLine="0"/>
      </w:pPr>
    </w:p>
    <w:p w14:paraId="00B11560" w14:textId="4549CF31" w:rsidR="00EA2AF0" w:rsidRDefault="00EA2AF0" w:rsidP="00EA2AF0">
      <w:pPr>
        <w:spacing w:line="240" w:lineRule="auto"/>
        <w:ind w:firstLine="0"/>
      </w:pPr>
      <w:r>
        <w:br w:type="page"/>
      </w:r>
      <w:bookmarkStart w:id="0" w:name="_GoBack"/>
      <w:bookmarkEnd w:id="0"/>
    </w:p>
    <w:p w14:paraId="3FE7F9D3" w14:textId="05492E6C" w:rsidR="00601F8B" w:rsidRDefault="00394840" w:rsidP="005C40E0">
      <w:pPr>
        <w:pStyle w:val="a6"/>
        <w:numPr>
          <w:ilvl w:val="0"/>
          <w:numId w:val="0"/>
        </w:numPr>
        <w:ind w:left="720"/>
        <w:jc w:val="center"/>
      </w:pPr>
      <w:bookmarkStart w:id="1" w:name="_Toc230133954"/>
      <w:r>
        <w:lastRenderedPageBreak/>
        <w:t>ВВЕДЕНИЕ</w:t>
      </w:r>
      <w:bookmarkEnd w:id="1"/>
    </w:p>
    <w:p w14:paraId="497A21DA" w14:textId="69335471" w:rsidR="004F4D1F" w:rsidRDefault="003B03DD" w:rsidP="000A6A2F">
      <w:r>
        <w:t xml:space="preserve">В качестве темы для курсовой работы была взята идея реализации визуализатора трехмерных графиков функций «3D </w:t>
      </w:r>
      <w:proofErr w:type="spellStart"/>
      <w:r>
        <w:t>Graph</w:t>
      </w:r>
      <w:proofErr w:type="spellEnd"/>
      <w:r>
        <w:t xml:space="preserve"> </w:t>
      </w:r>
      <w:proofErr w:type="spellStart"/>
      <w:r>
        <w:t>Visualizer</w:t>
      </w:r>
      <w:proofErr w:type="spellEnd"/>
      <w:r>
        <w:t xml:space="preserve">». Данная программа была реализована на языке Си с использованием графической библиотеки </w:t>
      </w:r>
      <w:proofErr w:type="spellStart"/>
      <w:r>
        <w:t>OpenGL</w:t>
      </w:r>
      <w:proofErr w:type="spellEnd"/>
      <w:r>
        <w:t>.</w:t>
      </w:r>
    </w:p>
    <w:p w14:paraId="35CD2DFF" w14:textId="3DD733C6" w:rsidR="004F4D1F" w:rsidRPr="004F4D1F" w:rsidRDefault="004F4D1F" w:rsidP="000A6A2F">
      <w:pPr>
        <w:rPr>
          <w:b/>
          <w:bCs/>
        </w:rPr>
      </w:pPr>
      <w:r>
        <w:rPr>
          <w:b/>
          <w:bCs/>
        </w:rPr>
        <w:t>Актуальность</w:t>
      </w:r>
    </w:p>
    <w:p w14:paraId="2326FD5E" w14:textId="405ADB73" w:rsidR="004F4D1F" w:rsidRDefault="00041D5D" w:rsidP="004F4D1F">
      <w:pPr>
        <w:rPr>
          <w:rFonts w:eastAsia="Times New Roman"/>
        </w:rPr>
      </w:pPr>
      <w:r>
        <w:t xml:space="preserve">Актуальность курсовой работы обусловлена возрастающей ролью компьютерной визуализации в науке, образовании и инженерном деле. Математические функции многих переменных зачастую сложны для абстрактного восприятия, а трехмерное интерактивное представление позволяет наглядно исследовать их топологию, экстремумы и особенности поведения. На современном рынке программного обеспечения существует множество тяжеловесных пакетов для научных вычислений, однако они требуют значительных системных ресурсов и коммерческих лицензий. Разработка легковесного, кроссплатформенного приложения на чистом языке Си с прямым использованием аппаратного ускорения через </w:t>
      </w:r>
      <w:proofErr w:type="spellStart"/>
      <w:r>
        <w:t>OpenGL</w:t>
      </w:r>
      <w:proofErr w:type="spellEnd"/>
      <w:r>
        <w:t xml:space="preserve"> позволяет решать задачи визуализации базовых поверхностей с максимальной производительностью даже на персональных компьютерах с низкой вычислительной мощностью. Кроме того, создание подобного инструмента помогает глубже освоить низкоуровневые механизмы работы с трехмерной графикой, матричными преобразованиями и интерактивной обработкой пользовательского ввода.</w:t>
      </w:r>
    </w:p>
    <w:p w14:paraId="6CA7E62D" w14:textId="27C09BD5" w:rsidR="007D447C" w:rsidRPr="004F4D1F" w:rsidRDefault="007D447C" w:rsidP="004F4D1F">
      <w:pPr>
        <w:rPr>
          <w:rFonts w:eastAsia="Times New Roman"/>
          <w:b/>
          <w:bCs/>
        </w:rPr>
      </w:pPr>
      <w:r w:rsidRPr="004F4D1F">
        <w:rPr>
          <w:b/>
          <w:bCs/>
        </w:rPr>
        <w:t>Цель работы</w:t>
      </w:r>
    </w:p>
    <w:p w14:paraId="09BDC0E0" w14:textId="09FC6681" w:rsidR="004F4D1F" w:rsidRDefault="00FD1A3C" w:rsidP="004F4D1F">
      <w:pPr>
        <w:rPr>
          <w:rFonts w:eastAsia="Times New Roman"/>
        </w:rPr>
      </w:pPr>
      <w:r>
        <w:t xml:space="preserve">Реализовать интерактивное приложение «3D </w:t>
      </w:r>
      <w:proofErr w:type="spellStart"/>
      <w:r>
        <w:t>Graph</w:t>
      </w:r>
      <w:proofErr w:type="spellEnd"/>
      <w:r>
        <w:t xml:space="preserve"> </w:t>
      </w:r>
      <w:proofErr w:type="spellStart"/>
      <w:r>
        <w:t>Visualizer</w:t>
      </w:r>
      <w:proofErr w:type="spellEnd"/>
      <w:r>
        <w:t>» для трехмерной визуализации математических функций.</w:t>
      </w:r>
    </w:p>
    <w:p w14:paraId="3CFF73E3" w14:textId="69F8D2D9" w:rsidR="007D447C" w:rsidRPr="004F4D1F" w:rsidRDefault="007D447C" w:rsidP="004F4D1F">
      <w:pPr>
        <w:rPr>
          <w:rFonts w:eastAsia="Times New Roman"/>
        </w:rPr>
      </w:pPr>
      <w:r w:rsidRPr="007D447C">
        <w:rPr>
          <w:rFonts w:eastAsia="Times New Roman"/>
          <w:b/>
          <w:bCs/>
        </w:rPr>
        <w:t>Задачи</w:t>
      </w:r>
    </w:p>
    <w:p w14:paraId="64DD41E3" w14:textId="78677D87" w:rsidR="005520CF" w:rsidRPr="005520CF" w:rsidRDefault="005520CF" w:rsidP="0098651F">
      <w:pPr>
        <w:pStyle w:val="af6"/>
        <w:numPr>
          <w:ilvl w:val="0"/>
          <w:numId w:val="16"/>
        </w:numPr>
        <w:rPr>
          <w:rFonts w:eastAsia="Times New Roman"/>
        </w:rPr>
      </w:pPr>
      <w:r w:rsidRPr="005520CF">
        <w:rPr>
          <w:rFonts w:eastAsia="Times New Roman"/>
        </w:rPr>
        <w:t>Создать алгоритм, который описывает вычисление координат полигональной сетки и динамическое построение графиков поверхностей;</w:t>
      </w:r>
    </w:p>
    <w:p w14:paraId="7DA50484" w14:textId="1AA2BE32" w:rsidR="005520CF" w:rsidRPr="005520CF" w:rsidRDefault="005520CF" w:rsidP="0098651F">
      <w:pPr>
        <w:pStyle w:val="af6"/>
        <w:numPr>
          <w:ilvl w:val="0"/>
          <w:numId w:val="16"/>
        </w:numPr>
        <w:rPr>
          <w:rFonts w:eastAsia="Times New Roman"/>
        </w:rPr>
      </w:pPr>
      <w:r w:rsidRPr="005520CF">
        <w:rPr>
          <w:rFonts w:eastAsia="Times New Roman"/>
        </w:rPr>
        <w:lastRenderedPageBreak/>
        <w:t>Использовать и изучить методы математического описания поверхностей и их пошаговой триангуляции для вывода в трехмерном пространстве;</w:t>
      </w:r>
    </w:p>
    <w:p w14:paraId="4A6359F3" w14:textId="32800C3F" w:rsidR="005520CF" w:rsidRPr="005520CF" w:rsidRDefault="005520CF" w:rsidP="0098651F">
      <w:pPr>
        <w:pStyle w:val="af6"/>
        <w:numPr>
          <w:ilvl w:val="0"/>
          <w:numId w:val="16"/>
        </w:numPr>
        <w:rPr>
          <w:rFonts w:eastAsia="Times New Roman"/>
        </w:rPr>
      </w:pPr>
      <w:r w:rsidRPr="005520CF">
        <w:rPr>
          <w:rFonts w:eastAsia="Times New Roman"/>
        </w:rPr>
        <w:t xml:space="preserve">Написать программу, которая эффективно использует ресурсы компьютера (включая механизмы двойной буферизации и буфера глубины </w:t>
      </w:r>
      <w:proofErr w:type="spellStart"/>
      <w:r w:rsidRPr="005520CF">
        <w:rPr>
          <w:rFonts w:eastAsia="Times New Roman"/>
        </w:rPr>
        <w:t>OpenGL</w:t>
      </w:r>
      <w:proofErr w:type="spellEnd"/>
      <w:r w:rsidRPr="005520CF">
        <w:rPr>
          <w:rFonts w:eastAsia="Times New Roman"/>
        </w:rPr>
        <w:t>);</w:t>
      </w:r>
    </w:p>
    <w:p w14:paraId="503D89B3" w14:textId="24B25641" w:rsidR="004F4D1F" w:rsidRPr="004F4D1F" w:rsidRDefault="005520CF" w:rsidP="005520CF">
      <w:pPr>
        <w:pStyle w:val="af6"/>
        <w:numPr>
          <w:ilvl w:val="0"/>
          <w:numId w:val="16"/>
        </w:numPr>
        <w:rPr>
          <w:rFonts w:eastAsia="Times New Roman"/>
        </w:rPr>
      </w:pPr>
      <w:r w:rsidRPr="005520CF">
        <w:rPr>
          <w:rFonts w:eastAsia="Times New Roman"/>
        </w:rPr>
        <w:t xml:space="preserve">Получить навыки работы с </w:t>
      </w:r>
      <w:proofErr w:type="spellStart"/>
      <w:r w:rsidRPr="005520CF">
        <w:rPr>
          <w:rFonts w:eastAsia="Times New Roman"/>
        </w:rPr>
        <w:t>OpenGL</w:t>
      </w:r>
      <w:proofErr w:type="spellEnd"/>
      <w:r w:rsidRPr="005520CF">
        <w:rPr>
          <w:rFonts w:eastAsia="Times New Roman"/>
        </w:rPr>
        <w:t xml:space="preserve"> и библиотекой GLUT/</w:t>
      </w:r>
      <w:proofErr w:type="spellStart"/>
      <w:r w:rsidRPr="005520CF">
        <w:rPr>
          <w:rFonts w:eastAsia="Times New Roman"/>
        </w:rPr>
        <w:t>FreeGLUT</w:t>
      </w:r>
      <w:proofErr w:type="spellEnd"/>
      <w:r w:rsidRPr="005520CF">
        <w:rPr>
          <w:rFonts w:eastAsia="Times New Roman"/>
        </w:rPr>
        <w:t xml:space="preserve"> для обработки интерактивного ввода.</w:t>
      </w:r>
    </w:p>
    <w:p w14:paraId="7913B7FC" w14:textId="20E01976" w:rsidR="00E75F02" w:rsidRPr="005F47D1" w:rsidRDefault="00E75F02" w:rsidP="004F4D1F">
      <w:pPr>
        <w:rPr>
          <w:rFonts w:eastAsia="Times New Roman"/>
        </w:rPr>
      </w:pPr>
      <w:r w:rsidRPr="004F4D1F">
        <w:rPr>
          <w:rFonts w:eastAsia="Times New Roman"/>
          <w:b/>
          <w:bCs/>
        </w:rPr>
        <w:t>Описание</w:t>
      </w:r>
    </w:p>
    <w:p w14:paraId="4CF3E178" w14:textId="4629627E" w:rsidR="00E75F02" w:rsidRDefault="00630E13" w:rsidP="00513DEE">
      <w:pPr>
        <w:rPr>
          <w:rFonts w:eastAsia="Times New Roman"/>
        </w:rPr>
      </w:pPr>
      <w:r w:rsidRPr="00630E13">
        <w:rPr>
          <w:rFonts w:eastAsia="Times New Roman"/>
        </w:rPr>
        <w:t>Программа представляет собой интерактивную среду визуализации шести встроенных математических функций, среди которых: произведение тригонометрических</w:t>
      </w:r>
      <w:r w:rsidR="00887DAF">
        <w:rPr>
          <w:rFonts w:eastAsia="Times New Roman"/>
        </w:rPr>
        <w:t xml:space="preserve"> функций </w:t>
      </w:r>
      <w:proofErr w:type="spellStart"/>
      <w:r w:rsidR="00887DAF">
        <w:t>sin</w:t>
      </w:r>
      <w:proofErr w:type="spellEnd"/>
      <w:r w:rsidR="00887DAF">
        <w:t xml:space="preserve">(x) * </w:t>
      </w:r>
      <w:proofErr w:type="spellStart"/>
      <w:r w:rsidR="00887DAF">
        <w:t>cos</w:t>
      </w:r>
      <w:proofErr w:type="spellEnd"/>
      <w:r w:rsidR="00887DAF">
        <w:t>(y)</w:t>
      </w:r>
      <w:r w:rsidRPr="00630E13">
        <w:rPr>
          <w:rFonts w:eastAsia="Times New Roman"/>
        </w:rPr>
        <w:t>, «Мексиканская шляпа» (</w:t>
      </w:r>
      <w:proofErr w:type="spellStart"/>
      <w:r w:rsidRPr="00630E13">
        <w:rPr>
          <w:rFonts w:eastAsia="Times New Roman"/>
        </w:rPr>
        <w:t>Sombrero</w:t>
      </w:r>
      <w:proofErr w:type="spellEnd"/>
      <w:r w:rsidRPr="00630E13">
        <w:rPr>
          <w:rFonts w:eastAsia="Times New Roman"/>
        </w:rPr>
        <w:t>), гиперболический параболоид («Седло»), обычный параболоид, ячеистая волнистая поверхность (</w:t>
      </w:r>
      <w:proofErr w:type="spellStart"/>
      <w:r w:rsidRPr="00630E13">
        <w:rPr>
          <w:rFonts w:eastAsia="Times New Roman"/>
        </w:rPr>
        <w:t>Ripples</w:t>
      </w:r>
      <w:proofErr w:type="spellEnd"/>
      <w:r w:rsidRPr="00630E13">
        <w:rPr>
          <w:rFonts w:eastAsia="Times New Roman"/>
        </w:rPr>
        <w:t xml:space="preserve">) и </w:t>
      </w:r>
      <w:proofErr w:type="spellStart"/>
      <w:proofErr w:type="gramStart"/>
      <w:r w:rsidRPr="00630E13">
        <w:rPr>
          <w:rFonts w:eastAsia="Times New Roman"/>
        </w:rPr>
        <w:t>гауссиана.Графики</w:t>
      </w:r>
      <w:proofErr w:type="spellEnd"/>
      <w:proofErr w:type="gramEnd"/>
      <w:r w:rsidRPr="00630E13">
        <w:rPr>
          <w:rFonts w:eastAsia="Times New Roman"/>
        </w:rPr>
        <w:t xml:space="preserve"> отображаются в виде трехмерной каркасной сетки (</w:t>
      </w:r>
      <w:proofErr w:type="spellStart"/>
      <w:r w:rsidRPr="00630E13">
        <w:rPr>
          <w:rFonts w:eastAsia="Times New Roman"/>
        </w:rPr>
        <w:t>Wireframe</w:t>
      </w:r>
      <w:proofErr w:type="spellEnd"/>
      <w:r w:rsidRPr="00630E13">
        <w:rPr>
          <w:rFonts w:eastAsia="Times New Roman"/>
        </w:rPr>
        <w:t xml:space="preserve">) с применением динамического градиентного окрашивания, зависящего от высоты (координаты Z) каждой точки полигона. В окне приложения строятся трехмерные координатные оси (X — красная, Y — зеленая, Z — синяя) для удобства пространственной </w:t>
      </w:r>
      <w:proofErr w:type="spellStart"/>
      <w:proofErr w:type="gramStart"/>
      <w:r w:rsidRPr="00630E13">
        <w:rPr>
          <w:rFonts w:eastAsia="Times New Roman"/>
        </w:rPr>
        <w:t>ориентации.Пользователь</w:t>
      </w:r>
      <w:proofErr w:type="spellEnd"/>
      <w:proofErr w:type="gramEnd"/>
      <w:r w:rsidRPr="00630E13">
        <w:rPr>
          <w:rFonts w:eastAsia="Times New Roman"/>
        </w:rPr>
        <w:t xml:space="preserve"> имеет возможность циклического переключения текущей отображаемой функции с помощью клавиш клавиатуры «F» или «f», при этом вся текстовая информация об активном графике и доступном меню управления дублируется в консоли. В приложении реализовано полноценное интерактивное управление камерой: вращение пространства осуществляется путем зажатия левой кнопки мыши и перемещения курсора, а масштабирование (приближение и отдаление объекта) реализуется с помощью колесика мыши. Выход из программы и корректное освобождение ресурсов выполняются по нажатию клавиши ESC.</w:t>
      </w:r>
    </w:p>
    <w:p w14:paraId="7A97ED50" w14:textId="68AA6C4C" w:rsidR="006D48B0" w:rsidRPr="00F72DC8" w:rsidRDefault="006D48B0">
      <w:pPr>
        <w:spacing w:line="240" w:lineRule="auto"/>
        <w:ind w:firstLine="0"/>
        <w:rPr>
          <w:rFonts w:eastAsia="Times New Roman"/>
        </w:rPr>
      </w:pPr>
      <w:r>
        <w:rPr>
          <w:b/>
          <w:bCs/>
        </w:rPr>
        <w:br w:type="page"/>
      </w:r>
    </w:p>
    <w:p w14:paraId="7589D7ED" w14:textId="13F97D8F" w:rsidR="00C22F4D" w:rsidRDefault="009269B3" w:rsidP="002A60A8">
      <w:pPr>
        <w:pStyle w:val="a6"/>
        <w:numPr>
          <w:ilvl w:val="0"/>
          <w:numId w:val="32"/>
        </w:numPr>
        <w:jc w:val="center"/>
      </w:pPr>
      <w:bookmarkStart w:id="2" w:name="_Toc230133955"/>
      <w:r>
        <w:lastRenderedPageBreak/>
        <w:t>Теоретические исследования</w:t>
      </w:r>
      <w:bookmarkEnd w:id="2"/>
    </w:p>
    <w:p w14:paraId="5F0BF7EC" w14:textId="77777777" w:rsidR="006F5675" w:rsidRDefault="006F5675" w:rsidP="006B0B6C">
      <w:proofErr w:type="spellStart"/>
      <w:r>
        <w:t>OpenGL</w:t>
      </w:r>
      <w:proofErr w:type="spellEnd"/>
      <w:r>
        <w:t xml:space="preserve"> - это графический стандарт в области компьютерной графики. На данный момент он является одним из самых популярных графических стандартов во всём мире. Ещё в 1982 г. в </w:t>
      </w:r>
      <w:proofErr w:type="spellStart"/>
      <w:r>
        <w:t>Стенфордском</w:t>
      </w:r>
      <w:proofErr w:type="spellEnd"/>
      <w:r>
        <w:t xml:space="preserve"> университете была разработана концепция графической машины, на основе которой фирма </w:t>
      </w:r>
      <w:proofErr w:type="spellStart"/>
      <w:r>
        <w:t>Silicon</w:t>
      </w:r>
      <w:proofErr w:type="spellEnd"/>
      <w:r>
        <w:t xml:space="preserve"> </w:t>
      </w:r>
      <w:proofErr w:type="spellStart"/>
      <w:r>
        <w:t>Graphics</w:t>
      </w:r>
      <w:proofErr w:type="spellEnd"/>
      <w:r>
        <w:t xml:space="preserve"> в своей рабочей станции </w:t>
      </w:r>
      <w:proofErr w:type="spellStart"/>
      <w:r>
        <w:t>Silicon</w:t>
      </w:r>
      <w:proofErr w:type="spellEnd"/>
      <w:r>
        <w:t xml:space="preserve"> IRIS реализовала конвейер рендеринга. Таким образом была разработана графическая библиотека IRIS GL. На основе библиотеки IRIS GL, в 1992 году был разработан и утверждён графический стандарт </w:t>
      </w:r>
      <w:proofErr w:type="spellStart"/>
      <w:r>
        <w:t>OpenGL</w:t>
      </w:r>
      <w:proofErr w:type="spellEnd"/>
      <w:r>
        <w:t xml:space="preserve">. Разработчики </w:t>
      </w:r>
      <w:proofErr w:type="spellStart"/>
      <w:r>
        <w:t>OpenGL</w:t>
      </w:r>
      <w:proofErr w:type="spellEnd"/>
      <w:r>
        <w:t xml:space="preserve"> - это крупнейшие фирмы разработчики как </w:t>
      </w:r>
      <w:proofErr w:type="gramStart"/>
      <w:r>
        <w:t>оборудования</w:t>
      </w:r>
      <w:proofErr w:type="gramEnd"/>
      <w:r>
        <w:t xml:space="preserve"> так и программного обеспечения: </w:t>
      </w:r>
      <w:proofErr w:type="spellStart"/>
      <w:r>
        <w:t>Silicon</w:t>
      </w:r>
      <w:proofErr w:type="spellEnd"/>
      <w:r>
        <w:t xml:space="preserve"> </w:t>
      </w:r>
      <w:proofErr w:type="spellStart"/>
      <w:r>
        <w:t>Graphics</w:t>
      </w:r>
      <w:proofErr w:type="spellEnd"/>
      <w:r>
        <w:t xml:space="preserve">, </w:t>
      </w:r>
      <w:proofErr w:type="spellStart"/>
      <w:r>
        <w:t>Inc</w:t>
      </w:r>
      <w:proofErr w:type="spellEnd"/>
      <w:r>
        <w:t xml:space="preserve">., </w:t>
      </w:r>
      <w:proofErr w:type="spellStart"/>
      <w:r>
        <w:t>Microsoft</w:t>
      </w:r>
      <w:proofErr w:type="spellEnd"/>
      <w:r>
        <w:t xml:space="preserve">, IBM </w:t>
      </w:r>
      <w:proofErr w:type="spellStart"/>
      <w:r>
        <w:t>Corporation</w:t>
      </w:r>
      <w:proofErr w:type="spellEnd"/>
      <w:r>
        <w:t xml:space="preserve">, </w:t>
      </w:r>
      <w:proofErr w:type="spellStart"/>
      <w:r>
        <w:t>Sun</w:t>
      </w:r>
      <w:proofErr w:type="spellEnd"/>
      <w:r>
        <w:t xml:space="preserve"> </w:t>
      </w:r>
      <w:proofErr w:type="spellStart"/>
      <w:r>
        <w:t>Microsystems</w:t>
      </w:r>
      <w:proofErr w:type="spellEnd"/>
      <w:r>
        <w:t xml:space="preserve">, </w:t>
      </w:r>
      <w:proofErr w:type="spellStart"/>
      <w:r>
        <w:t>Inc</w:t>
      </w:r>
      <w:proofErr w:type="spellEnd"/>
      <w:r>
        <w:t xml:space="preserve">., </w:t>
      </w:r>
      <w:proofErr w:type="spellStart"/>
      <w:r>
        <w:t>Digital</w:t>
      </w:r>
      <w:proofErr w:type="spellEnd"/>
      <w:r>
        <w:t xml:space="preserve"> </w:t>
      </w:r>
      <w:proofErr w:type="spellStart"/>
      <w:r>
        <w:t>Equipment</w:t>
      </w:r>
      <w:proofErr w:type="spellEnd"/>
      <w:r>
        <w:t xml:space="preserve"> </w:t>
      </w:r>
      <w:proofErr w:type="spellStart"/>
      <w:r>
        <w:t>Corporation</w:t>
      </w:r>
      <w:proofErr w:type="spellEnd"/>
      <w:r>
        <w:t xml:space="preserve"> (DEC), </w:t>
      </w:r>
      <w:proofErr w:type="spellStart"/>
      <w:r>
        <w:t>Evans</w:t>
      </w:r>
      <w:proofErr w:type="spellEnd"/>
      <w:r>
        <w:t xml:space="preserve"> &amp; </w:t>
      </w:r>
      <w:proofErr w:type="spellStart"/>
      <w:r>
        <w:t>Sutherland</w:t>
      </w:r>
      <w:proofErr w:type="spellEnd"/>
      <w:r>
        <w:t xml:space="preserve">, </w:t>
      </w:r>
      <w:proofErr w:type="spellStart"/>
      <w:r>
        <w:t>Hewlett-Packard</w:t>
      </w:r>
      <w:proofErr w:type="spellEnd"/>
      <w:r>
        <w:t xml:space="preserve"> </w:t>
      </w:r>
      <w:proofErr w:type="spellStart"/>
      <w:r>
        <w:t>Corporation</w:t>
      </w:r>
      <w:proofErr w:type="spellEnd"/>
      <w:r>
        <w:t xml:space="preserve">, </w:t>
      </w:r>
      <w:proofErr w:type="spellStart"/>
      <w:r>
        <w:t>Intel</w:t>
      </w:r>
      <w:proofErr w:type="spellEnd"/>
      <w:r>
        <w:t xml:space="preserve"> </w:t>
      </w:r>
      <w:proofErr w:type="spellStart"/>
      <w:r>
        <w:t>Corporation</w:t>
      </w:r>
      <w:proofErr w:type="spellEnd"/>
      <w:r>
        <w:t xml:space="preserve"> и </w:t>
      </w:r>
      <w:proofErr w:type="spellStart"/>
      <w:r>
        <w:t>Intergraph</w:t>
      </w:r>
      <w:proofErr w:type="spellEnd"/>
      <w:r>
        <w:t xml:space="preserve"> </w:t>
      </w:r>
      <w:proofErr w:type="spellStart"/>
      <w:r>
        <w:t>Corporation</w:t>
      </w:r>
      <w:proofErr w:type="spellEnd"/>
      <w:r>
        <w:t xml:space="preserve">. </w:t>
      </w:r>
    </w:p>
    <w:p w14:paraId="6932F831" w14:textId="77777777" w:rsidR="006F5675" w:rsidRDefault="006F5675" w:rsidP="006B0B6C">
      <w:proofErr w:type="spellStart"/>
      <w:r>
        <w:t>OpenGL</w:t>
      </w:r>
      <w:proofErr w:type="spellEnd"/>
      <w:r>
        <w:t xml:space="preserve"> переводится как Открытая Графическая Библиотека (</w:t>
      </w:r>
      <w:proofErr w:type="spellStart"/>
      <w:r>
        <w:t>Open</w:t>
      </w:r>
      <w:proofErr w:type="spellEnd"/>
      <w:r>
        <w:t xml:space="preserve"> </w:t>
      </w:r>
      <w:proofErr w:type="spellStart"/>
      <w:r>
        <w:t>Graphics</w:t>
      </w:r>
      <w:proofErr w:type="spellEnd"/>
      <w:r>
        <w:t xml:space="preserve"> </w:t>
      </w:r>
      <w:proofErr w:type="spellStart"/>
      <w:r>
        <w:t>Library</w:t>
      </w:r>
      <w:proofErr w:type="spellEnd"/>
      <w:r>
        <w:t xml:space="preserve">), это означает, что </w:t>
      </w:r>
      <w:proofErr w:type="spellStart"/>
      <w:r>
        <w:t>OpenGL</w:t>
      </w:r>
      <w:proofErr w:type="spellEnd"/>
      <w:r>
        <w:t xml:space="preserve"> - это открытый и мобильный стандарт. Программы, написанные с помощью </w:t>
      </w:r>
      <w:proofErr w:type="spellStart"/>
      <w:r>
        <w:t>OpenGL</w:t>
      </w:r>
      <w:proofErr w:type="spellEnd"/>
      <w:r>
        <w:t xml:space="preserve"> можно переносить практически на любые платформы, получая при этом одинаковый результат, будь это графическая станция или суперкомпьютер. </w:t>
      </w:r>
      <w:proofErr w:type="spellStart"/>
      <w:r>
        <w:t>OpenGL</w:t>
      </w:r>
      <w:proofErr w:type="spellEnd"/>
      <w:r>
        <w:t xml:space="preserve"> освобождает программиста от написания программ для конкретного оборудования. Если устройство поддерживает какую-то функцию, то эта функция выполняется </w:t>
      </w:r>
      <w:proofErr w:type="spellStart"/>
      <w:r>
        <w:t>аппаратно</w:t>
      </w:r>
      <w:proofErr w:type="spellEnd"/>
      <w:r>
        <w:t xml:space="preserve">, если нет, то библиотека выполняет её </w:t>
      </w:r>
      <w:proofErr w:type="spellStart"/>
      <w:r>
        <w:t>программно</w:t>
      </w:r>
      <w:proofErr w:type="spellEnd"/>
      <w:r>
        <w:t>.</w:t>
      </w:r>
    </w:p>
    <w:p w14:paraId="6368595F" w14:textId="77777777" w:rsidR="006F5675" w:rsidRDefault="006F5675" w:rsidP="006B0B6C">
      <w:r w:rsidRPr="00290764">
        <w:t xml:space="preserve">Одной из ключевых особенностей </w:t>
      </w:r>
      <w:proofErr w:type="spellStart"/>
      <w:r w:rsidRPr="00290764">
        <w:t>OpenGL</w:t>
      </w:r>
      <w:proofErr w:type="spellEnd"/>
      <w:r w:rsidRPr="00290764">
        <w:t xml:space="preserve"> является поддержка двойной буферизации</w:t>
      </w:r>
      <w:r>
        <w:t>. Это дает</w:t>
      </w:r>
      <w:r w:rsidRPr="00290764">
        <w:t xml:space="preserve"> плавное</w:t>
      </w:r>
      <w:r>
        <w:t xml:space="preserve"> </w:t>
      </w:r>
      <w:r w:rsidRPr="00290764">
        <w:t>изображени</w:t>
      </w:r>
      <w:r>
        <w:t>е</w:t>
      </w:r>
      <w:r w:rsidRPr="00290764">
        <w:t xml:space="preserve"> на экране. Суть двойной буферизации заключается в том, что один буфер отображается на экране, пока другой используется для рисования нового кадра. После завершения </w:t>
      </w:r>
      <w:proofErr w:type="spellStart"/>
      <w:r w:rsidRPr="00290764">
        <w:t>отрисовки</w:t>
      </w:r>
      <w:proofErr w:type="spellEnd"/>
      <w:r w:rsidRPr="00290764">
        <w:t xml:space="preserve"> происходит их переключение.</w:t>
      </w:r>
      <w:r>
        <w:t xml:space="preserve"> Для вывода изображения на экран происходят следующие действия: создание фигур из геометрических примитивов (точек, линий, полигонов), создание математического описания объектов, позиционирование объектов в пространстве, вычисление цветов и, наконец, преобразование математического описания и цветовой информации в пиксели на экране.</w:t>
      </w:r>
    </w:p>
    <w:p w14:paraId="0319202F" w14:textId="6E8A8E9A" w:rsidR="006F5675" w:rsidRDefault="006F5675" w:rsidP="006B0B6C">
      <w:proofErr w:type="spellStart"/>
      <w:r>
        <w:lastRenderedPageBreak/>
        <w:t>OpenGL</w:t>
      </w:r>
      <w:proofErr w:type="spellEnd"/>
      <w:r>
        <w:t xml:space="preserve"> имеет хорошо продуманную внутреннюю структуру и довольно простой процедурный интерфейс. Несмотря на это с помощью </w:t>
      </w:r>
      <w:proofErr w:type="spellStart"/>
      <w:r>
        <w:t>OpenGL</w:t>
      </w:r>
      <w:proofErr w:type="spellEnd"/>
      <w:r>
        <w:t xml:space="preserve"> можно создавать сложные и мощные программные комплексы, затрачивая при этом минимальное время по сравнению с другими графическими библиотеками.</w:t>
      </w:r>
    </w:p>
    <w:p w14:paraId="0003ED20" w14:textId="77777777" w:rsidR="006B0B6C" w:rsidRPr="006B0B6C" w:rsidRDefault="006B0B6C" w:rsidP="00221C35">
      <w:pPr>
        <w:pStyle w:val="af6"/>
        <w:numPr>
          <w:ilvl w:val="0"/>
          <w:numId w:val="4"/>
        </w:numPr>
        <w:tabs>
          <w:tab w:val="left" w:pos="567"/>
        </w:tabs>
        <w:contextualSpacing w:val="0"/>
        <w:outlineLvl w:val="0"/>
        <w:rPr>
          <w:rFonts w:eastAsia="Times New Roman" w:cs="Times New Roman"/>
          <w:b/>
          <w:bCs/>
          <w:caps/>
          <w:vanish/>
          <w:kern w:val="32"/>
          <w:szCs w:val="32"/>
        </w:rPr>
      </w:pPr>
      <w:bookmarkStart w:id="3" w:name="_Toc168510357"/>
      <w:bookmarkStart w:id="4" w:name="_Toc168510382"/>
      <w:bookmarkStart w:id="5" w:name="_Toc168519346"/>
      <w:bookmarkStart w:id="6" w:name="_Toc168526374"/>
      <w:bookmarkStart w:id="7" w:name="_Toc168570235"/>
      <w:bookmarkStart w:id="8" w:name="_Toc168575500"/>
      <w:bookmarkStart w:id="9" w:name="_Toc168579800"/>
      <w:bookmarkStart w:id="10" w:name="_Toc168584468"/>
      <w:bookmarkStart w:id="11" w:name="_Toc168594870"/>
      <w:bookmarkStart w:id="12" w:name="_Toc168628269"/>
      <w:bookmarkStart w:id="13" w:name="_Toc230074196"/>
      <w:bookmarkStart w:id="14" w:name="_Toc230074254"/>
      <w:bookmarkStart w:id="15" w:name="_Toc230074576"/>
      <w:bookmarkStart w:id="16" w:name="_Toc230074684"/>
      <w:bookmarkStart w:id="17" w:name="_Toc230074948"/>
      <w:bookmarkStart w:id="18" w:name="_Toc230074998"/>
      <w:bookmarkStart w:id="19" w:name="_Toc230075027"/>
      <w:bookmarkStart w:id="20" w:name="_Toc230075056"/>
      <w:bookmarkStart w:id="21" w:name="_Toc230079243"/>
      <w:bookmarkStart w:id="22" w:name="_Toc230079273"/>
      <w:bookmarkStart w:id="23" w:name="_Toc230079384"/>
      <w:bookmarkStart w:id="24" w:name="_Toc230080430"/>
      <w:bookmarkStart w:id="25" w:name="_Toc230096393"/>
      <w:bookmarkStart w:id="26" w:name="_Toc230096638"/>
      <w:bookmarkStart w:id="27" w:name="_Toc230096685"/>
      <w:bookmarkStart w:id="28" w:name="_Toc230097303"/>
      <w:bookmarkStart w:id="29" w:name="_Toc230097519"/>
      <w:bookmarkStart w:id="30" w:name="_Toc230097880"/>
      <w:bookmarkStart w:id="31" w:name="_Toc230133956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</w:p>
    <w:p w14:paraId="435FC59F" w14:textId="77777777" w:rsidR="006B0B6C" w:rsidRPr="006B0B6C" w:rsidRDefault="006B0B6C" w:rsidP="00221C35">
      <w:pPr>
        <w:pStyle w:val="af6"/>
        <w:numPr>
          <w:ilvl w:val="0"/>
          <w:numId w:val="4"/>
        </w:numPr>
        <w:tabs>
          <w:tab w:val="left" w:pos="567"/>
        </w:tabs>
        <w:contextualSpacing w:val="0"/>
        <w:outlineLvl w:val="0"/>
        <w:rPr>
          <w:rFonts w:eastAsia="Times New Roman" w:cs="Times New Roman"/>
          <w:b/>
          <w:bCs/>
          <w:caps/>
          <w:vanish/>
          <w:kern w:val="32"/>
          <w:szCs w:val="32"/>
        </w:rPr>
      </w:pPr>
      <w:bookmarkStart w:id="32" w:name="_Toc168510358"/>
      <w:bookmarkStart w:id="33" w:name="_Toc168510383"/>
      <w:bookmarkStart w:id="34" w:name="_Toc168519347"/>
      <w:bookmarkStart w:id="35" w:name="_Toc168526375"/>
      <w:bookmarkStart w:id="36" w:name="_Toc168570236"/>
      <w:bookmarkStart w:id="37" w:name="_Toc168575501"/>
      <w:bookmarkStart w:id="38" w:name="_Toc168579801"/>
      <w:bookmarkStart w:id="39" w:name="_Toc168584469"/>
      <w:bookmarkStart w:id="40" w:name="_Toc168594871"/>
      <w:bookmarkStart w:id="41" w:name="_Toc168628270"/>
      <w:bookmarkStart w:id="42" w:name="_Toc230074197"/>
      <w:bookmarkStart w:id="43" w:name="_Toc230074255"/>
      <w:bookmarkStart w:id="44" w:name="_Toc230074577"/>
      <w:bookmarkStart w:id="45" w:name="_Toc230074685"/>
      <w:bookmarkStart w:id="46" w:name="_Toc230074949"/>
      <w:bookmarkStart w:id="47" w:name="_Toc230074999"/>
      <w:bookmarkStart w:id="48" w:name="_Toc230075028"/>
      <w:bookmarkStart w:id="49" w:name="_Toc230075057"/>
      <w:bookmarkStart w:id="50" w:name="_Toc230079244"/>
      <w:bookmarkStart w:id="51" w:name="_Toc230079274"/>
      <w:bookmarkStart w:id="52" w:name="_Toc230079385"/>
      <w:bookmarkStart w:id="53" w:name="_Toc230080431"/>
      <w:bookmarkStart w:id="54" w:name="_Toc230096394"/>
      <w:bookmarkStart w:id="55" w:name="_Toc230096639"/>
      <w:bookmarkStart w:id="56" w:name="_Toc230096686"/>
      <w:bookmarkStart w:id="57" w:name="_Toc230097304"/>
      <w:bookmarkStart w:id="58" w:name="_Toc230097520"/>
      <w:bookmarkStart w:id="59" w:name="_Toc230097881"/>
      <w:bookmarkStart w:id="60" w:name="_Toc230133957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</w:p>
    <w:p w14:paraId="575FD733" w14:textId="77777777" w:rsidR="006B0B6C" w:rsidRPr="006B0B6C" w:rsidRDefault="006B0B6C" w:rsidP="00221C35">
      <w:pPr>
        <w:pStyle w:val="af6"/>
        <w:keepNext/>
        <w:numPr>
          <w:ilvl w:val="1"/>
          <w:numId w:val="4"/>
        </w:numPr>
        <w:tabs>
          <w:tab w:val="left" w:pos="810"/>
        </w:tabs>
        <w:contextualSpacing w:val="0"/>
        <w:outlineLvl w:val="1"/>
        <w:rPr>
          <w:rFonts w:eastAsia="Times New Roman" w:cs="Times New Roman"/>
          <w:b/>
          <w:bCs/>
          <w:vanish/>
          <w:szCs w:val="36"/>
        </w:rPr>
      </w:pPr>
      <w:bookmarkStart w:id="61" w:name="_Toc168510359"/>
      <w:bookmarkStart w:id="62" w:name="_Toc168510384"/>
      <w:bookmarkStart w:id="63" w:name="_Toc168519348"/>
      <w:bookmarkStart w:id="64" w:name="_Toc168526376"/>
      <w:bookmarkStart w:id="65" w:name="_Toc168570237"/>
      <w:bookmarkStart w:id="66" w:name="_Toc168575502"/>
      <w:bookmarkStart w:id="67" w:name="_Toc168579802"/>
      <w:bookmarkStart w:id="68" w:name="_Toc168584470"/>
      <w:bookmarkStart w:id="69" w:name="_Toc168594872"/>
      <w:bookmarkStart w:id="70" w:name="_Toc168628271"/>
      <w:bookmarkStart w:id="71" w:name="_Toc230074198"/>
      <w:bookmarkStart w:id="72" w:name="_Toc230074256"/>
      <w:bookmarkStart w:id="73" w:name="_Toc230074578"/>
      <w:bookmarkStart w:id="74" w:name="_Toc230074686"/>
      <w:bookmarkStart w:id="75" w:name="_Toc230074950"/>
      <w:bookmarkStart w:id="76" w:name="_Toc230075000"/>
      <w:bookmarkStart w:id="77" w:name="_Toc230075029"/>
      <w:bookmarkStart w:id="78" w:name="_Toc230075058"/>
      <w:bookmarkStart w:id="79" w:name="_Toc230079245"/>
      <w:bookmarkStart w:id="80" w:name="_Toc230079275"/>
      <w:bookmarkStart w:id="81" w:name="_Toc230079386"/>
      <w:bookmarkStart w:id="82" w:name="_Toc230080432"/>
      <w:bookmarkStart w:id="83" w:name="_Toc230096395"/>
      <w:bookmarkStart w:id="84" w:name="_Toc230096640"/>
      <w:bookmarkStart w:id="85" w:name="_Toc230096687"/>
      <w:bookmarkStart w:id="86" w:name="_Toc230097305"/>
      <w:bookmarkStart w:id="87" w:name="_Toc230097521"/>
      <w:bookmarkStart w:id="88" w:name="_Toc230097882"/>
      <w:bookmarkStart w:id="89" w:name="_Toc230133958"/>
      <w:bookmarkEnd w:id="61"/>
      <w:bookmarkEnd w:id="62"/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  <w:bookmarkEnd w:id="87"/>
      <w:bookmarkEnd w:id="88"/>
      <w:bookmarkEnd w:id="89"/>
    </w:p>
    <w:p w14:paraId="24E2154E" w14:textId="04E23B1E" w:rsidR="004E613B" w:rsidRDefault="004E613B">
      <w:pPr>
        <w:spacing w:line="240" w:lineRule="auto"/>
        <w:ind w:firstLine="0"/>
      </w:pPr>
      <w:r>
        <w:br w:type="page"/>
      </w:r>
    </w:p>
    <w:p w14:paraId="14393002" w14:textId="55B60BA2" w:rsidR="00A81FC6" w:rsidRDefault="002779FC" w:rsidP="00092390">
      <w:pPr>
        <w:pStyle w:val="a6"/>
        <w:numPr>
          <w:ilvl w:val="0"/>
          <w:numId w:val="23"/>
        </w:numPr>
        <w:jc w:val="center"/>
      </w:pPr>
      <w:bookmarkStart w:id="90" w:name="_Toc230133959"/>
      <w:r>
        <w:lastRenderedPageBreak/>
        <w:t>Р</w:t>
      </w:r>
      <w:r w:rsidR="002216B7">
        <w:t>еализация</w:t>
      </w:r>
      <w:bookmarkEnd w:id="90"/>
    </w:p>
    <w:p w14:paraId="3A8DB01D" w14:textId="77777777" w:rsidR="00A81FC6" w:rsidRPr="00A81FC6" w:rsidRDefault="00A81FC6" w:rsidP="00221C35">
      <w:pPr>
        <w:pStyle w:val="af6"/>
        <w:numPr>
          <w:ilvl w:val="1"/>
          <w:numId w:val="24"/>
        </w:numPr>
        <w:suppressAutoHyphens/>
        <w:jc w:val="center"/>
        <w:outlineLvl w:val="0"/>
        <w:rPr>
          <w:rFonts w:eastAsia="Times New Roman" w:cs="Times New Roman"/>
          <w:b/>
          <w:vanish/>
        </w:rPr>
      </w:pPr>
      <w:bookmarkStart w:id="91" w:name="_Toc168519352"/>
      <w:bookmarkStart w:id="92" w:name="_Toc168526380"/>
      <w:bookmarkStart w:id="93" w:name="_Toc168570241"/>
      <w:bookmarkStart w:id="94" w:name="_Toc168575506"/>
      <w:bookmarkStart w:id="95" w:name="_Toc168579806"/>
      <w:bookmarkStart w:id="96" w:name="_Toc168584474"/>
      <w:bookmarkStart w:id="97" w:name="_Toc168594876"/>
      <w:bookmarkStart w:id="98" w:name="_Toc168628275"/>
      <w:bookmarkStart w:id="99" w:name="_Toc230074202"/>
      <w:bookmarkStart w:id="100" w:name="_Toc230074260"/>
      <w:bookmarkStart w:id="101" w:name="_Toc230074582"/>
      <w:bookmarkStart w:id="102" w:name="_Toc230074689"/>
      <w:bookmarkStart w:id="103" w:name="_Toc230074953"/>
      <w:bookmarkStart w:id="104" w:name="_Toc230075003"/>
      <w:bookmarkStart w:id="105" w:name="_Toc230075032"/>
      <w:bookmarkStart w:id="106" w:name="_Toc230075061"/>
      <w:bookmarkStart w:id="107" w:name="_Toc230079247"/>
      <w:bookmarkStart w:id="108" w:name="_Toc230079277"/>
      <w:bookmarkStart w:id="109" w:name="_Toc230079388"/>
      <w:bookmarkStart w:id="110" w:name="_Toc230080434"/>
      <w:bookmarkStart w:id="111" w:name="_Toc230096397"/>
      <w:bookmarkStart w:id="112" w:name="_Toc230096642"/>
      <w:bookmarkStart w:id="113" w:name="_Toc230096689"/>
      <w:bookmarkStart w:id="114" w:name="_Toc230097307"/>
      <w:bookmarkStart w:id="115" w:name="_Toc230097523"/>
      <w:bookmarkStart w:id="116" w:name="_Toc230097884"/>
      <w:bookmarkStart w:id="117" w:name="_Toc230133960"/>
      <w:bookmarkEnd w:id="91"/>
      <w:bookmarkEnd w:id="92"/>
      <w:bookmarkEnd w:id="93"/>
      <w:bookmarkEnd w:id="94"/>
      <w:bookmarkEnd w:id="95"/>
      <w:bookmarkEnd w:id="96"/>
      <w:bookmarkEnd w:id="97"/>
      <w:bookmarkEnd w:id="98"/>
      <w:bookmarkEnd w:id="99"/>
      <w:bookmarkEnd w:id="100"/>
      <w:bookmarkEnd w:id="101"/>
      <w:bookmarkEnd w:id="102"/>
      <w:bookmarkEnd w:id="103"/>
      <w:bookmarkEnd w:id="104"/>
      <w:bookmarkEnd w:id="105"/>
      <w:bookmarkEnd w:id="106"/>
      <w:bookmarkEnd w:id="107"/>
      <w:bookmarkEnd w:id="108"/>
      <w:bookmarkEnd w:id="109"/>
      <w:bookmarkEnd w:id="110"/>
      <w:bookmarkEnd w:id="111"/>
      <w:bookmarkEnd w:id="112"/>
      <w:bookmarkEnd w:id="113"/>
      <w:bookmarkEnd w:id="114"/>
      <w:bookmarkEnd w:id="115"/>
      <w:bookmarkEnd w:id="116"/>
      <w:bookmarkEnd w:id="117"/>
    </w:p>
    <w:p w14:paraId="14B0863C" w14:textId="119C157E" w:rsidR="00E76949" w:rsidRPr="007F1E1D" w:rsidRDefault="00E76949" w:rsidP="005C40E0">
      <w:pPr>
        <w:pStyle w:val="a6"/>
        <w:numPr>
          <w:ilvl w:val="0"/>
          <w:numId w:val="0"/>
        </w:numPr>
        <w:ind w:left="143" w:firstLine="708"/>
      </w:pPr>
      <w:bookmarkStart w:id="118" w:name="_Toc230133961"/>
      <w:r w:rsidRPr="007F1E1D">
        <w:t>2.1</w:t>
      </w:r>
      <w:r w:rsidR="00A432F0">
        <w:t>.</w:t>
      </w:r>
      <w:r w:rsidRPr="007F1E1D">
        <w:t xml:space="preserve"> Функционал приложения</w:t>
      </w:r>
      <w:bookmarkEnd w:id="118"/>
    </w:p>
    <w:p w14:paraId="531A669D" w14:textId="77777777" w:rsidR="00E76949" w:rsidRPr="00E76949" w:rsidRDefault="00E76949" w:rsidP="007535C7">
      <w:r w:rsidRPr="00E76949">
        <w:t xml:space="preserve">Разработанное программное обеспечение «3D </w:t>
      </w:r>
      <w:proofErr w:type="spellStart"/>
      <w:r w:rsidRPr="00E76949">
        <w:t>Graph</w:t>
      </w:r>
      <w:proofErr w:type="spellEnd"/>
      <w:r w:rsidRPr="00E76949">
        <w:t xml:space="preserve"> </w:t>
      </w:r>
      <w:proofErr w:type="spellStart"/>
      <w:r w:rsidRPr="00E76949">
        <w:t>Visualizer</w:t>
      </w:r>
      <w:proofErr w:type="spellEnd"/>
      <w:r w:rsidRPr="00E76949">
        <w:t xml:space="preserve">» предназначено для интерактивного отображения трехмерных графиков математических поверхностей. Приложение совмещает консольный интерфейс для вывода справочной информации и графическое окно на базе библиотеки </w:t>
      </w:r>
      <w:proofErr w:type="spellStart"/>
      <w:r w:rsidRPr="00E76949">
        <w:t>OpenGL</w:t>
      </w:r>
      <w:proofErr w:type="spellEnd"/>
      <w:r w:rsidRPr="00E76949">
        <w:t xml:space="preserve"> для отображения трехмерного пространства.</w:t>
      </w:r>
    </w:p>
    <w:p w14:paraId="36DF856E" w14:textId="77777777" w:rsidR="00E76949" w:rsidRPr="00E76949" w:rsidRDefault="00E76949" w:rsidP="007535C7">
      <w:r w:rsidRPr="00E76949">
        <w:t>Основной функционал приложения включает в себя:</w:t>
      </w:r>
    </w:p>
    <w:p w14:paraId="380E921F" w14:textId="77777777" w:rsidR="00E76949" w:rsidRPr="00E76949" w:rsidRDefault="00E76949" w:rsidP="007535C7">
      <w:pPr>
        <w:numPr>
          <w:ilvl w:val="0"/>
          <w:numId w:val="33"/>
        </w:numPr>
        <w:ind w:firstLine="851"/>
      </w:pPr>
      <w:r w:rsidRPr="00E76949">
        <w:t>Построение каркасной трехмерной сетки (</w:t>
      </w:r>
      <w:proofErr w:type="spellStart"/>
      <w:r w:rsidRPr="00E76949">
        <w:t>Wireframe</w:t>
      </w:r>
      <w:proofErr w:type="spellEnd"/>
      <w:r w:rsidRPr="00E76949">
        <w:t>) для шести предустановленных математических функций;</w:t>
      </w:r>
    </w:p>
    <w:p w14:paraId="22087BD7" w14:textId="77777777" w:rsidR="00E76949" w:rsidRPr="00E76949" w:rsidRDefault="00E76949" w:rsidP="007535C7">
      <w:pPr>
        <w:numPr>
          <w:ilvl w:val="0"/>
          <w:numId w:val="33"/>
        </w:numPr>
        <w:ind w:firstLine="851"/>
      </w:pPr>
      <w:r w:rsidRPr="00E76949">
        <w:t>Динамическое изменение цвета линий графика в зависимости от текущей высоты точки (координаты Z), что обеспечивает наглядность градиента поверхностей;</w:t>
      </w:r>
    </w:p>
    <w:p w14:paraId="3A83B302" w14:textId="77777777" w:rsidR="00E76949" w:rsidRPr="00E76949" w:rsidRDefault="00E76949" w:rsidP="007535C7">
      <w:pPr>
        <w:numPr>
          <w:ilvl w:val="0"/>
          <w:numId w:val="33"/>
        </w:numPr>
        <w:ind w:firstLine="851"/>
      </w:pPr>
      <w:r w:rsidRPr="00E76949">
        <w:t>Отображение трехмерных декартовых координатных осей (X, Y, Z) для оценки масштаба и пространственного положения объекта;</w:t>
      </w:r>
    </w:p>
    <w:p w14:paraId="69772DA3" w14:textId="77777777" w:rsidR="00E76949" w:rsidRPr="00E76949" w:rsidRDefault="00E76949" w:rsidP="007535C7">
      <w:pPr>
        <w:numPr>
          <w:ilvl w:val="0"/>
          <w:numId w:val="33"/>
        </w:numPr>
        <w:ind w:firstLine="851"/>
      </w:pPr>
      <w:r w:rsidRPr="00E76949">
        <w:t>Интерактивное управление камерой: вращение сцены по двум осям при помощи мыши и масштабирование с помощью колесика мыши;</w:t>
      </w:r>
    </w:p>
    <w:p w14:paraId="1C1EC539" w14:textId="0F6F9BD3" w:rsidR="00E76949" w:rsidRPr="00E76949" w:rsidRDefault="00E76949" w:rsidP="007535C7">
      <w:pPr>
        <w:numPr>
          <w:ilvl w:val="0"/>
          <w:numId w:val="33"/>
        </w:numPr>
        <w:ind w:firstLine="851"/>
      </w:pPr>
      <w:r w:rsidRPr="00E76949">
        <w:t>Возможность циклического переключения между математическими функциями в реальном времени с автоматическим обновлением консольного меню.</w:t>
      </w:r>
      <w:r w:rsidR="00F1340F">
        <w:t xml:space="preserve"> </w:t>
      </w:r>
    </w:p>
    <w:p w14:paraId="6380CA9C" w14:textId="4B661E7D" w:rsidR="00E76949" w:rsidRPr="00E76949" w:rsidRDefault="00E76949" w:rsidP="00F1340F">
      <w:pPr>
        <w:pStyle w:val="a6"/>
        <w:numPr>
          <w:ilvl w:val="0"/>
          <w:numId w:val="0"/>
        </w:numPr>
        <w:ind w:left="575" w:firstLine="276"/>
      </w:pPr>
      <w:bookmarkStart w:id="119" w:name="_Toc230133962"/>
      <w:r w:rsidRPr="00E76949">
        <w:t>2.2</w:t>
      </w:r>
      <w:r w:rsidR="00DC3BB9">
        <w:t>.</w:t>
      </w:r>
      <w:r w:rsidRPr="00E76949">
        <w:t xml:space="preserve"> Реализация интерфейса и окон приложения</w:t>
      </w:r>
      <w:bookmarkEnd w:id="119"/>
    </w:p>
    <w:p w14:paraId="5EE9B7A2" w14:textId="77777777" w:rsidR="00E76949" w:rsidRPr="00E76949" w:rsidRDefault="00E76949" w:rsidP="007535C7">
      <w:r w:rsidRPr="00E76949">
        <w:t xml:space="preserve">При запуске программа инициализирует два рабочих пространства: текстовую консоль операционной системы </w:t>
      </w:r>
      <w:proofErr w:type="spellStart"/>
      <w:r w:rsidRPr="00E76949">
        <w:t>Windows</w:t>
      </w:r>
      <w:proofErr w:type="spellEnd"/>
      <w:r w:rsidRPr="00E76949">
        <w:t xml:space="preserve"> и графическое окно </w:t>
      </w:r>
      <w:proofErr w:type="spellStart"/>
      <w:r w:rsidRPr="00E76949">
        <w:t>OpenGL</w:t>
      </w:r>
      <w:proofErr w:type="spellEnd"/>
      <w:r w:rsidRPr="00E76949">
        <w:t>.</w:t>
      </w:r>
    </w:p>
    <w:p w14:paraId="4736B072" w14:textId="77777777" w:rsidR="00E76949" w:rsidRPr="00E76949" w:rsidRDefault="00E76949" w:rsidP="00187005">
      <w:pPr>
        <w:ind w:left="360" w:firstLine="491"/>
        <w:rPr>
          <w:b/>
          <w:bCs/>
        </w:rPr>
      </w:pPr>
      <w:r w:rsidRPr="00E76949">
        <w:rPr>
          <w:b/>
          <w:bCs/>
        </w:rPr>
        <w:t>Консольный интерфейс</w:t>
      </w:r>
    </w:p>
    <w:p w14:paraId="181BE327" w14:textId="77777777" w:rsidR="00E76949" w:rsidRPr="00E76949" w:rsidRDefault="00E76949" w:rsidP="007535C7">
      <w:r w:rsidRPr="00E76949">
        <w:t xml:space="preserve">Консольное окно отвечает за информационное сопровождение пользователя. Функция </w:t>
      </w:r>
      <w:proofErr w:type="spellStart"/>
      <w:proofErr w:type="gramStart"/>
      <w:r w:rsidRPr="00E76949">
        <w:t>printMenu</w:t>
      </w:r>
      <w:proofErr w:type="spellEnd"/>
      <w:r w:rsidRPr="00E76949">
        <w:t>(</w:t>
      </w:r>
      <w:proofErr w:type="gramEnd"/>
      <w:r w:rsidRPr="00E76949">
        <w:t xml:space="preserve">) очищает экран с помощью системного вызова </w:t>
      </w:r>
      <w:proofErr w:type="spellStart"/>
      <w:r w:rsidRPr="00E76949">
        <w:t>system</w:t>
      </w:r>
      <w:proofErr w:type="spellEnd"/>
      <w:r w:rsidRPr="00E76949">
        <w:t>("</w:t>
      </w:r>
      <w:proofErr w:type="spellStart"/>
      <w:r w:rsidRPr="00E76949">
        <w:t>cls</w:t>
      </w:r>
      <w:proofErr w:type="spellEnd"/>
      <w:r w:rsidRPr="00E76949">
        <w:t>") и выводит текущую выбранную функцию, краткую инструкцию по управлению, а также полный список доступных для отображения уравнений.</w:t>
      </w:r>
    </w:p>
    <w:p w14:paraId="1D4E1A23" w14:textId="6232E912" w:rsidR="00386D8B" w:rsidRDefault="00386D8B" w:rsidP="00C20AE2">
      <w:pPr>
        <w:jc w:val="left"/>
      </w:pPr>
      <w:r w:rsidRPr="00386D8B">
        <w:rPr>
          <w:noProof/>
        </w:rPr>
        <w:lastRenderedPageBreak/>
        <w:drawing>
          <wp:inline distT="0" distB="0" distL="0" distR="0" wp14:anchorId="56244DDA" wp14:editId="3AB50064">
            <wp:extent cx="5144770" cy="2758534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55416" cy="2764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60B90" w14:textId="624F7526" w:rsidR="00E76949" w:rsidRPr="00E76949" w:rsidRDefault="00E76949" w:rsidP="00E40BCC">
      <w:pPr>
        <w:jc w:val="center"/>
      </w:pPr>
      <w:r w:rsidRPr="00E76949">
        <w:t>Рисунок 1 – Консольное меню приложения</w:t>
      </w:r>
    </w:p>
    <w:p w14:paraId="1456563A" w14:textId="77777777" w:rsidR="00E76949" w:rsidRPr="00E76949" w:rsidRDefault="00E76949" w:rsidP="00830731">
      <w:pPr>
        <w:ind w:left="360" w:firstLine="491"/>
        <w:rPr>
          <w:b/>
          <w:bCs/>
        </w:rPr>
      </w:pPr>
      <w:r w:rsidRPr="00E76949">
        <w:rPr>
          <w:b/>
          <w:bCs/>
        </w:rPr>
        <w:t xml:space="preserve">Графическое окно </w:t>
      </w:r>
      <w:proofErr w:type="spellStart"/>
      <w:r w:rsidRPr="00E76949">
        <w:rPr>
          <w:b/>
          <w:bCs/>
        </w:rPr>
        <w:t>OpenGL</w:t>
      </w:r>
      <w:proofErr w:type="spellEnd"/>
    </w:p>
    <w:p w14:paraId="4F36AA6A" w14:textId="77777777" w:rsidR="00E76949" w:rsidRPr="00E76949" w:rsidRDefault="00E76949" w:rsidP="007535C7">
      <w:r w:rsidRPr="00E76949">
        <w:t xml:space="preserve">Основное графическое окно создается с помощью средств GLUT с начальным разрешением 1024x768 пикселей. В нем происходит аппаратная </w:t>
      </w:r>
      <w:proofErr w:type="spellStart"/>
      <w:r w:rsidRPr="00E76949">
        <w:t>отрисовка</w:t>
      </w:r>
      <w:proofErr w:type="spellEnd"/>
      <w:r w:rsidRPr="00E76949">
        <w:t xml:space="preserve"> трехмерной сцены. Фон окна настроен на темно-серый цвет (0.05, 0.05, 0.05) для снижения зрительной нагрузки и обеспечения высокой контрастности линий графиков.</w:t>
      </w:r>
    </w:p>
    <w:p w14:paraId="54633962" w14:textId="51277476" w:rsidR="002B5A7F" w:rsidRDefault="002B5A7F" w:rsidP="00C20AE2">
      <w:pPr>
        <w:jc w:val="left"/>
      </w:pPr>
      <w:r w:rsidRPr="002B5A7F">
        <w:rPr>
          <w:noProof/>
        </w:rPr>
        <w:drawing>
          <wp:inline distT="0" distB="0" distL="0" distR="0" wp14:anchorId="71ABC402" wp14:editId="76F0CEF6">
            <wp:extent cx="5295900" cy="36195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6248" cy="3626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48473" w14:textId="06DFD7B7" w:rsidR="00E76949" w:rsidRPr="00E76949" w:rsidRDefault="00E76949" w:rsidP="00D738C1">
      <w:pPr>
        <w:jc w:val="center"/>
      </w:pPr>
      <w:r w:rsidRPr="00E76949">
        <w:t>Рисунок 2 – Главное графическое окно программы</w:t>
      </w:r>
    </w:p>
    <w:p w14:paraId="1CCA3381" w14:textId="22B97CEF" w:rsidR="00E76949" w:rsidRPr="00E76949" w:rsidRDefault="00E76949" w:rsidP="00CC7F67">
      <w:pPr>
        <w:pStyle w:val="a6"/>
        <w:numPr>
          <w:ilvl w:val="0"/>
          <w:numId w:val="0"/>
        </w:numPr>
        <w:ind w:left="143" w:firstLine="708"/>
      </w:pPr>
      <w:bookmarkStart w:id="120" w:name="_Toc230133963"/>
      <w:r w:rsidRPr="00E76949">
        <w:lastRenderedPageBreak/>
        <w:t>2.3</w:t>
      </w:r>
      <w:r w:rsidR="002F1564">
        <w:t>.</w:t>
      </w:r>
      <w:r w:rsidRPr="00E76949">
        <w:t xml:space="preserve"> Реализация функционала кнопок и интерактивного ввода</w:t>
      </w:r>
      <w:bookmarkEnd w:id="120"/>
    </w:p>
    <w:p w14:paraId="14269BEE" w14:textId="1E4C3163" w:rsidR="00E76949" w:rsidRDefault="00E76949" w:rsidP="007535C7">
      <w:r w:rsidRPr="00E76949">
        <w:t>Интерактивное взаимодействие с пользователем организовано посредством регистрации функций обратного вызова (</w:t>
      </w:r>
      <w:proofErr w:type="spellStart"/>
      <w:r w:rsidRPr="00E76949">
        <w:t>callbacks</w:t>
      </w:r>
      <w:proofErr w:type="spellEnd"/>
      <w:r w:rsidRPr="00E76949">
        <w:t>) в библиотеке GLUT.</w:t>
      </w:r>
    </w:p>
    <w:p w14:paraId="2838B88D" w14:textId="77777777" w:rsidR="00E76949" w:rsidRPr="00E76949" w:rsidRDefault="00E76949" w:rsidP="007535C7">
      <w:pPr>
        <w:numPr>
          <w:ilvl w:val="0"/>
          <w:numId w:val="34"/>
        </w:numPr>
        <w:tabs>
          <w:tab w:val="num" w:pos="720"/>
        </w:tabs>
        <w:ind w:firstLine="851"/>
      </w:pPr>
      <w:r w:rsidRPr="00E76949">
        <w:rPr>
          <w:b/>
          <w:bCs/>
        </w:rPr>
        <w:t>Управление с клавиатуры (</w:t>
      </w:r>
      <w:proofErr w:type="spellStart"/>
      <w:r w:rsidRPr="00E76949">
        <w:rPr>
          <w:b/>
          <w:bCs/>
        </w:rPr>
        <w:t>keyboard</w:t>
      </w:r>
      <w:proofErr w:type="spellEnd"/>
      <w:r w:rsidRPr="00E76949">
        <w:rPr>
          <w:b/>
          <w:bCs/>
        </w:rPr>
        <w:t>):</w:t>
      </w:r>
    </w:p>
    <w:p w14:paraId="230CD0D1" w14:textId="77777777" w:rsidR="00E76949" w:rsidRPr="00E76949" w:rsidRDefault="00E76949" w:rsidP="007535C7">
      <w:pPr>
        <w:numPr>
          <w:ilvl w:val="1"/>
          <w:numId w:val="34"/>
        </w:numPr>
        <w:ind w:firstLine="851"/>
      </w:pPr>
      <w:r w:rsidRPr="00E76949">
        <w:t xml:space="preserve">Обрабатывает нажатие клавиши ESC (код 27), вызывая стандартную функцию </w:t>
      </w:r>
      <w:proofErr w:type="spellStart"/>
      <w:proofErr w:type="gramStart"/>
      <w:r w:rsidRPr="00E76949">
        <w:t>exit</w:t>
      </w:r>
      <w:proofErr w:type="spellEnd"/>
      <w:r w:rsidRPr="00E76949">
        <w:t>(</w:t>
      </w:r>
      <w:proofErr w:type="gramEnd"/>
      <w:r w:rsidRPr="00E76949">
        <w:t>0) для безопасного завершения работы.</w:t>
      </w:r>
    </w:p>
    <w:p w14:paraId="3DB3A25D" w14:textId="77777777" w:rsidR="00E76949" w:rsidRPr="00E76949" w:rsidRDefault="00E76949" w:rsidP="007535C7">
      <w:pPr>
        <w:numPr>
          <w:ilvl w:val="1"/>
          <w:numId w:val="34"/>
        </w:numPr>
        <w:ind w:firstLine="851"/>
      </w:pPr>
      <w:r w:rsidRPr="00E76949">
        <w:t xml:space="preserve">Обрабатывает клавиши F и f для циклического переключения индекса функции по формуле: </w:t>
      </w:r>
      <w:proofErr w:type="spellStart"/>
      <w:r w:rsidRPr="00E76949">
        <w:t>currentFunctionIndex</w:t>
      </w:r>
      <w:proofErr w:type="spellEnd"/>
      <w:r w:rsidRPr="00E76949">
        <w:t xml:space="preserve"> = (</w:t>
      </w:r>
      <w:proofErr w:type="spellStart"/>
      <w:r w:rsidRPr="00E76949">
        <w:t>currentFunctionIndex</w:t>
      </w:r>
      <w:proofErr w:type="spellEnd"/>
      <w:r w:rsidRPr="00E76949">
        <w:t xml:space="preserve"> + 1) % </w:t>
      </w:r>
      <w:proofErr w:type="spellStart"/>
      <w:r w:rsidRPr="00E76949">
        <w:t>totalFunctions</w:t>
      </w:r>
      <w:proofErr w:type="spellEnd"/>
      <w:r w:rsidRPr="00E76949">
        <w:t xml:space="preserve">. После смены индекса вызывается обновление консоли </w:t>
      </w:r>
      <w:proofErr w:type="spellStart"/>
      <w:proofErr w:type="gramStart"/>
      <w:r w:rsidRPr="00E76949">
        <w:t>printMenu</w:t>
      </w:r>
      <w:proofErr w:type="spellEnd"/>
      <w:r w:rsidRPr="00E76949">
        <w:t>(</w:t>
      </w:r>
      <w:proofErr w:type="gramEnd"/>
      <w:r w:rsidRPr="00E76949">
        <w:t xml:space="preserve">) и перерисовка графического окна </w:t>
      </w:r>
      <w:proofErr w:type="spellStart"/>
      <w:r w:rsidRPr="00E76949">
        <w:t>glutPostRedisplay</w:t>
      </w:r>
      <w:proofErr w:type="spellEnd"/>
      <w:r w:rsidRPr="00E76949">
        <w:t>().</w:t>
      </w:r>
    </w:p>
    <w:p w14:paraId="2F68ABB8" w14:textId="77777777" w:rsidR="00E76949" w:rsidRPr="00E76949" w:rsidRDefault="00E76949" w:rsidP="007535C7">
      <w:pPr>
        <w:numPr>
          <w:ilvl w:val="0"/>
          <w:numId w:val="34"/>
        </w:numPr>
        <w:tabs>
          <w:tab w:val="num" w:pos="720"/>
        </w:tabs>
        <w:ind w:firstLine="851"/>
      </w:pPr>
      <w:r w:rsidRPr="00E76949">
        <w:rPr>
          <w:b/>
          <w:bCs/>
        </w:rPr>
        <w:t>Вращение сцены мышью (</w:t>
      </w:r>
      <w:proofErr w:type="spellStart"/>
      <w:r w:rsidRPr="00E76949">
        <w:rPr>
          <w:b/>
          <w:bCs/>
        </w:rPr>
        <w:t>mouse</w:t>
      </w:r>
      <w:proofErr w:type="spellEnd"/>
      <w:r w:rsidRPr="00E76949">
        <w:rPr>
          <w:b/>
          <w:bCs/>
        </w:rPr>
        <w:t xml:space="preserve"> и </w:t>
      </w:r>
      <w:proofErr w:type="spellStart"/>
      <w:r w:rsidRPr="00E76949">
        <w:rPr>
          <w:b/>
          <w:bCs/>
        </w:rPr>
        <w:t>motion</w:t>
      </w:r>
      <w:proofErr w:type="spellEnd"/>
      <w:r w:rsidRPr="00E76949">
        <w:rPr>
          <w:b/>
          <w:bCs/>
        </w:rPr>
        <w:t>):</w:t>
      </w:r>
    </w:p>
    <w:p w14:paraId="5D9074D4" w14:textId="77777777" w:rsidR="00E76949" w:rsidRPr="00E76949" w:rsidRDefault="00E76949" w:rsidP="007535C7">
      <w:pPr>
        <w:numPr>
          <w:ilvl w:val="1"/>
          <w:numId w:val="34"/>
        </w:numPr>
        <w:ind w:firstLine="851"/>
      </w:pPr>
      <w:r w:rsidRPr="00E76949">
        <w:t xml:space="preserve">При щелчке левой кнопкой мыши фиксируется флаг </w:t>
      </w:r>
      <w:proofErr w:type="spellStart"/>
      <w:r w:rsidRPr="00E76949">
        <w:t>isDragging</w:t>
      </w:r>
      <w:proofErr w:type="spellEnd"/>
      <w:r w:rsidRPr="00E76949">
        <w:t xml:space="preserve"> = 1 и запоминаются текущие координаты курсора </w:t>
      </w:r>
      <w:proofErr w:type="spellStart"/>
      <w:r w:rsidRPr="00E76949">
        <w:t>lastMouseX</w:t>
      </w:r>
      <w:proofErr w:type="spellEnd"/>
      <w:r w:rsidRPr="00E76949">
        <w:t xml:space="preserve"> и </w:t>
      </w:r>
      <w:proofErr w:type="spellStart"/>
      <w:r w:rsidRPr="00E76949">
        <w:t>lastMouseY</w:t>
      </w:r>
      <w:proofErr w:type="spellEnd"/>
      <w:r w:rsidRPr="00E76949">
        <w:t>.</w:t>
      </w:r>
    </w:p>
    <w:p w14:paraId="09DED1B2" w14:textId="77777777" w:rsidR="00E76949" w:rsidRPr="00E76949" w:rsidRDefault="00E76949" w:rsidP="007535C7">
      <w:pPr>
        <w:numPr>
          <w:ilvl w:val="1"/>
          <w:numId w:val="34"/>
        </w:numPr>
        <w:ind w:firstLine="851"/>
      </w:pPr>
      <w:r w:rsidRPr="00E76949">
        <w:t xml:space="preserve">При перемещении мыши с зажатой кнопкой вычисляется разность координат, которая изменяет углы поворота камеры </w:t>
      </w:r>
      <w:proofErr w:type="spellStart"/>
      <w:r w:rsidRPr="00E76949">
        <w:t>rotationX</w:t>
      </w:r>
      <w:proofErr w:type="spellEnd"/>
      <w:r w:rsidRPr="00E76949">
        <w:t xml:space="preserve"> и </w:t>
      </w:r>
      <w:proofErr w:type="spellStart"/>
      <w:r w:rsidRPr="00E76949">
        <w:t>rotationY</w:t>
      </w:r>
      <w:proofErr w:type="spellEnd"/>
      <w:r w:rsidRPr="00E76949">
        <w:t xml:space="preserve">. Вращение вокруг вертикальной оси реализовано по координате Z: </w:t>
      </w:r>
      <w:proofErr w:type="spellStart"/>
      <w:proofErr w:type="gramStart"/>
      <w:r w:rsidRPr="00E76949">
        <w:t>glRotatef</w:t>
      </w:r>
      <w:proofErr w:type="spellEnd"/>
      <w:r w:rsidRPr="00E76949">
        <w:t>(</w:t>
      </w:r>
      <w:proofErr w:type="spellStart"/>
      <w:proofErr w:type="gramEnd"/>
      <w:r w:rsidRPr="00E76949">
        <w:t>rotationY</w:t>
      </w:r>
      <w:proofErr w:type="spellEnd"/>
      <w:r w:rsidRPr="00E76949">
        <w:t>, 0.0f, 0.0f, 1.0f).</w:t>
      </w:r>
    </w:p>
    <w:p w14:paraId="441F43A0" w14:textId="77777777" w:rsidR="00E76949" w:rsidRPr="00E76949" w:rsidRDefault="00E76949" w:rsidP="007535C7">
      <w:pPr>
        <w:numPr>
          <w:ilvl w:val="0"/>
          <w:numId w:val="34"/>
        </w:numPr>
        <w:tabs>
          <w:tab w:val="num" w:pos="720"/>
        </w:tabs>
        <w:ind w:firstLine="851"/>
      </w:pPr>
      <w:r w:rsidRPr="00E76949">
        <w:rPr>
          <w:b/>
          <w:bCs/>
        </w:rPr>
        <w:t>Масштабирование (</w:t>
      </w:r>
      <w:proofErr w:type="spellStart"/>
      <w:r w:rsidRPr="00E76949">
        <w:rPr>
          <w:b/>
          <w:bCs/>
        </w:rPr>
        <w:t>mouseWheel</w:t>
      </w:r>
      <w:proofErr w:type="spellEnd"/>
      <w:r w:rsidRPr="00E76949">
        <w:rPr>
          <w:b/>
          <w:bCs/>
        </w:rPr>
        <w:t>):</w:t>
      </w:r>
    </w:p>
    <w:p w14:paraId="7E72202C" w14:textId="77777777" w:rsidR="00E76949" w:rsidRPr="00E76949" w:rsidRDefault="00E76949" w:rsidP="007535C7">
      <w:pPr>
        <w:numPr>
          <w:ilvl w:val="1"/>
          <w:numId w:val="34"/>
        </w:numPr>
        <w:ind w:firstLine="851"/>
      </w:pPr>
      <w:r w:rsidRPr="00E76949">
        <w:t xml:space="preserve">Использует расширение </w:t>
      </w:r>
      <w:proofErr w:type="spellStart"/>
      <w:r w:rsidRPr="00E76949">
        <w:t>FreeGLUT</w:t>
      </w:r>
      <w:proofErr w:type="spellEnd"/>
      <w:r w:rsidRPr="00E76949">
        <w:t xml:space="preserve"> </w:t>
      </w:r>
      <w:proofErr w:type="spellStart"/>
      <w:r w:rsidRPr="00E76949">
        <w:t>glutMouseWheelFunc</w:t>
      </w:r>
      <w:proofErr w:type="spellEnd"/>
      <w:r w:rsidRPr="00E76949">
        <w:t xml:space="preserve">. При прокрутке колесика мыши вперед переменная дистанции </w:t>
      </w:r>
      <w:proofErr w:type="spellStart"/>
      <w:r w:rsidRPr="00E76949">
        <w:t>zoom</w:t>
      </w:r>
      <w:proofErr w:type="spellEnd"/>
      <w:r w:rsidRPr="00E76949">
        <w:t xml:space="preserve"> увеличивается на 1.0f (приближение), при прокрутке назад — уменьшается на 1.0f (отдаление).</w:t>
      </w:r>
    </w:p>
    <w:p w14:paraId="7B492A06" w14:textId="71C88A8B" w:rsidR="00E76949" w:rsidRPr="00E76949" w:rsidRDefault="00E76949" w:rsidP="001546CD">
      <w:pPr>
        <w:pStyle w:val="a6"/>
        <w:numPr>
          <w:ilvl w:val="0"/>
          <w:numId w:val="0"/>
        </w:numPr>
        <w:ind w:left="143" w:firstLine="708"/>
      </w:pPr>
      <w:bookmarkStart w:id="121" w:name="_Toc230133964"/>
      <w:r w:rsidRPr="00E76949">
        <w:t>2.4</w:t>
      </w:r>
      <w:r w:rsidR="001546CD">
        <w:t>.</w:t>
      </w:r>
      <w:r w:rsidRPr="00E76949">
        <w:t xml:space="preserve"> Основной алгоритм работы приложения</w:t>
      </w:r>
      <w:bookmarkEnd w:id="121"/>
    </w:p>
    <w:p w14:paraId="40DE13B4" w14:textId="3645909B" w:rsidR="00E76949" w:rsidRPr="00E76949" w:rsidRDefault="00E76949" w:rsidP="001546CD">
      <w:pPr>
        <w:ind w:left="360" w:firstLine="491"/>
        <w:rPr>
          <w:b/>
          <w:bCs/>
        </w:rPr>
      </w:pPr>
      <w:r w:rsidRPr="00E76949">
        <w:rPr>
          <w:b/>
          <w:bCs/>
        </w:rPr>
        <w:t>Математический блок</w:t>
      </w:r>
      <w:r w:rsidR="001546CD">
        <w:rPr>
          <w:b/>
          <w:bCs/>
        </w:rPr>
        <w:t xml:space="preserve"> </w:t>
      </w:r>
    </w:p>
    <w:p w14:paraId="22A6AD0B" w14:textId="77777777" w:rsidR="00E76949" w:rsidRPr="00E76949" w:rsidRDefault="00E76949" w:rsidP="007535C7">
      <w:r w:rsidRPr="00E76949">
        <w:t xml:space="preserve">За расчет аппликат (координат Z) точек поверхностей отвечает функция </w:t>
      </w:r>
      <w:proofErr w:type="spellStart"/>
      <w:proofErr w:type="gramStart"/>
      <w:r w:rsidRPr="00E76949">
        <w:t>evaluateFunction</w:t>
      </w:r>
      <w:proofErr w:type="spellEnd"/>
      <w:r w:rsidRPr="00E76949">
        <w:t>(</w:t>
      </w:r>
      <w:proofErr w:type="spellStart"/>
      <w:proofErr w:type="gramEnd"/>
      <w:r w:rsidRPr="00E76949">
        <w:t>index</w:t>
      </w:r>
      <w:proofErr w:type="spellEnd"/>
      <w:r w:rsidRPr="00E76949">
        <w:t>, x, y). В зависимости от переданного индекса, она вычисляет значение по одному из следующих математических уравнений:</w:t>
      </w:r>
    </w:p>
    <w:p w14:paraId="6F4951DD" w14:textId="77777777" w:rsidR="00E76949" w:rsidRPr="00E76949" w:rsidRDefault="00E76949" w:rsidP="007535C7">
      <w:pPr>
        <w:numPr>
          <w:ilvl w:val="0"/>
          <w:numId w:val="35"/>
        </w:numPr>
        <w:ind w:firstLine="851"/>
      </w:pPr>
      <w:r w:rsidRPr="00E76949">
        <w:rPr>
          <w:b/>
          <w:bCs/>
        </w:rPr>
        <w:t>Индекс 0 (Синусоидальная волна):</w:t>
      </w:r>
      <w:r w:rsidRPr="00E76949">
        <w:t xml:space="preserve"> z = </w:t>
      </w:r>
      <w:proofErr w:type="spellStart"/>
      <w:r w:rsidRPr="00E76949">
        <w:t>sin</w:t>
      </w:r>
      <w:proofErr w:type="spellEnd"/>
      <w:r w:rsidRPr="00E76949">
        <w:t xml:space="preserve">(x) * </w:t>
      </w:r>
      <w:proofErr w:type="spellStart"/>
      <w:r w:rsidRPr="00E76949">
        <w:t>cos</w:t>
      </w:r>
      <w:proofErr w:type="spellEnd"/>
      <w:r w:rsidRPr="00E76949">
        <w:t>(y)</w:t>
      </w:r>
    </w:p>
    <w:p w14:paraId="6AD68770" w14:textId="77777777" w:rsidR="00E76949" w:rsidRPr="00E76949" w:rsidRDefault="00E76949" w:rsidP="007535C7">
      <w:pPr>
        <w:numPr>
          <w:ilvl w:val="0"/>
          <w:numId w:val="35"/>
        </w:numPr>
        <w:ind w:firstLine="851"/>
      </w:pPr>
      <w:r w:rsidRPr="00E76949">
        <w:rPr>
          <w:b/>
          <w:bCs/>
        </w:rPr>
        <w:lastRenderedPageBreak/>
        <w:t xml:space="preserve">Индекс 1 (Мексиканская шляпа / </w:t>
      </w:r>
      <w:proofErr w:type="spellStart"/>
      <w:r w:rsidRPr="00E76949">
        <w:rPr>
          <w:b/>
          <w:bCs/>
        </w:rPr>
        <w:t>Sombrero</w:t>
      </w:r>
      <w:proofErr w:type="spellEnd"/>
      <w:r w:rsidRPr="00E76949">
        <w:rPr>
          <w:b/>
          <w:bCs/>
        </w:rPr>
        <w:t>):</w:t>
      </w:r>
      <w:r w:rsidRPr="00E76949">
        <w:t xml:space="preserve"> z = </w:t>
      </w:r>
      <w:proofErr w:type="spellStart"/>
      <w:proofErr w:type="gramStart"/>
      <w:r w:rsidRPr="00E76949">
        <w:t>sin</w:t>
      </w:r>
      <w:proofErr w:type="spellEnd"/>
      <w:r w:rsidRPr="00E76949">
        <w:t>(</w:t>
      </w:r>
      <w:proofErr w:type="spellStart"/>
      <w:proofErr w:type="gramEnd"/>
      <w:r w:rsidRPr="00E76949">
        <w:t>sqrt</w:t>
      </w:r>
      <w:proofErr w:type="spellEnd"/>
      <w:r w:rsidRPr="00E76949">
        <w:t xml:space="preserve">(x^2 + y^2)) / </w:t>
      </w:r>
      <w:proofErr w:type="spellStart"/>
      <w:r w:rsidRPr="00E76949">
        <w:t>sqrt</w:t>
      </w:r>
      <w:proofErr w:type="spellEnd"/>
      <w:r w:rsidRPr="00E76949">
        <w:t>(x^2 + y^2) (при равенстве радиуса нулю возвращается 1.0f во избежание деления на ноль).</w:t>
      </w:r>
    </w:p>
    <w:p w14:paraId="4316D324" w14:textId="77777777" w:rsidR="00E76949" w:rsidRPr="00E76949" w:rsidRDefault="00E76949" w:rsidP="007535C7">
      <w:pPr>
        <w:numPr>
          <w:ilvl w:val="0"/>
          <w:numId w:val="35"/>
        </w:numPr>
        <w:ind w:firstLine="851"/>
      </w:pPr>
      <w:r w:rsidRPr="00E76949">
        <w:rPr>
          <w:b/>
          <w:bCs/>
        </w:rPr>
        <w:t>Индекс 2 (Гиперболический параболоид / Седло):</w:t>
      </w:r>
      <w:r w:rsidRPr="00E76949">
        <w:t xml:space="preserve"> z = (x^2 - y^2) * 0.1</w:t>
      </w:r>
    </w:p>
    <w:p w14:paraId="5DAEE4DE" w14:textId="77777777" w:rsidR="00E76949" w:rsidRPr="00E76949" w:rsidRDefault="00E76949" w:rsidP="007535C7">
      <w:pPr>
        <w:numPr>
          <w:ilvl w:val="0"/>
          <w:numId w:val="35"/>
        </w:numPr>
        <w:ind w:firstLine="851"/>
      </w:pPr>
      <w:r w:rsidRPr="00E76949">
        <w:rPr>
          <w:b/>
          <w:bCs/>
        </w:rPr>
        <w:t>Индекс 3 (Параболоид):</w:t>
      </w:r>
      <w:r w:rsidRPr="00E76949">
        <w:t xml:space="preserve"> z = (x^2 + y^2) * 0.05</w:t>
      </w:r>
    </w:p>
    <w:p w14:paraId="198EFBDB" w14:textId="77777777" w:rsidR="00E76949" w:rsidRPr="00E76949" w:rsidRDefault="00E76949" w:rsidP="007535C7">
      <w:pPr>
        <w:numPr>
          <w:ilvl w:val="0"/>
          <w:numId w:val="35"/>
        </w:numPr>
        <w:ind w:firstLine="851"/>
      </w:pPr>
      <w:r w:rsidRPr="00E76949">
        <w:rPr>
          <w:b/>
          <w:bCs/>
        </w:rPr>
        <w:t xml:space="preserve">Индекс 4 (Ячеистая поверхность / </w:t>
      </w:r>
      <w:proofErr w:type="spellStart"/>
      <w:r w:rsidRPr="00E76949">
        <w:rPr>
          <w:b/>
          <w:bCs/>
        </w:rPr>
        <w:t>Ripples</w:t>
      </w:r>
      <w:proofErr w:type="spellEnd"/>
      <w:r w:rsidRPr="00E76949">
        <w:rPr>
          <w:b/>
          <w:bCs/>
        </w:rPr>
        <w:t>):</w:t>
      </w:r>
      <w:r w:rsidRPr="00E76949">
        <w:t xml:space="preserve"> z = (</w:t>
      </w:r>
      <w:proofErr w:type="spellStart"/>
      <w:r w:rsidRPr="00E76949">
        <w:t>cos</w:t>
      </w:r>
      <w:proofErr w:type="spellEnd"/>
      <w:r w:rsidRPr="00E76949">
        <w:t xml:space="preserve">(x) + </w:t>
      </w:r>
      <w:proofErr w:type="spellStart"/>
      <w:r w:rsidRPr="00E76949">
        <w:t>cos</w:t>
      </w:r>
      <w:proofErr w:type="spellEnd"/>
      <w:r w:rsidRPr="00E76949">
        <w:t>(y)) * 0.5</w:t>
      </w:r>
    </w:p>
    <w:p w14:paraId="1D60C6EB" w14:textId="77777777" w:rsidR="00E76949" w:rsidRPr="00E76949" w:rsidRDefault="00E76949" w:rsidP="007535C7">
      <w:pPr>
        <w:numPr>
          <w:ilvl w:val="0"/>
          <w:numId w:val="35"/>
        </w:numPr>
        <w:ind w:firstLine="851"/>
      </w:pPr>
      <w:r w:rsidRPr="00E76949">
        <w:rPr>
          <w:b/>
          <w:bCs/>
        </w:rPr>
        <w:t>Индекс 5 (</w:t>
      </w:r>
      <w:proofErr w:type="spellStart"/>
      <w:r w:rsidRPr="00E76949">
        <w:rPr>
          <w:b/>
          <w:bCs/>
        </w:rPr>
        <w:t>Гауссиана</w:t>
      </w:r>
      <w:proofErr w:type="spellEnd"/>
      <w:r w:rsidRPr="00E76949">
        <w:rPr>
          <w:b/>
          <w:bCs/>
        </w:rPr>
        <w:t>):</w:t>
      </w:r>
      <w:r w:rsidRPr="00E76949">
        <w:t xml:space="preserve"> z = 2 * e</w:t>
      </w:r>
      <w:proofErr w:type="gramStart"/>
      <w:r w:rsidRPr="00E76949">
        <w:t>^(</w:t>
      </w:r>
      <w:proofErr w:type="gramEnd"/>
      <w:r w:rsidRPr="00E76949">
        <w:t>-0.1 * (x^2 + y^2))</w:t>
      </w:r>
    </w:p>
    <w:p w14:paraId="24BBEE5A" w14:textId="77777777" w:rsidR="00E76949" w:rsidRPr="00E76949" w:rsidRDefault="00E76949" w:rsidP="00D2609D">
      <w:pPr>
        <w:ind w:left="360" w:firstLine="491"/>
        <w:rPr>
          <w:b/>
          <w:bCs/>
        </w:rPr>
      </w:pPr>
      <w:r w:rsidRPr="00E76949">
        <w:rPr>
          <w:b/>
          <w:bCs/>
        </w:rPr>
        <w:t>Алгоритм визуализации осей</w:t>
      </w:r>
    </w:p>
    <w:p w14:paraId="58B3C963" w14:textId="77777777" w:rsidR="00E76949" w:rsidRPr="00E76949" w:rsidRDefault="00E76949" w:rsidP="007535C7">
      <w:r w:rsidRPr="00E76949">
        <w:t xml:space="preserve">Функция </w:t>
      </w:r>
      <w:proofErr w:type="spellStart"/>
      <w:proofErr w:type="gramStart"/>
      <w:r w:rsidRPr="00E76949">
        <w:t>drawAxes</w:t>
      </w:r>
      <w:proofErr w:type="spellEnd"/>
      <w:r w:rsidRPr="00E76949">
        <w:t>(</w:t>
      </w:r>
      <w:proofErr w:type="gramEnd"/>
      <w:r w:rsidRPr="00E76949">
        <w:t xml:space="preserve">) формирует три взаимно перпендикулярные линии в режиме GL_LINES, пересекающиеся в начале координат (0, 0, 0). Каждой оси назначен уникальный цвет в системе RGB для удобства чтения графиков: ось X окрашена в красный цвет, Y — в зеленый, Z — в синий. Дистанция </w:t>
      </w:r>
      <w:proofErr w:type="spellStart"/>
      <w:r w:rsidRPr="00E76949">
        <w:t>отрисовки</w:t>
      </w:r>
      <w:proofErr w:type="spellEnd"/>
      <w:r w:rsidRPr="00E76949">
        <w:t xml:space="preserve"> осей составляет от -7.0f до 7.0f.</w:t>
      </w:r>
    </w:p>
    <w:p w14:paraId="0441BAE1" w14:textId="77777777" w:rsidR="00E76949" w:rsidRPr="00E76949" w:rsidRDefault="00E76949" w:rsidP="00D2609D">
      <w:pPr>
        <w:ind w:left="360" w:firstLine="491"/>
        <w:rPr>
          <w:b/>
          <w:bCs/>
        </w:rPr>
      </w:pPr>
      <w:r w:rsidRPr="00E76949">
        <w:rPr>
          <w:b/>
          <w:bCs/>
        </w:rPr>
        <w:t>Алгоритм триангуляции и построения сетки графика</w:t>
      </w:r>
    </w:p>
    <w:p w14:paraId="68AAEA08" w14:textId="77777777" w:rsidR="00E76949" w:rsidRPr="00E76949" w:rsidRDefault="00E76949" w:rsidP="007535C7">
      <w:r w:rsidRPr="00E76949">
        <w:t xml:space="preserve">Построение графика в функции </w:t>
      </w:r>
      <w:proofErr w:type="spellStart"/>
      <w:proofErr w:type="gramStart"/>
      <w:r w:rsidRPr="00E76949">
        <w:t>drawGraph</w:t>
      </w:r>
      <w:proofErr w:type="spellEnd"/>
      <w:r w:rsidRPr="00E76949">
        <w:t>(</w:t>
      </w:r>
      <w:proofErr w:type="gramEnd"/>
      <w:r w:rsidRPr="00E76949">
        <w:t xml:space="preserve">) основывается на разбиении непрерывной области определения по осям X и Y от -6.0f до 6.0f на дискретные шаги </w:t>
      </w:r>
      <w:proofErr w:type="spellStart"/>
      <w:r w:rsidRPr="00E76949">
        <w:t>step</w:t>
      </w:r>
      <w:proofErr w:type="spellEnd"/>
      <w:r w:rsidRPr="00E76949">
        <w:t xml:space="preserve"> = 0.2f. Вложенные циклы последовательно обходят каждый элементарный квадрат сетки, вычисляя значения высоты Z для четырех его вершин:</w:t>
      </w:r>
    </w:p>
    <w:p w14:paraId="7FE119C2" w14:textId="77777777" w:rsidR="00E76949" w:rsidRPr="00E76949" w:rsidRDefault="00E76949" w:rsidP="007535C7">
      <w:pPr>
        <w:numPr>
          <w:ilvl w:val="0"/>
          <w:numId w:val="36"/>
        </w:numPr>
        <w:ind w:firstLine="851"/>
        <w:rPr>
          <w:lang w:val="en-US"/>
        </w:rPr>
      </w:pPr>
      <w:r w:rsidRPr="00E76949">
        <w:t>Левая</w:t>
      </w:r>
      <w:r w:rsidRPr="00E76949">
        <w:rPr>
          <w:lang w:val="en-US"/>
        </w:rPr>
        <w:t xml:space="preserve"> </w:t>
      </w:r>
      <w:r w:rsidRPr="00E76949">
        <w:t>нижняя</w:t>
      </w:r>
      <w:r w:rsidRPr="00E76949">
        <w:rPr>
          <w:lang w:val="en-US"/>
        </w:rPr>
        <w:t xml:space="preserve">: z1 = </w:t>
      </w:r>
      <w:proofErr w:type="spellStart"/>
      <w:proofErr w:type="gramStart"/>
      <w:r w:rsidRPr="00E76949">
        <w:rPr>
          <w:lang w:val="en-US"/>
        </w:rPr>
        <w:t>evaluateFunction</w:t>
      </w:r>
      <w:proofErr w:type="spellEnd"/>
      <w:r w:rsidRPr="00E76949">
        <w:rPr>
          <w:lang w:val="en-US"/>
        </w:rPr>
        <w:t>(</w:t>
      </w:r>
      <w:proofErr w:type="gramEnd"/>
      <w:r w:rsidRPr="00E76949">
        <w:rPr>
          <w:lang w:val="en-US"/>
        </w:rPr>
        <w:t>index, x, y)</w:t>
      </w:r>
    </w:p>
    <w:p w14:paraId="79A6140B" w14:textId="77777777" w:rsidR="00E76949" w:rsidRPr="00E76949" w:rsidRDefault="00E76949" w:rsidP="007535C7">
      <w:pPr>
        <w:numPr>
          <w:ilvl w:val="0"/>
          <w:numId w:val="36"/>
        </w:numPr>
        <w:ind w:firstLine="851"/>
        <w:rPr>
          <w:lang w:val="en-US"/>
        </w:rPr>
      </w:pPr>
      <w:r w:rsidRPr="00E76949">
        <w:t>Правая</w:t>
      </w:r>
      <w:r w:rsidRPr="00E76949">
        <w:rPr>
          <w:lang w:val="en-US"/>
        </w:rPr>
        <w:t xml:space="preserve"> </w:t>
      </w:r>
      <w:r w:rsidRPr="00E76949">
        <w:t>нижняя</w:t>
      </w:r>
      <w:r w:rsidRPr="00E76949">
        <w:rPr>
          <w:lang w:val="en-US"/>
        </w:rPr>
        <w:t xml:space="preserve">: z2 = </w:t>
      </w:r>
      <w:proofErr w:type="spellStart"/>
      <w:proofErr w:type="gramStart"/>
      <w:r w:rsidRPr="00E76949">
        <w:rPr>
          <w:lang w:val="en-US"/>
        </w:rPr>
        <w:t>evaluateFunction</w:t>
      </w:r>
      <w:proofErr w:type="spellEnd"/>
      <w:r w:rsidRPr="00E76949">
        <w:rPr>
          <w:lang w:val="en-US"/>
        </w:rPr>
        <w:t>(</w:t>
      </w:r>
      <w:proofErr w:type="gramEnd"/>
      <w:r w:rsidRPr="00E76949">
        <w:rPr>
          <w:lang w:val="en-US"/>
        </w:rPr>
        <w:t>index, x + step, y)</w:t>
      </w:r>
    </w:p>
    <w:p w14:paraId="735BF1D7" w14:textId="77777777" w:rsidR="00E76949" w:rsidRPr="00E76949" w:rsidRDefault="00E76949" w:rsidP="007535C7">
      <w:pPr>
        <w:numPr>
          <w:ilvl w:val="0"/>
          <w:numId w:val="36"/>
        </w:numPr>
        <w:ind w:firstLine="851"/>
        <w:rPr>
          <w:lang w:val="en-US"/>
        </w:rPr>
      </w:pPr>
      <w:r w:rsidRPr="00E76949">
        <w:t>Правая</w:t>
      </w:r>
      <w:r w:rsidRPr="00E76949">
        <w:rPr>
          <w:lang w:val="en-US"/>
        </w:rPr>
        <w:t xml:space="preserve"> </w:t>
      </w:r>
      <w:r w:rsidRPr="00E76949">
        <w:t>верхняя</w:t>
      </w:r>
      <w:r w:rsidRPr="00E76949">
        <w:rPr>
          <w:lang w:val="en-US"/>
        </w:rPr>
        <w:t xml:space="preserve">: z3 = </w:t>
      </w:r>
      <w:proofErr w:type="spellStart"/>
      <w:proofErr w:type="gramStart"/>
      <w:r w:rsidRPr="00E76949">
        <w:rPr>
          <w:lang w:val="en-US"/>
        </w:rPr>
        <w:t>evaluateFunction</w:t>
      </w:r>
      <w:proofErr w:type="spellEnd"/>
      <w:r w:rsidRPr="00E76949">
        <w:rPr>
          <w:lang w:val="en-US"/>
        </w:rPr>
        <w:t>(</w:t>
      </w:r>
      <w:proofErr w:type="gramEnd"/>
      <w:r w:rsidRPr="00E76949">
        <w:rPr>
          <w:lang w:val="en-US"/>
        </w:rPr>
        <w:t>index, x + step, y + step)</w:t>
      </w:r>
    </w:p>
    <w:p w14:paraId="2959AB16" w14:textId="77777777" w:rsidR="00E76949" w:rsidRPr="00E76949" w:rsidRDefault="00E76949" w:rsidP="007535C7">
      <w:pPr>
        <w:numPr>
          <w:ilvl w:val="0"/>
          <w:numId w:val="36"/>
        </w:numPr>
        <w:ind w:firstLine="851"/>
        <w:rPr>
          <w:lang w:val="en-US"/>
        </w:rPr>
      </w:pPr>
      <w:r w:rsidRPr="00E76949">
        <w:t>Левая</w:t>
      </w:r>
      <w:r w:rsidRPr="00E76949">
        <w:rPr>
          <w:lang w:val="en-US"/>
        </w:rPr>
        <w:t xml:space="preserve"> </w:t>
      </w:r>
      <w:r w:rsidRPr="00E76949">
        <w:t>верхняя</w:t>
      </w:r>
      <w:r w:rsidRPr="00E76949">
        <w:rPr>
          <w:lang w:val="en-US"/>
        </w:rPr>
        <w:t xml:space="preserve">: z4 = </w:t>
      </w:r>
      <w:proofErr w:type="spellStart"/>
      <w:proofErr w:type="gramStart"/>
      <w:r w:rsidRPr="00E76949">
        <w:rPr>
          <w:lang w:val="en-US"/>
        </w:rPr>
        <w:t>evaluateFunction</w:t>
      </w:r>
      <w:proofErr w:type="spellEnd"/>
      <w:r w:rsidRPr="00E76949">
        <w:rPr>
          <w:lang w:val="en-US"/>
        </w:rPr>
        <w:t>(</w:t>
      </w:r>
      <w:proofErr w:type="gramEnd"/>
      <w:r w:rsidRPr="00E76949">
        <w:rPr>
          <w:lang w:val="en-US"/>
        </w:rPr>
        <w:t>index, x, y + step)</w:t>
      </w:r>
    </w:p>
    <w:p w14:paraId="700526B5" w14:textId="77777777" w:rsidR="00E76949" w:rsidRPr="00E76949" w:rsidRDefault="00E76949" w:rsidP="007535C7">
      <w:r w:rsidRPr="00E76949">
        <w:t xml:space="preserve">Перед </w:t>
      </w:r>
      <w:proofErr w:type="spellStart"/>
      <w:r w:rsidRPr="00E76949">
        <w:t>отрисовкой</w:t>
      </w:r>
      <w:proofErr w:type="spellEnd"/>
      <w:r w:rsidRPr="00E76949">
        <w:t xml:space="preserve"> полигонов вызывается команда </w:t>
      </w:r>
      <w:proofErr w:type="spellStart"/>
      <w:proofErr w:type="gramStart"/>
      <w:r w:rsidRPr="00E76949">
        <w:t>glPolygonMode</w:t>
      </w:r>
      <w:proofErr w:type="spellEnd"/>
      <w:r w:rsidRPr="00E76949">
        <w:t>(</w:t>
      </w:r>
      <w:proofErr w:type="gramEnd"/>
      <w:r w:rsidRPr="00E76949">
        <w:t xml:space="preserve">GL_FRONT_AND_BACK, GL_LINE), которая переключает режим отображения с заполненных четырехугольников на их контуры (каркас). </w:t>
      </w:r>
      <w:proofErr w:type="spellStart"/>
      <w:r w:rsidRPr="00E76949">
        <w:t>Отрисовка</w:t>
      </w:r>
      <w:proofErr w:type="spellEnd"/>
      <w:r w:rsidRPr="00E76949">
        <w:t xml:space="preserve"> выполняется внутри примитива </w:t>
      </w:r>
      <w:proofErr w:type="spellStart"/>
      <w:r w:rsidRPr="00E76949">
        <w:t>glBegin</w:t>
      </w:r>
      <w:proofErr w:type="spellEnd"/>
      <w:r w:rsidRPr="00E76949">
        <w:t>(GL_QUADS).</w:t>
      </w:r>
    </w:p>
    <w:p w14:paraId="2074FC76" w14:textId="0CB8F954" w:rsidR="00FE1B3B" w:rsidRDefault="00FE1B3B" w:rsidP="00C20AE2">
      <w:pPr>
        <w:jc w:val="left"/>
      </w:pPr>
      <w:r w:rsidRPr="00FE1B3B">
        <w:rPr>
          <w:noProof/>
        </w:rPr>
        <w:lastRenderedPageBreak/>
        <w:drawing>
          <wp:inline distT="0" distB="0" distL="0" distR="0" wp14:anchorId="2F41BA0C" wp14:editId="6861F73D">
            <wp:extent cx="5238750" cy="459105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0073" cy="4600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AE50B" w14:textId="1D354A6D" w:rsidR="00E76949" w:rsidRPr="00E76949" w:rsidRDefault="00E76949" w:rsidP="00D2609D">
      <w:pPr>
        <w:jc w:val="center"/>
      </w:pPr>
      <w:r w:rsidRPr="00E76949">
        <w:t>Рисунок 3 – Схема разбиения поверхности на полигоны GL_QUADS</w:t>
      </w:r>
    </w:p>
    <w:p w14:paraId="07219112" w14:textId="77777777" w:rsidR="00E76949" w:rsidRPr="00E76949" w:rsidRDefault="00E76949" w:rsidP="007535C7">
      <w:r w:rsidRPr="00E76949">
        <w:t xml:space="preserve">Для реализации цветового градиента перед отправкой каждой вершины на </w:t>
      </w:r>
      <w:proofErr w:type="spellStart"/>
      <w:r w:rsidRPr="00E76949">
        <w:t>отрисовку</w:t>
      </w:r>
      <w:proofErr w:type="spellEnd"/>
      <w:r w:rsidRPr="00E76949">
        <w:t xml:space="preserve"> через glVertex3</w:t>
      </w:r>
      <w:proofErr w:type="gramStart"/>
      <w:r w:rsidRPr="00E76949">
        <w:t>f(</w:t>
      </w:r>
      <w:proofErr w:type="gramEnd"/>
      <w:r w:rsidRPr="00E76949">
        <w:t>) вызывается функция glColor3f(), параметры которой зависят от текущего значения высоты Z. Формула цвета: R = (z + 1.0f) * 0.5f, G = 0.4f, B = 1.0f - (z + 1.0f) * 0.5f. Благодаря этому вершины, находящиеся на пике (максимуме), окрашиваются в более теплые оттенки, а впадины (минимумы) — в холодные синие тона.</w:t>
      </w:r>
    </w:p>
    <w:p w14:paraId="1819BBB7" w14:textId="0455FF53" w:rsidR="000C2BD4" w:rsidRDefault="000C2BD4" w:rsidP="00C20AE2">
      <w:pPr>
        <w:jc w:val="left"/>
      </w:pPr>
      <w:r w:rsidRPr="000C2BD4">
        <w:rPr>
          <w:noProof/>
        </w:rPr>
        <w:lastRenderedPageBreak/>
        <w:drawing>
          <wp:inline distT="0" distB="0" distL="0" distR="0" wp14:anchorId="7230B83D" wp14:editId="5218F8FD">
            <wp:extent cx="5353797" cy="544906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544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70A40" w14:textId="0E957E44" w:rsidR="00E76949" w:rsidRPr="00E76949" w:rsidRDefault="00135E5B" w:rsidP="00351C5E">
      <w:pPr>
        <w:jc w:val="center"/>
      </w:pPr>
      <w:r>
        <w:t>Рисунок 4 – Градиентное окрашивание</w:t>
      </w:r>
    </w:p>
    <w:p w14:paraId="47E10142" w14:textId="757D631E" w:rsidR="00E76949" w:rsidRPr="00E76949" w:rsidRDefault="00E76949" w:rsidP="00C3647E">
      <w:pPr>
        <w:pStyle w:val="a6"/>
        <w:numPr>
          <w:ilvl w:val="0"/>
          <w:numId w:val="0"/>
        </w:numPr>
        <w:ind w:left="143" w:firstLine="708"/>
      </w:pPr>
      <w:bookmarkStart w:id="122" w:name="_Toc230133965"/>
      <w:r w:rsidRPr="00E76949">
        <w:t>2.5</w:t>
      </w:r>
      <w:r w:rsidR="00C3647E">
        <w:t>.</w:t>
      </w:r>
      <w:r w:rsidRPr="00E76949">
        <w:t xml:space="preserve"> Функция </w:t>
      </w:r>
      <w:proofErr w:type="gramStart"/>
      <w:r w:rsidRPr="00E76949">
        <w:t>main(</w:t>
      </w:r>
      <w:proofErr w:type="gramEnd"/>
      <w:r w:rsidRPr="00E76949">
        <w:t>) и инициализация графической подсистемы</w:t>
      </w:r>
      <w:bookmarkEnd w:id="122"/>
    </w:p>
    <w:p w14:paraId="1DFA09CF" w14:textId="662D5837" w:rsidR="00E76949" w:rsidRPr="00E76949" w:rsidRDefault="00E76949" w:rsidP="007535C7">
      <w:r w:rsidRPr="00E76949">
        <w:t xml:space="preserve">Функция </w:t>
      </w:r>
      <w:proofErr w:type="gramStart"/>
      <w:r w:rsidRPr="00E76949">
        <w:t>main(</w:t>
      </w:r>
      <w:proofErr w:type="gramEnd"/>
      <w:r w:rsidRPr="00E76949">
        <w:t>) выступает в роли точки входа в программу и координирует запуск приложения. В ней последовательно выполняются следующие шаги инициализации:</w:t>
      </w:r>
      <w:r w:rsidR="00C3647E">
        <w:t xml:space="preserve"> </w:t>
      </w:r>
    </w:p>
    <w:p w14:paraId="1C5712F5" w14:textId="77777777" w:rsidR="00E76949" w:rsidRPr="00E76949" w:rsidRDefault="00E76949" w:rsidP="007535C7">
      <w:pPr>
        <w:numPr>
          <w:ilvl w:val="0"/>
          <w:numId w:val="37"/>
        </w:numPr>
        <w:ind w:firstLine="851"/>
      </w:pPr>
      <w:r w:rsidRPr="00E76949">
        <w:t xml:space="preserve">Инициализация среды GLUT с помощью </w:t>
      </w:r>
      <w:proofErr w:type="spellStart"/>
      <w:proofErr w:type="gramStart"/>
      <w:r w:rsidRPr="00E76949">
        <w:t>glutInit</w:t>
      </w:r>
      <w:proofErr w:type="spellEnd"/>
      <w:r w:rsidRPr="00E76949">
        <w:t>(</w:t>
      </w:r>
      <w:proofErr w:type="gramEnd"/>
      <w:r w:rsidRPr="00E76949">
        <w:t>&amp;</w:t>
      </w:r>
      <w:proofErr w:type="spellStart"/>
      <w:r w:rsidRPr="00E76949">
        <w:t>argc</w:t>
      </w:r>
      <w:proofErr w:type="spellEnd"/>
      <w:r w:rsidRPr="00E76949">
        <w:t xml:space="preserve">, </w:t>
      </w:r>
      <w:proofErr w:type="spellStart"/>
      <w:r w:rsidRPr="00E76949">
        <w:t>argv</w:t>
      </w:r>
      <w:proofErr w:type="spellEnd"/>
      <w:r w:rsidRPr="00E76949">
        <w:t>);</w:t>
      </w:r>
    </w:p>
    <w:p w14:paraId="537F02CA" w14:textId="77777777" w:rsidR="00E76949" w:rsidRPr="00E76949" w:rsidRDefault="00E76949" w:rsidP="007535C7">
      <w:pPr>
        <w:numPr>
          <w:ilvl w:val="0"/>
          <w:numId w:val="37"/>
        </w:numPr>
        <w:ind w:firstLine="851"/>
      </w:pPr>
      <w:r w:rsidRPr="00E76949">
        <w:t xml:space="preserve">Настройка режима отображения </w:t>
      </w:r>
      <w:proofErr w:type="spellStart"/>
      <w:r w:rsidRPr="00E76949">
        <w:t>glutInitDisplayMode</w:t>
      </w:r>
      <w:proofErr w:type="spellEnd"/>
      <w:r w:rsidRPr="00E76949">
        <w:t>: включается двойная буферизация (GLUT_DOUBLE) для устранения мерцания при перерисовке кадров, цветовая модель GLUT_RGB и буфер глубины GLUT_DEPTH для корректного послойного вывода перекрывающих друг друга трехмерных линий;</w:t>
      </w:r>
    </w:p>
    <w:p w14:paraId="4A9AEBA7" w14:textId="77777777" w:rsidR="00E76949" w:rsidRPr="00E76949" w:rsidRDefault="00E76949" w:rsidP="007535C7">
      <w:pPr>
        <w:numPr>
          <w:ilvl w:val="0"/>
          <w:numId w:val="37"/>
        </w:numPr>
        <w:ind w:firstLine="851"/>
      </w:pPr>
      <w:r w:rsidRPr="00E76949">
        <w:t xml:space="preserve">Установка геометрических параметров окна (размер 1024x768, позиция на экране 100x100) и задание заголовка окна "3D </w:t>
      </w:r>
      <w:proofErr w:type="spellStart"/>
      <w:r w:rsidRPr="00E76949">
        <w:t>Graph</w:t>
      </w:r>
      <w:proofErr w:type="spellEnd"/>
      <w:r w:rsidRPr="00E76949">
        <w:t xml:space="preserve"> </w:t>
      </w:r>
      <w:proofErr w:type="spellStart"/>
      <w:r w:rsidRPr="00E76949">
        <w:t>Visualizer</w:t>
      </w:r>
      <w:proofErr w:type="spellEnd"/>
      <w:r w:rsidRPr="00E76949">
        <w:t>";</w:t>
      </w:r>
    </w:p>
    <w:p w14:paraId="344F5191" w14:textId="77777777" w:rsidR="00E76949" w:rsidRPr="00E76949" w:rsidRDefault="00E76949" w:rsidP="007535C7">
      <w:pPr>
        <w:numPr>
          <w:ilvl w:val="0"/>
          <w:numId w:val="37"/>
        </w:numPr>
        <w:ind w:firstLine="851"/>
      </w:pPr>
      <w:r w:rsidRPr="00E76949">
        <w:lastRenderedPageBreak/>
        <w:t>Регистрация всех разработанных функций обработки событий (</w:t>
      </w:r>
      <w:proofErr w:type="spellStart"/>
      <w:r w:rsidRPr="00E76949">
        <w:t>коллбэков</w:t>
      </w:r>
      <w:proofErr w:type="spellEnd"/>
      <w:r w:rsidRPr="00E76949">
        <w:t xml:space="preserve"> дисплея, изменения размеров окна, клавиатуры и мыши);</w:t>
      </w:r>
    </w:p>
    <w:p w14:paraId="61F8F0BB" w14:textId="77777777" w:rsidR="00E76949" w:rsidRPr="00E76949" w:rsidRDefault="00E76949" w:rsidP="007535C7">
      <w:pPr>
        <w:numPr>
          <w:ilvl w:val="0"/>
          <w:numId w:val="37"/>
        </w:numPr>
        <w:ind w:firstLine="851"/>
      </w:pPr>
      <w:r w:rsidRPr="00E76949">
        <w:t xml:space="preserve">Вызов пользовательской функции </w:t>
      </w:r>
      <w:proofErr w:type="spellStart"/>
      <w:proofErr w:type="gramStart"/>
      <w:r w:rsidRPr="00E76949">
        <w:t>initOpenGL</w:t>
      </w:r>
      <w:proofErr w:type="spellEnd"/>
      <w:r w:rsidRPr="00E76949">
        <w:t>(</w:t>
      </w:r>
      <w:proofErr w:type="gramEnd"/>
      <w:r w:rsidRPr="00E76949">
        <w:t xml:space="preserve">), которая активирует тест глубины </w:t>
      </w:r>
      <w:proofErr w:type="spellStart"/>
      <w:r w:rsidRPr="00E76949">
        <w:t>glEnable</w:t>
      </w:r>
      <w:proofErr w:type="spellEnd"/>
      <w:r w:rsidRPr="00E76949">
        <w:t>(GL_DEPTH_TEST);</w:t>
      </w:r>
    </w:p>
    <w:p w14:paraId="26381399" w14:textId="77777777" w:rsidR="00E76949" w:rsidRPr="00E76949" w:rsidRDefault="00E76949" w:rsidP="007535C7">
      <w:pPr>
        <w:numPr>
          <w:ilvl w:val="0"/>
          <w:numId w:val="37"/>
        </w:numPr>
        <w:ind w:firstLine="851"/>
      </w:pPr>
      <w:r w:rsidRPr="00E76949">
        <w:t xml:space="preserve">Первичный вывод текстового меню в консоль и запуск бесконечного цикла обработки сообщений </w:t>
      </w:r>
      <w:proofErr w:type="spellStart"/>
      <w:proofErr w:type="gramStart"/>
      <w:r w:rsidRPr="00E76949">
        <w:t>glutMainLoop</w:t>
      </w:r>
      <w:proofErr w:type="spellEnd"/>
      <w:r w:rsidRPr="00E76949">
        <w:t>(</w:t>
      </w:r>
      <w:proofErr w:type="gramEnd"/>
      <w:r w:rsidRPr="00E76949">
        <w:t>), который удерживает приложение активным до тех пор, пока пользователь не закроет его.</w:t>
      </w:r>
    </w:p>
    <w:p w14:paraId="7272CD80" w14:textId="3942AD9F" w:rsidR="00105463" w:rsidRDefault="00105463" w:rsidP="007535C7">
      <w:r>
        <w:br w:type="page"/>
      </w:r>
    </w:p>
    <w:p w14:paraId="7E927854" w14:textId="5111D135" w:rsidR="00344B49" w:rsidRDefault="00092390" w:rsidP="00092390">
      <w:pPr>
        <w:pStyle w:val="a6"/>
        <w:numPr>
          <w:ilvl w:val="0"/>
          <w:numId w:val="0"/>
        </w:numPr>
        <w:jc w:val="center"/>
      </w:pPr>
      <w:bookmarkStart w:id="123" w:name="_Toc230133966"/>
      <w:r w:rsidRPr="00BE6B47">
        <w:lastRenderedPageBreak/>
        <w:t>3</w:t>
      </w:r>
      <w:r w:rsidR="00C67DCE">
        <w:t>. Испытания алгоритм</w:t>
      </w:r>
      <w:r w:rsidR="00DB2BD8">
        <w:t>а</w:t>
      </w:r>
      <w:bookmarkEnd w:id="123"/>
    </w:p>
    <w:p w14:paraId="55D5741D" w14:textId="14A4545E" w:rsidR="00D773F7" w:rsidRPr="00D773F7" w:rsidRDefault="00D773F7" w:rsidP="002E76FE">
      <w:pPr>
        <w:pStyle w:val="a6"/>
        <w:numPr>
          <w:ilvl w:val="0"/>
          <w:numId w:val="0"/>
        </w:numPr>
        <w:ind w:left="143" w:firstLine="708"/>
      </w:pPr>
      <w:bookmarkStart w:id="124" w:name="_Toc230133967"/>
      <w:r w:rsidRPr="00D773F7">
        <w:t>3.1</w:t>
      </w:r>
      <w:r w:rsidR="0024202F">
        <w:t>.</w:t>
      </w:r>
      <w:r w:rsidRPr="00D773F7">
        <w:t xml:space="preserve"> Методика тестирования</w:t>
      </w:r>
      <w:bookmarkEnd w:id="124"/>
    </w:p>
    <w:p w14:paraId="78D46176" w14:textId="77777777" w:rsidR="00D773F7" w:rsidRPr="00D773F7" w:rsidRDefault="00D773F7" w:rsidP="00D773F7">
      <w:r w:rsidRPr="00D773F7">
        <w:t xml:space="preserve">Тестирование разработанного программного обеспечения «3D </w:t>
      </w:r>
      <w:proofErr w:type="spellStart"/>
      <w:r w:rsidRPr="00D773F7">
        <w:t>Graph</w:t>
      </w:r>
      <w:proofErr w:type="spellEnd"/>
      <w:r w:rsidRPr="00D773F7">
        <w:t xml:space="preserve"> </w:t>
      </w:r>
      <w:proofErr w:type="spellStart"/>
      <w:r w:rsidRPr="00D773F7">
        <w:t>Visualizer</w:t>
      </w:r>
      <w:proofErr w:type="spellEnd"/>
      <w:r w:rsidRPr="00D773F7">
        <w:t>» проводилось методом «черного ящика» с целью проверки корректности визуализации математических поверхностей, стабильности работы алгоритма триангуляции при критических значениях (например, при потенциальном делении на ноль), а также проверки отзывчивости интерактивного управления сцены (мышь и клавиатура).</w:t>
      </w:r>
    </w:p>
    <w:p w14:paraId="06ABDF69" w14:textId="72D84548" w:rsidR="00D773F7" w:rsidRPr="00D773F7" w:rsidRDefault="00D773F7" w:rsidP="002E76FE">
      <w:pPr>
        <w:pStyle w:val="a6"/>
        <w:numPr>
          <w:ilvl w:val="0"/>
          <w:numId w:val="0"/>
        </w:numPr>
        <w:ind w:left="143" w:firstLine="708"/>
      </w:pPr>
      <w:bookmarkStart w:id="125" w:name="_Toc230133968"/>
      <w:r w:rsidRPr="00D773F7">
        <w:t>3.2</w:t>
      </w:r>
      <w:r w:rsidR="0024202F">
        <w:t>.</w:t>
      </w:r>
      <w:r w:rsidRPr="00D773F7">
        <w:t xml:space="preserve"> Результаты тестирования визуализации функций</w:t>
      </w:r>
      <w:bookmarkEnd w:id="125"/>
    </w:p>
    <w:p w14:paraId="0AA67638" w14:textId="77777777" w:rsidR="00D773F7" w:rsidRPr="00D773F7" w:rsidRDefault="00D773F7" w:rsidP="00D773F7">
      <w:r w:rsidRPr="00D773F7">
        <w:t>В ходе испытаний было проверено корректное отображение всех шести встроенных математических функций. Программа успешно строит трехмерную сетку и корректно применяет градиентное окрашивание в зависимости от высоты точек.</w:t>
      </w:r>
    </w:p>
    <w:p w14:paraId="2F12093A" w14:textId="77777777" w:rsidR="00D773F7" w:rsidRPr="00D773F7" w:rsidRDefault="00D773F7" w:rsidP="00D773F7">
      <w:r w:rsidRPr="00D773F7">
        <w:t>Ниже приведены результаты визуализации ключевых тестовых функций:</w:t>
      </w:r>
    </w:p>
    <w:p w14:paraId="61F8C977" w14:textId="77777777" w:rsidR="00D773F7" w:rsidRPr="00D773F7" w:rsidRDefault="00D773F7" w:rsidP="00D773F7">
      <w:pPr>
        <w:numPr>
          <w:ilvl w:val="0"/>
          <w:numId w:val="39"/>
        </w:numPr>
      </w:pPr>
      <w:r w:rsidRPr="00D773F7">
        <w:rPr>
          <w:b/>
          <w:bCs/>
        </w:rPr>
        <w:t>Тест функции №1: Произведение синуса и косинуса.</w:t>
      </w:r>
      <w:r w:rsidRPr="00D773F7">
        <w:t xml:space="preserve"> Уравнение поверхности: z = </w:t>
      </w:r>
      <w:proofErr w:type="spellStart"/>
      <w:r w:rsidRPr="00D773F7">
        <w:t>sin</w:t>
      </w:r>
      <w:proofErr w:type="spellEnd"/>
      <w:r w:rsidRPr="00D773F7">
        <w:t xml:space="preserve">(x) * </w:t>
      </w:r>
      <w:proofErr w:type="spellStart"/>
      <w:r w:rsidRPr="00D773F7">
        <w:t>cos</w:t>
      </w:r>
      <w:proofErr w:type="spellEnd"/>
      <w:r w:rsidRPr="00D773F7">
        <w:t>(y). Алгоритм успешно формирует симметричные повторяющиеся холмы и впадины. Цветовая палитра корректно распределяется от теплых оттенков на пиках до холодных синих в низинах.</w:t>
      </w:r>
    </w:p>
    <w:p w14:paraId="24923FE3" w14:textId="7198FAC2" w:rsidR="00CF3824" w:rsidRDefault="00CF3824" w:rsidP="00C20AE2">
      <w:pPr>
        <w:jc w:val="left"/>
      </w:pPr>
      <w:r w:rsidRPr="00CF3824">
        <w:rPr>
          <w:noProof/>
        </w:rPr>
        <w:drawing>
          <wp:inline distT="0" distB="0" distL="0" distR="0" wp14:anchorId="14D8D180" wp14:editId="27ACD8ED">
            <wp:extent cx="5220144" cy="2866291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8552" cy="2870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5BA71" w14:textId="766BE738" w:rsidR="00D773F7" w:rsidRPr="00D773F7" w:rsidRDefault="00D773F7" w:rsidP="00B0161B">
      <w:pPr>
        <w:jc w:val="center"/>
      </w:pPr>
      <w:r w:rsidRPr="00D773F7">
        <w:t xml:space="preserve">Рисунок 5 – Визуализация функции </w:t>
      </w:r>
      <w:proofErr w:type="spellStart"/>
      <w:r w:rsidRPr="00D773F7">
        <w:t>sin</w:t>
      </w:r>
      <w:proofErr w:type="spellEnd"/>
      <w:r w:rsidRPr="00D773F7">
        <w:t xml:space="preserve">(x) * </w:t>
      </w:r>
      <w:proofErr w:type="spellStart"/>
      <w:r w:rsidRPr="00D773F7">
        <w:t>cos</w:t>
      </w:r>
      <w:proofErr w:type="spellEnd"/>
      <w:r w:rsidRPr="00D773F7">
        <w:t>(y)</w:t>
      </w:r>
    </w:p>
    <w:p w14:paraId="13DE3D39" w14:textId="77777777" w:rsidR="00D773F7" w:rsidRPr="00D773F7" w:rsidRDefault="00D773F7" w:rsidP="00D773F7">
      <w:pPr>
        <w:numPr>
          <w:ilvl w:val="0"/>
          <w:numId w:val="40"/>
        </w:numPr>
      </w:pPr>
      <w:r w:rsidRPr="00D773F7">
        <w:rPr>
          <w:b/>
          <w:bCs/>
        </w:rPr>
        <w:lastRenderedPageBreak/>
        <w:t>Тест функции №2: Мексиканская шляпа (</w:t>
      </w:r>
      <w:proofErr w:type="spellStart"/>
      <w:r w:rsidRPr="00D773F7">
        <w:rPr>
          <w:b/>
          <w:bCs/>
        </w:rPr>
        <w:t>Sombrero</w:t>
      </w:r>
      <w:proofErr w:type="spellEnd"/>
      <w:r w:rsidRPr="00D773F7">
        <w:rPr>
          <w:b/>
          <w:bCs/>
        </w:rPr>
        <w:t>).</w:t>
      </w:r>
      <w:r w:rsidRPr="00D773F7">
        <w:t xml:space="preserve"> Уравнение поверхности: z = </w:t>
      </w:r>
      <w:proofErr w:type="spellStart"/>
      <w:proofErr w:type="gramStart"/>
      <w:r w:rsidRPr="00D773F7">
        <w:t>sin</w:t>
      </w:r>
      <w:proofErr w:type="spellEnd"/>
      <w:r w:rsidRPr="00D773F7">
        <w:t>(</w:t>
      </w:r>
      <w:proofErr w:type="spellStart"/>
      <w:proofErr w:type="gramEnd"/>
      <w:r w:rsidRPr="00D773F7">
        <w:t>sqrt</w:t>
      </w:r>
      <w:proofErr w:type="spellEnd"/>
      <w:r w:rsidRPr="00D773F7">
        <w:t xml:space="preserve">(x^2 + y^2)) / </w:t>
      </w:r>
      <w:proofErr w:type="spellStart"/>
      <w:r w:rsidRPr="00D773F7">
        <w:t>sqrt</w:t>
      </w:r>
      <w:proofErr w:type="spellEnd"/>
      <w:r w:rsidRPr="00D773F7">
        <w:t>(x^2 + y^2). Данный тест являлся критическим, так как в точке (0,0) радиус равен нулю, что могло привести к ошибке деления на ноль (</w:t>
      </w:r>
      <w:proofErr w:type="spellStart"/>
      <w:r w:rsidRPr="00D773F7">
        <w:t>NaN</w:t>
      </w:r>
      <w:proofErr w:type="spellEnd"/>
      <w:r w:rsidRPr="00D773F7">
        <w:t xml:space="preserve">) и падению программы. Реализованная в коде проверка </w:t>
      </w:r>
      <w:proofErr w:type="spellStart"/>
      <w:r w:rsidRPr="00D773F7">
        <w:t>if</w:t>
      </w:r>
      <w:proofErr w:type="spellEnd"/>
      <w:r w:rsidRPr="00D773F7">
        <w:t xml:space="preserve"> (r </w:t>
      </w:r>
      <w:proofErr w:type="gramStart"/>
      <w:r w:rsidRPr="00D773F7">
        <w:t>&lt; 1</w:t>
      </w:r>
      <w:proofErr w:type="gramEnd"/>
      <w:r w:rsidRPr="00D773F7">
        <w:t>e-5f) успешно обработала эту точку, вернув значение 1.0f. График отображается идеально ровно, с выраженным центральным пиком.</w:t>
      </w:r>
    </w:p>
    <w:p w14:paraId="7301BC2A" w14:textId="0351CF57" w:rsidR="00037BCA" w:rsidRDefault="00037BCA" w:rsidP="00C20AE2">
      <w:pPr>
        <w:jc w:val="left"/>
      </w:pPr>
      <w:r w:rsidRPr="00037BCA">
        <w:rPr>
          <w:noProof/>
        </w:rPr>
        <w:drawing>
          <wp:inline distT="0" distB="0" distL="0" distR="0" wp14:anchorId="748BF70D" wp14:editId="617652D9">
            <wp:extent cx="5868670" cy="2082012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72456" cy="208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F61B6" w14:textId="2BF1B6E2" w:rsidR="00D773F7" w:rsidRPr="00D773F7" w:rsidRDefault="00D773F7" w:rsidP="00BD5BC2">
      <w:pPr>
        <w:jc w:val="center"/>
      </w:pPr>
      <w:r w:rsidRPr="00D773F7">
        <w:t xml:space="preserve">Рисунок 6 – Визуализация функции </w:t>
      </w:r>
      <w:proofErr w:type="spellStart"/>
      <w:r w:rsidRPr="00D773F7">
        <w:t>Sombrero</w:t>
      </w:r>
      <w:proofErr w:type="spellEnd"/>
    </w:p>
    <w:p w14:paraId="47B47130" w14:textId="77777777" w:rsidR="00D773F7" w:rsidRPr="00D773F7" w:rsidRDefault="00D773F7" w:rsidP="00D773F7">
      <w:pPr>
        <w:numPr>
          <w:ilvl w:val="0"/>
          <w:numId w:val="41"/>
        </w:numPr>
      </w:pPr>
      <w:r w:rsidRPr="00D773F7">
        <w:rPr>
          <w:b/>
          <w:bCs/>
        </w:rPr>
        <w:t xml:space="preserve">Тест функции №3: </w:t>
      </w:r>
      <w:proofErr w:type="spellStart"/>
      <w:r w:rsidRPr="00D773F7">
        <w:rPr>
          <w:b/>
          <w:bCs/>
        </w:rPr>
        <w:t>Гауссиана</w:t>
      </w:r>
      <w:proofErr w:type="spellEnd"/>
      <w:r w:rsidRPr="00D773F7">
        <w:rPr>
          <w:b/>
          <w:bCs/>
        </w:rPr>
        <w:t>.</w:t>
      </w:r>
      <w:r w:rsidRPr="00D773F7">
        <w:t xml:space="preserve"> Уравнение поверхности: z = 2 * e</w:t>
      </w:r>
      <w:proofErr w:type="gramStart"/>
      <w:r w:rsidRPr="00D773F7">
        <w:t>^(</w:t>
      </w:r>
      <w:proofErr w:type="gramEnd"/>
      <w:r w:rsidRPr="00D773F7">
        <w:t>-0.1 * (x^2 + y^2)). Программа корректно отображает плавный куполообразный график экспоненциальной функции, стремящийся к нулю при удалении от центра системы координат.</w:t>
      </w:r>
    </w:p>
    <w:p w14:paraId="35E2A361" w14:textId="3B101864" w:rsidR="005B0D6C" w:rsidRDefault="005B0D6C" w:rsidP="00C20AE2">
      <w:pPr>
        <w:jc w:val="left"/>
      </w:pPr>
      <w:r w:rsidRPr="005B0D6C">
        <w:rPr>
          <w:noProof/>
        </w:rPr>
        <w:drawing>
          <wp:inline distT="0" distB="0" distL="0" distR="0" wp14:anchorId="73849642" wp14:editId="6AD9076C">
            <wp:extent cx="5652770" cy="2912983"/>
            <wp:effectExtent l="0" t="0" r="5080" b="190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56642" cy="2914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711C1" w14:textId="5E8155C9" w:rsidR="00D773F7" w:rsidRDefault="00D773F7" w:rsidP="00DA47DD">
      <w:pPr>
        <w:jc w:val="center"/>
      </w:pPr>
      <w:r w:rsidRPr="00D773F7">
        <w:t xml:space="preserve">Рисунок 7 – Визуализация функции </w:t>
      </w:r>
      <w:proofErr w:type="spellStart"/>
      <w:r w:rsidRPr="00D773F7">
        <w:t>Гауссиана</w:t>
      </w:r>
      <w:proofErr w:type="spellEnd"/>
    </w:p>
    <w:p w14:paraId="22C4E6C0" w14:textId="77777777" w:rsidR="00511391" w:rsidRPr="00D773F7" w:rsidRDefault="00511391" w:rsidP="00DA47DD">
      <w:pPr>
        <w:jc w:val="center"/>
      </w:pPr>
    </w:p>
    <w:p w14:paraId="3D2118B7" w14:textId="5EB735C5" w:rsidR="00D773F7" w:rsidRPr="00D773F7" w:rsidRDefault="00D773F7" w:rsidP="005302F2">
      <w:pPr>
        <w:pStyle w:val="a6"/>
        <w:numPr>
          <w:ilvl w:val="0"/>
          <w:numId w:val="0"/>
        </w:numPr>
        <w:ind w:left="143" w:firstLine="708"/>
      </w:pPr>
      <w:bookmarkStart w:id="126" w:name="_Toc230133969"/>
      <w:r w:rsidRPr="00D773F7">
        <w:lastRenderedPageBreak/>
        <w:t>3.3</w:t>
      </w:r>
      <w:r w:rsidR="005302F2">
        <w:t>.</w:t>
      </w:r>
      <w:r w:rsidRPr="00D773F7">
        <w:t xml:space="preserve"> Тестирование интерактивного интерфейса и управления</w:t>
      </w:r>
      <w:bookmarkEnd w:id="126"/>
    </w:p>
    <w:p w14:paraId="39BE0B35" w14:textId="437FA5B0" w:rsidR="00D773F7" w:rsidRPr="00D773F7" w:rsidRDefault="00D773F7" w:rsidP="00D773F7">
      <w:r w:rsidRPr="00D773F7">
        <w:t>В процессе тестирования элементов управления были зафиксированы следующие результаты:</w:t>
      </w:r>
      <w:r w:rsidR="005302F2">
        <w:t xml:space="preserve"> </w:t>
      </w:r>
    </w:p>
    <w:p w14:paraId="4AC0CB37" w14:textId="77777777" w:rsidR="00D773F7" w:rsidRPr="00D773F7" w:rsidRDefault="00D773F7" w:rsidP="00D773F7">
      <w:pPr>
        <w:numPr>
          <w:ilvl w:val="0"/>
          <w:numId w:val="42"/>
        </w:numPr>
        <w:tabs>
          <w:tab w:val="num" w:pos="720"/>
        </w:tabs>
      </w:pPr>
      <w:r w:rsidRPr="00D773F7">
        <w:rPr>
          <w:b/>
          <w:bCs/>
        </w:rPr>
        <w:t>Переключение функций:</w:t>
      </w:r>
      <w:r w:rsidRPr="00D773F7">
        <w:t xml:space="preserve"> Пошаговое нажатие клавиши F на клавиатуре циклически меняет графики от индекса 0 до 5. Консольное меню мгновенно очищается и выводит обновленную информацию, соответствующую активному графику.</w:t>
      </w:r>
    </w:p>
    <w:p w14:paraId="6140EA73" w14:textId="77777777" w:rsidR="00D773F7" w:rsidRPr="00D773F7" w:rsidRDefault="00D773F7" w:rsidP="00D773F7">
      <w:pPr>
        <w:numPr>
          <w:ilvl w:val="0"/>
          <w:numId w:val="42"/>
        </w:numPr>
        <w:tabs>
          <w:tab w:val="num" w:pos="720"/>
        </w:tabs>
      </w:pPr>
      <w:r w:rsidRPr="00D773F7">
        <w:rPr>
          <w:b/>
          <w:bCs/>
        </w:rPr>
        <w:t>Вращение сцены:</w:t>
      </w:r>
      <w:r w:rsidRPr="00D773F7">
        <w:t xml:space="preserve"> Зажатие левой кнопки мыши и перемещение курсора во всех направлениях позволяет плавно вращать трехмерное пространство. Координатные оси вращаются синхронно с графиком, помогая пользователю ориентироваться в пространстве. Нарушений проекции или «</w:t>
      </w:r>
      <w:proofErr w:type="spellStart"/>
      <w:r w:rsidRPr="00D773F7">
        <w:t>залипаний</w:t>
      </w:r>
      <w:proofErr w:type="spellEnd"/>
      <w:r w:rsidRPr="00D773F7">
        <w:t>» кадров не обнаружено.</w:t>
      </w:r>
    </w:p>
    <w:p w14:paraId="126F2615" w14:textId="77777777" w:rsidR="00D773F7" w:rsidRPr="00D773F7" w:rsidRDefault="00D773F7" w:rsidP="00D773F7">
      <w:pPr>
        <w:numPr>
          <w:ilvl w:val="0"/>
          <w:numId w:val="42"/>
        </w:numPr>
        <w:tabs>
          <w:tab w:val="num" w:pos="720"/>
        </w:tabs>
      </w:pPr>
      <w:r w:rsidRPr="00D773F7">
        <w:rPr>
          <w:b/>
          <w:bCs/>
        </w:rPr>
        <w:t>Масштабирование:</w:t>
      </w:r>
      <w:r w:rsidRPr="00D773F7">
        <w:t xml:space="preserve"> Прокрутка колесика мыши (</w:t>
      </w:r>
      <w:proofErr w:type="spellStart"/>
      <w:r w:rsidRPr="00D773F7">
        <w:t>FreeGLUT</w:t>
      </w:r>
      <w:proofErr w:type="spellEnd"/>
      <w:r w:rsidRPr="00D773F7">
        <w:t xml:space="preserve"> расширение) штатно изменяет значение переменной </w:t>
      </w:r>
      <w:proofErr w:type="spellStart"/>
      <w:r w:rsidRPr="00D773F7">
        <w:t>zoom</w:t>
      </w:r>
      <w:proofErr w:type="spellEnd"/>
      <w:r w:rsidRPr="00D773F7">
        <w:t>, приближая или отдаляя камеру от центра координат, что позволяет детально рассмотреть плотные участки полигональной сетки.</w:t>
      </w:r>
    </w:p>
    <w:p w14:paraId="4D14A11C" w14:textId="77777777" w:rsidR="00D773F7" w:rsidRPr="00D773F7" w:rsidRDefault="00D773F7" w:rsidP="00D773F7">
      <w:r w:rsidRPr="00D773F7">
        <w:t>Вывод по разделу: Все заявленные алгоритмы и функции работают стабильно, критических ошибок, утечек памяти или графических артефактов в процессе длительных испытаний выявлено не было.</w:t>
      </w:r>
    </w:p>
    <w:p w14:paraId="01C875E5" w14:textId="4BA33EF1" w:rsidR="009407E2" w:rsidRDefault="009407E2" w:rsidP="00D773F7"/>
    <w:p w14:paraId="0EE0435C" w14:textId="72E86BD6" w:rsidR="000B1EE3" w:rsidRDefault="000B1EE3" w:rsidP="000B1EE3">
      <w:pPr>
        <w:spacing w:line="240" w:lineRule="auto"/>
        <w:ind w:firstLine="0"/>
      </w:pPr>
      <w:r>
        <w:br w:type="page"/>
      </w:r>
    </w:p>
    <w:p w14:paraId="6F6A94CD" w14:textId="1122868A" w:rsidR="00B179F3" w:rsidRDefault="00EA2AF0" w:rsidP="00182D3A">
      <w:pPr>
        <w:pStyle w:val="a6"/>
        <w:numPr>
          <w:ilvl w:val="0"/>
          <w:numId w:val="0"/>
        </w:numPr>
        <w:jc w:val="center"/>
      </w:pPr>
      <w:bookmarkStart w:id="127" w:name="_Toc230133970"/>
      <w:r>
        <w:lastRenderedPageBreak/>
        <w:t>ЗАКЛЮЧЕНИЕ</w:t>
      </w:r>
      <w:bookmarkEnd w:id="127"/>
    </w:p>
    <w:p w14:paraId="4AA9094D" w14:textId="77777777" w:rsidR="00CA1DAD" w:rsidRPr="00CA1DAD" w:rsidRDefault="00CA1DAD" w:rsidP="00CA1DAD">
      <w:r w:rsidRPr="00CA1DAD">
        <w:t xml:space="preserve">В ходе выполнения курсовой работы было успешно спроектировано и реализовано интерактивное кроссплатформенное приложение «3D </w:t>
      </w:r>
      <w:proofErr w:type="spellStart"/>
      <w:r w:rsidRPr="00CA1DAD">
        <w:t>Graph</w:t>
      </w:r>
      <w:proofErr w:type="spellEnd"/>
      <w:r w:rsidRPr="00CA1DAD">
        <w:t xml:space="preserve"> </w:t>
      </w:r>
      <w:proofErr w:type="spellStart"/>
      <w:r w:rsidRPr="00CA1DAD">
        <w:t>Visualizer</w:t>
      </w:r>
      <w:proofErr w:type="spellEnd"/>
      <w:r w:rsidRPr="00CA1DAD">
        <w:t xml:space="preserve">» на языке программирования Си с использованием графической библиотеки </w:t>
      </w:r>
      <w:proofErr w:type="spellStart"/>
      <w:r w:rsidRPr="00CA1DAD">
        <w:t>OpenGL</w:t>
      </w:r>
      <w:proofErr w:type="spellEnd"/>
      <w:r w:rsidRPr="00CA1DAD">
        <w:t xml:space="preserve"> и инструментария </w:t>
      </w:r>
      <w:proofErr w:type="spellStart"/>
      <w:r w:rsidRPr="00CA1DAD">
        <w:t>FreeGLUT</w:t>
      </w:r>
      <w:proofErr w:type="spellEnd"/>
      <w:r w:rsidRPr="00CA1DAD">
        <w:t>.</w:t>
      </w:r>
    </w:p>
    <w:p w14:paraId="51D6A6CA" w14:textId="77777777" w:rsidR="00CA1DAD" w:rsidRPr="00CA1DAD" w:rsidRDefault="00CA1DAD" w:rsidP="00CA1DAD">
      <w:r w:rsidRPr="00CA1DAD">
        <w:t>Все задачи, поставленные во введении, были выполнены в полном объеме:</w:t>
      </w:r>
    </w:p>
    <w:p w14:paraId="32C968BA" w14:textId="77777777" w:rsidR="00CA1DAD" w:rsidRPr="00CA1DAD" w:rsidRDefault="00CA1DAD" w:rsidP="00CA1DAD">
      <w:pPr>
        <w:numPr>
          <w:ilvl w:val="0"/>
          <w:numId w:val="38"/>
        </w:numPr>
      </w:pPr>
      <w:r w:rsidRPr="00CA1DAD">
        <w:t xml:space="preserve">Разработан и </w:t>
      </w:r>
      <w:proofErr w:type="spellStart"/>
      <w:r w:rsidRPr="00CA1DAD">
        <w:t>программно</w:t>
      </w:r>
      <w:proofErr w:type="spellEnd"/>
      <w:r w:rsidRPr="00CA1DAD">
        <w:t xml:space="preserve"> реализован эффективный алгоритм дискретизации непрерывной математической функции в полигональную сетку из четырехугольников (GL_QUADS) с шагом </w:t>
      </w:r>
      <w:proofErr w:type="spellStart"/>
      <w:r w:rsidRPr="00CA1DAD">
        <w:t>step</w:t>
      </w:r>
      <w:proofErr w:type="spellEnd"/>
      <w:r w:rsidRPr="00CA1DAD">
        <w:t xml:space="preserve"> = 0.2f.</w:t>
      </w:r>
    </w:p>
    <w:p w14:paraId="73C37D23" w14:textId="77777777" w:rsidR="00CA1DAD" w:rsidRPr="00CA1DAD" w:rsidRDefault="00CA1DAD" w:rsidP="00CA1DAD">
      <w:pPr>
        <w:numPr>
          <w:ilvl w:val="0"/>
          <w:numId w:val="38"/>
        </w:numPr>
      </w:pPr>
      <w:r w:rsidRPr="00CA1DAD">
        <w:t>Изучены механизмы работы с трехмерным пространством, включая матрицы проекции, преобразования вращения (</w:t>
      </w:r>
      <w:proofErr w:type="spellStart"/>
      <w:r w:rsidRPr="00CA1DAD">
        <w:t>glRotatef</w:t>
      </w:r>
      <w:proofErr w:type="spellEnd"/>
      <w:r w:rsidRPr="00CA1DAD">
        <w:t>) и масштабирования.</w:t>
      </w:r>
    </w:p>
    <w:p w14:paraId="2DA49230" w14:textId="77777777" w:rsidR="00CA1DAD" w:rsidRPr="00CA1DAD" w:rsidRDefault="00CA1DAD" w:rsidP="00CA1DAD">
      <w:pPr>
        <w:numPr>
          <w:ilvl w:val="0"/>
          <w:numId w:val="38"/>
        </w:numPr>
      </w:pPr>
      <w:r w:rsidRPr="00CA1DAD">
        <w:t>Реализована интерактивная обработка событий пользовательского ввода (мыши и клавиатуры), обеспечивающая бесшовное управление камерой и переключение между исследуемыми объектами в реальном времени.</w:t>
      </w:r>
    </w:p>
    <w:p w14:paraId="1D8919A0" w14:textId="77777777" w:rsidR="00CA1DAD" w:rsidRPr="00CA1DAD" w:rsidRDefault="00CA1DAD" w:rsidP="00CA1DAD">
      <w:pPr>
        <w:numPr>
          <w:ilvl w:val="0"/>
          <w:numId w:val="38"/>
        </w:numPr>
      </w:pPr>
      <w:r w:rsidRPr="00CA1DAD">
        <w:t>Интегрирован алгоритм динамического вычисления цвета вершин на основе их высоты, что существенно повысило наглядность и информативность визуализации сложных рельефов поверхностей.</w:t>
      </w:r>
    </w:p>
    <w:p w14:paraId="2FA8CEF7" w14:textId="77777777" w:rsidR="00CA1DAD" w:rsidRPr="00CA1DAD" w:rsidRDefault="00CA1DAD" w:rsidP="00CA1DAD">
      <w:r w:rsidRPr="00CA1DAD">
        <w:t xml:space="preserve">Главным результатом работы стало создание легковесного инструмента, способного работать с высокой производительностью и аппаратным ускорением без необходимости развертывания громоздких вычислительных сред. Написание программы позволило закрепить навыки низкоуровневого программирования на языке Си, работы со структурами управления, а также заложило прочный фундамент в понимании принципов работы конвейера трехмерной компьютерной графики. В качестве вектора дальнейшего развития проекта можно выделить добавление возможности ввода произвольных пользовательских формул через консоль и </w:t>
      </w:r>
      <w:proofErr w:type="spellStart"/>
      <w:r w:rsidRPr="00CA1DAD">
        <w:t>парсинга</w:t>
      </w:r>
      <w:proofErr w:type="spellEnd"/>
      <w:r w:rsidRPr="00CA1DAD">
        <w:t xml:space="preserve"> текстовых математических выражений.</w:t>
      </w:r>
    </w:p>
    <w:p w14:paraId="066A234A" w14:textId="223C032B" w:rsidR="00A97310" w:rsidRDefault="00A97310" w:rsidP="00182D3A"/>
    <w:p w14:paraId="152DF24B" w14:textId="77777777" w:rsidR="00182D3A" w:rsidRDefault="00182D3A" w:rsidP="00182D3A"/>
    <w:p w14:paraId="1490090E" w14:textId="4013C73C" w:rsidR="00C67DCE" w:rsidRPr="00E475E7" w:rsidRDefault="00493ECD" w:rsidP="000B1034">
      <w:pPr>
        <w:ind w:firstLine="0"/>
        <w:jc w:val="center"/>
        <w:rPr>
          <w:rFonts w:eastAsia="Times New Roman" w:cs="Times New Roman"/>
          <w:b/>
        </w:rPr>
      </w:pPr>
      <w:r>
        <w:br w:type="page"/>
      </w:r>
      <w:r w:rsidR="000B1034">
        <w:rPr>
          <w:rFonts w:eastAsia="Times New Roman" w:cs="Times New Roman"/>
          <w:b/>
        </w:rPr>
        <w:lastRenderedPageBreak/>
        <w:t xml:space="preserve">СПИСОК </w:t>
      </w:r>
      <w:r w:rsidR="009F68B8">
        <w:rPr>
          <w:rFonts w:eastAsia="Times New Roman" w:cs="Times New Roman"/>
          <w:b/>
        </w:rPr>
        <w:t>ЛИТЕРАТУРЫ</w:t>
      </w:r>
    </w:p>
    <w:p w14:paraId="25128ED8" w14:textId="352D8704" w:rsidR="00E93C5B" w:rsidRDefault="00E93C5B" w:rsidP="009F68B8">
      <w:pPr>
        <w:pStyle w:val="a4"/>
        <w:numPr>
          <w:ilvl w:val="0"/>
          <w:numId w:val="12"/>
        </w:numPr>
        <w:ind w:left="862" w:hanging="431"/>
      </w:pPr>
      <w:bookmarkStart w:id="128" w:name="_Ref114793391"/>
      <w:proofErr w:type="spellStart"/>
      <w:r>
        <w:rPr>
          <w:rFonts w:cs="Times New Roman"/>
          <w:lang w:val="en-US"/>
        </w:rPr>
        <w:t>OpenGl</w:t>
      </w:r>
      <w:proofErr w:type="spellEnd"/>
      <w:r w:rsidRPr="00A83820">
        <w:rPr>
          <w:rFonts w:cs="Times New Roman"/>
        </w:rPr>
        <w:t xml:space="preserve"> </w:t>
      </w:r>
      <w:proofErr w:type="spellStart"/>
      <w:r>
        <w:rPr>
          <w:rFonts w:cs="Times New Roman"/>
          <w:lang w:val="en-US"/>
        </w:rPr>
        <w:t>RedBook</w:t>
      </w:r>
      <w:proofErr w:type="spellEnd"/>
      <w:r w:rsidRPr="00A83820">
        <w:rPr>
          <w:rFonts w:cs="Times New Roman"/>
        </w:rPr>
        <w:t xml:space="preserve"> </w:t>
      </w:r>
      <w:r>
        <w:rPr>
          <w:rFonts w:cs="Times New Roman"/>
        </w:rPr>
        <w:t>Русская</w:t>
      </w:r>
      <w:r w:rsidRPr="00A83820">
        <w:rPr>
          <w:rFonts w:cs="Times New Roman"/>
        </w:rPr>
        <w:t xml:space="preserve"> </w:t>
      </w:r>
      <w:r>
        <w:rPr>
          <w:rFonts w:cs="Times New Roman"/>
        </w:rPr>
        <w:t xml:space="preserve">версия </w:t>
      </w:r>
      <w:r w:rsidRPr="00E93C5B">
        <w:rPr>
          <w:rFonts w:cs="Times New Roman"/>
        </w:rPr>
        <w:t>[</w:t>
      </w:r>
      <w:r>
        <w:rPr>
          <w:rFonts w:cs="Times New Roman"/>
        </w:rPr>
        <w:t>Электронный ресурс</w:t>
      </w:r>
      <w:r w:rsidRPr="00E93C5B">
        <w:rPr>
          <w:rFonts w:cs="Times New Roman"/>
        </w:rPr>
        <w:t>]</w:t>
      </w:r>
      <w:r>
        <w:rPr>
          <w:rFonts w:cs="Times New Roman"/>
        </w:rPr>
        <w:t xml:space="preserve"> – Режим доступа: </w:t>
      </w:r>
      <w:hyperlink r:id="rId15" w:history="1">
        <w:r w:rsidRPr="00B949C6">
          <w:rPr>
            <w:rStyle w:val="aff5"/>
            <w:rFonts w:cs="Times New Roman"/>
            <w:bdr w:val="none" w:sz="0" w:space="0" w:color="auto" w:frame="1"/>
            <w:lang w:val="en-US"/>
          </w:rPr>
          <w:t>http</w:t>
        </w:r>
        <w:r w:rsidRPr="00B949C6">
          <w:rPr>
            <w:rStyle w:val="aff5"/>
            <w:rFonts w:cs="Times New Roman"/>
            <w:bdr w:val="none" w:sz="0" w:space="0" w:color="auto" w:frame="1"/>
          </w:rPr>
          <w:t>://</w:t>
        </w:r>
        <w:r w:rsidRPr="00B949C6">
          <w:rPr>
            <w:rStyle w:val="aff5"/>
            <w:rFonts w:cs="Times New Roman"/>
            <w:bdr w:val="none" w:sz="0" w:space="0" w:color="auto" w:frame="1"/>
            <w:lang w:val="en-US"/>
          </w:rPr>
          <w:t>pm</w:t>
        </w:r>
        <w:r w:rsidRPr="00B949C6">
          <w:rPr>
            <w:rStyle w:val="aff5"/>
            <w:rFonts w:cs="Times New Roman"/>
            <w:bdr w:val="none" w:sz="0" w:space="0" w:color="auto" w:frame="1"/>
          </w:rPr>
          <w:t>.</w:t>
        </w:r>
        <w:proofErr w:type="spellStart"/>
        <w:r w:rsidRPr="00B949C6">
          <w:rPr>
            <w:rStyle w:val="aff5"/>
            <w:rFonts w:cs="Times New Roman"/>
            <w:bdr w:val="none" w:sz="0" w:space="0" w:color="auto" w:frame="1"/>
            <w:lang w:val="en-US"/>
          </w:rPr>
          <w:t>samgtu</w:t>
        </w:r>
        <w:proofErr w:type="spellEnd"/>
        <w:r w:rsidRPr="00B949C6">
          <w:rPr>
            <w:rStyle w:val="aff5"/>
            <w:rFonts w:cs="Times New Roman"/>
            <w:bdr w:val="none" w:sz="0" w:space="0" w:color="auto" w:frame="1"/>
          </w:rPr>
          <w:t>.</w:t>
        </w:r>
        <w:proofErr w:type="spellStart"/>
        <w:r w:rsidRPr="00B949C6">
          <w:rPr>
            <w:rStyle w:val="aff5"/>
            <w:rFonts w:cs="Times New Roman"/>
            <w:bdr w:val="none" w:sz="0" w:space="0" w:color="auto" w:frame="1"/>
            <w:lang w:val="en-US"/>
          </w:rPr>
          <w:t>ru</w:t>
        </w:r>
        <w:proofErr w:type="spellEnd"/>
        <w:r w:rsidRPr="00B949C6">
          <w:rPr>
            <w:rStyle w:val="aff5"/>
            <w:rFonts w:cs="Times New Roman"/>
            <w:bdr w:val="none" w:sz="0" w:space="0" w:color="auto" w:frame="1"/>
          </w:rPr>
          <w:t>/</w:t>
        </w:r>
        <w:r w:rsidRPr="00B949C6">
          <w:rPr>
            <w:rStyle w:val="aff5"/>
            <w:rFonts w:cs="Times New Roman"/>
            <w:bdr w:val="none" w:sz="0" w:space="0" w:color="auto" w:frame="1"/>
            <w:lang w:val="en-US"/>
          </w:rPr>
          <w:t>sites</w:t>
        </w:r>
        <w:r w:rsidRPr="00B949C6">
          <w:rPr>
            <w:rStyle w:val="aff5"/>
            <w:rFonts w:cs="Times New Roman"/>
            <w:bdr w:val="none" w:sz="0" w:space="0" w:color="auto" w:frame="1"/>
          </w:rPr>
          <w:t>/</w:t>
        </w:r>
        <w:r w:rsidRPr="00B949C6">
          <w:rPr>
            <w:rStyle w:val="aff5"/>
            <w:rFonts w:cs="Times New Roman"/>
            <w:bdr w:val="none" w:sz="0" w:space="0" w:color="auto" w:frame="1"/>
            <w:lang w:val="en-US"/>
          </w:rPr>
          <w:t>pm</w:t>
        </w:r>
        <w:r w:rsidRPr="00B949C6">
          <w:rPr>
            <w:rStyle w:val="aff5"/>
            <w:rFonts w:cs="Times New Roman"/>
            <w:bdr w:val="none" w:sz="0" w:space="0" w:color="auto" w:frame="1"/>
          </w:rPr>
          <w:t>.</w:t>
        </w:r>
        <w:proofErr w:type="spellStart"/>
        <w:r w:rsidRPr="00B949C6">
          <w:rPr>
            <w:rStyle w:val="aff5"/>
            <w:rFonts w:cs="Times New Roman"/>
            <w:bdr w:val="none" w:sz="0" w:space="0" w:color="auto" w:frame="1"/>
            <w:lang w:val="en-US"/>
          </w:rPr>
          <w:t>samgtu</w:t>
        </w:r>
        <w:proofErr w:type="spellEnd"/>
        <w:r w:rsidRPr="00B949C6">
          <w:rPr>
            <w:rStyle w:val="aff5"/>
            <w:rFonts w:cs="Times New Roman"/>
            <w:bdr w:val="none" w:sz="0" w:space="0" w:color="auto" w:frame="1"/>
          </w:rPr>
          <w:t>.</w:t>
        </w:r>
        <w:proofErr w:type="spellStart"/>
        <w:r w:rsidRPr="00B949C6">
          <w:rPr>
            <w:rStyle w:val="aff5"/>
            <w:rFonts w:cs="Times New Roman"/>
            <w:bdr w:val="none" w:sz="0" w:space="0" w:color="auto" w:frame="1"/>
            <w:lang w:val="en-US"/>
          </w:rPr>
          <w:t>ru</w:t>
        </w:r>
        <w:proofErr w:type="spellEnd"/>
        <w:r w:rsidRPr="00B949C6">
          <w:rPr>
            <w:rStyle w:val="aff5"/>
            <w:rFonts w:cs="Times New Roman"/>
            <w:bdr w:val="none" w:sz="0" w:space="0" w:color="auto" w:frame="1"/>
          </w:rPr>
          <w:t>/</w:t>
        </w:r>
        <w:r w:rsidRPr="00B949C6">
          <w:rPr>
            <w:rStyle w:val="aff5"/>
            <w:rFonts w:cs="Times New Roman"/>
            <w:bdr w:val="none" w:sz="0" w:space="0" w:color="auto" w:frame="1"/>
            <w:lang w:val="en-US"/>
          </w:rPr>
          <w:t>files</w:t>
        </w:r>
        <w:r w:rsidRPr="00B949C6">
          <w:rPr>
            <w:rStyle w:val="aff5"/>
            <w:rFonts w:cs="Times New Roman"/>
            <w:bdr w:val="none" w:sz="0" w:space="0" w:color="auto" w:frame="1"/>
          </w:rPr>
          <w:t>/</w:t>
        </w:r>
        <w:r w:rsidRPr="00B949C6">
          <w:rPr>
            <w:rStyle w:val="aff5"/>
            <w:rFonts w:cs="Times New Roman"/>
            <w:bdr w:val="none" w:sz="0" w:space="0" w:color="auto" w:frame="1"/>
            <w:lang w:val="en-US"/>
          </w:rPr>
          <w:t>materials</w:t>
        </w:r>
        <w:r w:rsidRPr="00B949C6">
          <w:rPr>
            <w:rStyle w:val="aff5"/>
            <w:rFonts w:cs="Times New Roman"/>
            <w:bdr w:val="none" w:sz="0" w:space="0" w:color="auto" w:frame="1"/>
          </w:rPr>
          <w:t>/</w:t>
        </w:r>
        <w:r w:rsidRPr="00B949C6">
          <w:rPr>
            <w:rStyle w:val="aff5"/>
            <w:rFonts w:cs="Times New Roman"/>
            <w:bdr w:val="none" w:sz="0" w:space="0" w:color="auto" w:frame="1"/>
            <w:lang w:val="en-US"/>
          </w:rPr>
          <w:t>comp</w:t>
        </w:r>
        <w:r w:rsidRPr="00B949C6">
          <w:rPr>
            <w:rStyle w:val="aff5"/>
            <w:rFonts w:cs="Times New Roman"/>
            <w:bdr w:val="none" w:sz="0" w:space="0" w:color="auto" w:frame="1"/>
          </w:rPr>
          <w:t>_</w:t>
        </w:r>
        <w:r w:rsidRPr="00B949C6">
          <w:rPr>
            <w:rStyle w:val="aff5"/>
            <w:rFonts w:cs="Times New Roman"/>
            <w:bdr w:val="none" w:sz="0" w:space="0" w:color="auto" w:frame="1"/>
            <w:lang w:val="en-US"/>
          </w:rPr>
          <w:t>graph</w:t>
        </w:r>
        <w:r w:rsidRPr="00B949C6">
          <w:rPr>
            <w:rStyle w:val="aff5"/>
            <w:rFonts w:cs="Times New Roman"/>
            <w:bdr w:val="none" w:sz="0" w:space="0" w:color="auto" w:frame="1"/>
          </w:rPr>
          <w:t>/</w:t>
        </w:r>
        <w:proofErr w:type="spellStart"/>
        <w:r w:rsidRPr="00B949C6">
          <w:rPr>
            <w:rStyle w:val="aff5"/>
            <w:rFonts w:cs="Times New Roman"/>
            <w:bdr w:val="none" w:sz="0" w:space="0" w:color="auto" w:frame="1"/>
            <w:lang w:val="en-US"/>
          </w:rPr>
          <w:t>RedBook</w:t>
        </w:r>
        <w:proofErr w:type="spellEnd"/>
        <w:r w:rsidRPr="00B949C6">
          <w:rPr>
            <w:rStyle w:val="aff5"/>
            <w:rFonts w:cs="Times New Roman"/>
            <w:bdr w:val="none" w:sz="0" w:space="0" w:color="auto" w:frame="1"/>
          </w:rPr>
          <w:t>_</w:t>
        </w:r>
        <w:r w:rsidRPr="00B949C6">
          <w:rPr>
            <w:rStyle w:val="aff5"/>
            <w:rFonts w:cs="Times New Roman"/>
            <w:bdr w:val="none" w:sz="0" w:space="0" w:color="auto" w:frame="1"/>
            <w:lang w:val="en-US"/>
          </w:rPr>
          <w:t>OpenGL</w:t>
        </w:r>
        <w:r w:rsidRPr="00B949C6">
          <w:rPr>
            <w:rStyle w:val="aff5"/>
            <w:rFonts w:cs="Times New Roman"/>
            <w:bdr w:val="none" w:sz="0" w:space="0" w:color="auto" w:frame="1"/>
          </w:rPr>
          <w:t>.</w:t>
        </w:r>
        <w:r w:rsidRPr="00B949C6">
          <w:rPr>
            <w:rStyle w:val="aff5"/>
            <w:rFonts w:cs="Times New Roman"/>
            <w:bdr w:val="none" w:sz="0" w:space="0" w:color="auto" w:frame="1"/>
            <w:lang w:val="en-US"/>
          </w:rPr>
          <w:t>pdf</w:t>
        </w:r>
      </w:hyperlink>
      <w:r w:rsidRPr="00E93C5B">
        <w:rPr>
          <w:rStyle w:val="aff5"/>
          <w:rFonts w:cs="Times New Roman"/>
          <w:u w:val="none"/>
          <w:bdr w:val="none" w:sz="0" w:space="0" w:color="auto" w:frame="1"/>
        </w:rPr>
        <w:t xml:space="preserve">  </w:t>
      </w:r>
      <w:r w:rsidRPr="00E93C5B">
        <w:rPr>
          <w:rStyle w:val="aff5"/>
          <w:rFonts w:cs="Times New Roman"/>
          <w:color w:val="auto"/>
          <w:u w:val="none"/>
          <w:bdr w:val="none" w:sz="0" w:space="0" w:color="auto" w:frame="1"/>
        </w:rPr>
        <w:t xml:space="preserve">(дата обращения </w:t>
      </w:r>
      <w:r w:rsidR="00BC3413">
        <w:rPr>
          <w:rStyle w:val="aff5"/>
          <w:rFonts w:cs="Times New Roman"/>
          <w:color w:val="auto"/>
          <w:u w:val="none"/>
          <w:bdr w:val="none" w:sz="0" w:space="0" w:color="auto" w:frame="1"/>
        </w:rPr>
        <w:t>10.05.2026</w:t>
      </w:r>
      <w:r w:rsidRPr="00E93C5B">
        <w:rPr>
          <w:rStyle w:val="aff5"/>
          <w:rFonts w:cs="Times New Roman"/>
          <w:color w:val="auto"/>
          <w:u w:val="none"/>
          <w:bdr w:val="none" w:sz="0" w:space="0" w:color="auto" w:frame="1"/>
        </w:rPr>
        <w:t>)</w:t>
      </w:r>
    </w:p>
    <w:p w14:paraId="02A1CFFD" w14:textId="4EFC145F" w:rsidR="00C67DCE" w:rsidRDefault="00C67DCE" w:rsidP="009F68B8">
      <w:pPr>
        <w:pStyle w:val="a4"/>
        <w:numPr>
          <w:ilvl w:val="0"/>
          <w:numId w:val="12"/>
        </w:numPr>
        <w:ind w:left="862" w:hanging="431"/>
      </w:pPr>
      <w:r w:rsidRPr="00493ECD">
        <w:t xml:space="preserve">GLFW </w:t>
      </w:r>
      <w:r w:rsidRPr="00A64D35">
        <w:t>[Электронный ресурс]</w:t>
      </w:r>
      <w:r>
        <w:t xml:space="preserve"> – </w:t>
      </w:r>
      <w:r w:rsidRPr="00A64D35">
        <w:t xml:space="preserve">Режим доступа: </w:t>
      </w:r>
      <w:r>
        <w:t xml:space="preserve"> </w:t>
      </w:r>
      <w:hyperlink r:id="rId16" w:history="1">
        <w:r w:rsidRPr="00222569">
          <w:rPr>
            <w:rStyle w:val="aff5"/>
          </w:rPr>
          <w:t>https://ru.wikipedia.org/wiki/GLFW</w:t>
        </w:r>
      </w:hyperlink>
      <w:r>
        <w:t xml:space="preserve"> </w:t>
      </w:r>
      <w:r w:rsidR="00E4438E">
        <w:t xml:space="preserve">(дата обращения </w:t>
      </w:r>
      <w:r w:rsidR="00BC3413">
        <w:rPr>
          <w:rStyle w:val="aff5"/>
          <w:rFonts w:cs="Times New Roman"/>
          <w:color w:val="auto"/>
          <w:u w:val="none"/>
          <w:bdr w:val="none" w:sz="0" w:space="0" w:color="auto" w:frame="1"/>
        </w:rPr>
        <w:t>10.05.2026</w:t>
      </w:r>
      <w:r w:rsidR="00E4438E">
        <w:t>)</w:t>
      </w:r>
      <w:bookmarkEnd w:id="128"/>
    </w:p>
    <w:p w14:paraId="5636F9D3" w14:textId="32341B4A" w:rsidR="003C7D34" w:rsidRDefault="003C7D34" w:rsidP="009F68B8">
      <w:pPr>
        <w:pStyle w:val="a4"/>
        <w:numPr>
          <w:ilvl w:val="0"/>
          <w:numId w:val="12"/>
        </w:numPr>
        <w:ind w:left="862" w:hanging="431"/>
      </w:pPr>
      <w:r>
        <w:rPr>
          <w:lang w:val="en-GB"/>
        </w:rPr>
        <w:t>An</w:t>
      </w:r>
      <w:r w:rsidRPr="003C7D34">
        <w:t xml:space="preserve"> </w:t>
      </w:r>
      <w:r>
        <w:rPr>
          <w:lang w:val="en-GB"/>
        </w:rPr>
        <w:t>OpenGL</w:t>
      </w:r>
      <w:r w:rsidRPr="003C7D34">
        <w:t xml:space="preserve"> </w:t>
      </w:r>
      <w:r>
        <w:rPr>
          <w:lang w:val="en-GB"/>
        </w:rPr>
        <w:t>library</w:t>
      </w:r>
      <w:r w:rsidRPr="003C7D34">
        <w:t xml:space="preserve"> | </w:t>
      </w:r>
      <w:r>
        <w:rPr>
          <w:lang w:val="en-GB"/>
        </w:rPr>
        <w:t>GLFW</w:t>
      </w:r>
      <w:r w:rsidRPr="003C7D34">
        <w:t xml:space="preserve"> [</w:t>
      </w:r>
      <w:r>
        <w:t>Электронный ресурс</w:t>
      </w:r>
      <w:r w:rsidRPr="003C7D34">
        <w:t>]</w:t>
      </w:r>
      <w:r>
        <w:t xml:space="preserve"> – Режим доступа: </w:t>
      </w:r>
      <w:hyperlink r:id="rId17" w:history="1">
        <w:r w:rsidRPr="00F218B5">
          <w:rPr>
            <w:rStyle w:val="aff5"/>
          </w:rPr>
          <w:t>https://www.glfw.org/</w:t>
        </w:r>
      </w:hyperlink>
      <w:r>
        <w:t xml:space="preserve"> (дата обращения </w:t>
      </w:r>
      <w:r w:rsidR="00BC3413">
        <w:rPr>
          <w:rStyle w:val="aff5"/>
          <w:rFonts w:cs="Times New Roman"/>
          <w:color w:val="auto"/>
          <w:u w:val="none"/>
          <w:bdr w:val="none" w:sz="0" w:space="0" w:color="auto" w:frame="1"/>
        </w:rPr>
        <w:t>10.05.2026</w:t>
      </w:r>
      <w:r>
        <w:t>)</w:t>
      </w:r>
    </w:p>
    <w:p w14:paraId="63E3B8D9" w14:textId="77777777" w:rsidR="00E4438E" w:rsidRDefault="00E4438E" w:rsidP="00E4438E">
      <w:pPr>
        <w:pStyle w:val="a4"/>
        <w:numPr>
          <w:ilvl w:val="0"/>
          <w:numId w:val="0"/>
        </w:numPr>
        <w:ind w:left="851"/>
      </w:pPr>
    </w:p>
    <w:p w14:paraId="14B4CBBE" w14:textId="77777777" w:rsidR="00C67DCE" w:rsidRDefault="00C67DCE" w:rsidP="00C67DCE">
      <w:pPr>
        <w:spacing w:line="240" w:lineRule="auto"/>
        <w:ind w:firstLine="0"/>
      </w:pPr>
    </w:p>
    <w:p w14:paraId="57E8F305" w14:textId="76F8FFA7" w:rsidR="00493ECD" w:rsidRDefault="00493ECD">
      <w:pPr>
        <w:spacing w:line="240" w:lineRule="auto"/>
        <w:ind w:firstLine="0"/>
      </w:pPr>
    </w:p>
    <w:p w14:paraId="1AD39FA0" w14:textId="1B5542C3" w:rsidR="000B1034" w:rsidRDefault="000B1034" w:rsidP="00045011"/>
    <w:p w14:paraId="30EEE245" w14:textId="77777777" w:rsidR="000B1034" w:rsidRDefault="000B1034">
      <w:pPr>
        <w:spacing w:line="240" w:lineRule="auto"/>
        <w:ind w:firstLine="0"/>
      </w:pPr>
      <w:r>
        <w:br w:type="page"/>
      </w:r>
    </w:p>
    <w:p w14:paraId="576B4A15" w14:textId="77777777" w:rsidR="000B1034" w:rsidRDefault="000B1034" w:rsidP="00A21752">
      <w:pPr>
        <w:pStyle w:val="afb"/>
      </w:pPr>
      <w:bookmarkStart w:id="129" w:name="_Toc35945238"/>
      <w:bookmarkStart w:id="130" w:name="_Toc230133971"/>
      <w:r>
        <w:lastRenderedPageBreak/>
        <w:t>ПРИЛОЖЕНИЕ А</w:t>
      </w:r>
      <w:bookmarkEnd w:id="129"/>
      <w:bookmarkEnd w:id="130"/>
    </w:p>
    <w:p w14:paraId="267AEF0E" w14:textId="0970B99B" w:rsidR="00217B35" w:rsidRPr="00EB282B" w:rsidRDefault="00217B35" w:rsidP="00A21752">
      <w:r w:rsidRPr="00A62693">
        <w:t>Листинг</w:t>
      </w:r>
      <w:r w:rsidRPr="00EB282B">
        <w:t xml:space="preserve"> </w:t>
      </w:r>
      <w:r w:rsidRPr="00A62693">
        <w:t>программы</w:t>
      </w:r>
      <w:r w:rsidRPr="00EB282B">
        <w:t xml:space="preserve"> «</w:t>
      </w:r>
      <w:r w:rsidR="007535C7" w:rsidRPr="00EB282B">
        <w:t>3</w:t>
      </w:r>
      <w:r w:rsidR="007535C7" w:rsidRPr="00002508">
        <w:rPr>
          <w:lang w:val="en-US"/>
        </w:rPr>
        <w:t>D</w:t>
      </w:r>
      <w:r w:rsidR="007535C7" w:rsidRPr="00EB282B">
        <w:t xml:space="preserve"> </w:t>
      </w:r>
      <w:r w:rsidR="007535C7" w:rsidRPr="00002508">
        <w:rPr>
          <w:lang w:val="en-US"/>
        </w:rPr>
        <w:t>Graph</w:t>
      </w:r>
      <w:r w:rsidR="007535C7" w:rsidRPr="00EB282B">
        <w:t xml:space="preserve"> </w:t>
      </w:r>
      <w:r w:rsidR="007535C7" w:rsidRPr="00002508">
        <w:rPr>
          <w:lang w:val="en-US"/>
        </w:rPr>
        <w:t>Visualizer</w:t>
      </w:r>
      <w:r w:rsidR="00D341DA" w:rsidRPr="00EB282B">
        <w:t>»</w:t>
      </w:r>
      <w:r w:rsidRPr="00EB282B">
        <w:t>.</w:t>
      </w:r>
    </w:p>
    <w:p w14:paraId="2C4FB36A" w14:textId="77777777" w:rsidR="00002508" w:rsidRPr="004C60B8" w:rsidRDefault="00002508" w:rsidP="00A21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ascadia Mono" w:eastAsia="Times New Roman" w:hAnsi="Cascadia Mono" w:cs="Cascadia Mono"/>
          <w:color w:val="000000"/>
          <w:lang w:val="en-US"/>
        </w:rPr>
      </w:pPr>
      <w:r w:rsidRPr="004C60B8">
        <w:rPr>
          <w:rFonts w:ascii="Cascadia Mono" w:eastAsia="Times New Roman" w:hAnsi="Cascadia Mono" w:cs="Cascadia Mono"/>
          <w:color w:val="808080"/>
          <w:lang w:val="en-US"/>
        </w:rPr>
        <w:t>#include</w:t>
      </w:r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 </w:t>
      </w:r>
      <w:r w:rsidRPr="004C60B8">
        <w:rPr>
          <w:rFonts w:ascii="Cascadia Mono" w:eastAsia="Times New Roman" w:hAnsi="Cascadia Mono" w:cs="Cascadia Mono"/>
          <w:color w:val="A31515"/>
          <w:lang w:val="en-US"/>
        </w:rPr>
        <w:t>&lt;GL/</w:t>
      </w:r>
      <w:proofErr w:type="spellStart"/>
      <w:r w:rsidRPr="004C60B8">
        <w:rPr>
          <w:rFonts w:ascii="Cascadia Mono" w:eastAsia="Times New Roman" w:hAnsi="Cascadia Mono" w:cs="Cascadia Mono"/>
          <w:color w:val="A31515"/>
          <w:lang w:val="en-US"/>
        </w:rPr>
        <w:t>glut.h</w:t>
      </w:r>
      <w:proofErr w:type="spellEnd"/>
      <w:r w:rsidRPr="004C60B8">
        <w:rPr>
          <w:rFonts w:ascii="Cascadia Mono" w:eastAsia="Times New Roman" w:hAnsi="Cascadia Mono" w:cs="Cascadia Mono"/>
          <w:color w:val="A31515"/>
          <w:lang w:val="en-US"/>
        </w:rPr>
        <w:t>&gt;</w:t>
      </w:r>
    </w:p>
    <w:p w14:paraId="08A2B69D" w14:textId="77777777" w:rsidR="00002508" w:rsidRPr="004C60B8" w:rsidRDefault="00002508" w:rsidP="00A21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ascadia Mono" w:eastAsia="Times New Roman" w:hAnsi="Cascadia Mono" w:cs="Cascadia Mono"/>
          <w:color w:val="000000"/>
          <w:lang w:val="en-US"/>
        </w:rPr>
      </w:pPr>
      <w:r w:rsidRPr="004C60B8">
        <w:rPr>
          <w:rFonts w:ascii="Cascadia Mono" w:eastAsia="Times New Roman" w:hAnsi="Cascadia Mono" w:cs="Cascadia Mono"/>
          <w:color w:val="808080"/>
          <w:lang w:val="en-US"/>
        </w:rPr>
        <w:t>#include</w:t>
      </w:r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 </w:t>
      </w:r>
      <w:r w:rsidRPr="004C60B8">
        <w:rPr>
          <w:rFonts w:ascii="Cascadia Mono" w:eastAsia="Times New Roman" w:hAnsi="Cascadia Mono" w:cs="Cascadia Mono"/>
          <w:color w:val="A31515"/>
          <w:lang w:val="en-US"/>
        </w:rPr>
        <w:t>&lt;</w:t>
      </w:r>
      <w:proofErr w:type="spellStart"/>
      <w:r w:rsidRPr="004C60B8">
        <w:rPr>
          <w:rFonts w:ascii="Cascadia Mono" w:eastAsia="Times New Roman" w:hAnsi="Cascadia Mono" w:cs="Cascadia Mono"/>
          <w:color w:val="A31515"/>
          <w:lang w:val="en-US"/>
        </w:rPr>
        <w:t>math.h</w:t>
      </w:r>
      <w:proofErr w:type="spellEnd"/>
      <w:r w:rsidRPr="004C60B8">
        <w:rPr>
          <w:rFonts w:ascii="Cascadia Mono" w:eastAsia="Times New Roman" w:hAnsi="Cascadia Mono" w:cs="Cascadia Mono"/>
          <w:color w:val="A31515"/>
          <w:lang w:val="en-US"/>
        </w:rPr>
        <w:t>&gt;</w:t>
      </w:r>
    </w:p>
    <w:p w14:paraId="654454FD" w14:textId="77777777" w:rsidR="00002508" w:rsidRPr="004C60B8" w:rsidRDefault="00002508" w:rsidP="00A21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ascadia Mono" w:eastAsia="Times New Roman" w:hAnsi="Cascadia Mono" w:cs="Cascadia Mono"/>
          <w:color w:val="000000"/>
          <w:lang w:val="en-US"/>
        </w:rPr>
      </w:pPr>
      <w:r w:rsidRPr="004C60B8">
        <w:rPr>
          <w:rFonts w:ascii="Cascadia Mono" w:eastAsia="Times New Roman" w:hAnsi="Cascadia Mono" w:cs="Cascadia Mono"/>
          <w:color w:val="808080"/>
          <w:lang w:val="en-US"/>
        </w:rPr>
        <w:t>#include</w:t>
      </w:r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 </w:t>
      </w:r>
      <w:r w:rsidRPr="004C60B8">
        <w:rPr>
          <w:rFonts w:ascii="Cascadia Mono" w:eastAsia="Times New Roman" w:hAnsi="Cascadia Mono" w:cs="Cascadia Mono"/>
          <w:color w:val="A31515"/>
          <w:lang w:val="en-US"/>
        </w:rPr>
        <w:t>&lt;</w:t>
      </w:r>
      <w:proofErr w:type="spellStart"/>
      <w:r w:rsidRPr="004C60B8">
        <w:rPr>
          <w:rFonts w:ascii="Cascadia Mono" w:eastAsia="Times New Roman" w:hAnsi="Cascadia Mono" w:cs="Cascadia Mono"/>
          <w:color w:val="A31515"/>
          <w:lang w:val="en-US"/>
        </w:rPr>
        <w:t>stdio.h</w:t>
      </w:r>
      <w:proofErr w:type="spellEnd"/>
      <w:r w:rsidRPr="004C60B8">
        <w:rPr>
          <w:rFonts w:ascii="Cascadia Mono" w:eastAsia="Times New Roman" w:hAnsi="Cascadia Mono" w:cs="Cascadia Mono"/>
          <w:color w:val="A31515"/>
          <w:lang w:val="en-US"/>
        </w:rPr>
        <w:t>&gt;</w:t>
      </w:r>
    </w:p>
    <w:p w14:paraId="097D5158" w14:textId="77777777" w:rsidR="00002508" w:rsidRPr="004C60B8" w:rsidRDefault="00002508" w:rsidP="00A21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ascadia Mono" w:eastAsia="Times New Roman" w:hAnsi="Cascadia Mono" w:cs="Cascadia Mono"/>
          <w:color w:val="000000"/>
          <w:lang w:val="en-US"/>
        </w:rPr>
      </w:pPr>
      <w:r w:rsidRPr="004C60B8">
        <w:rPr>
          <w:rFonts w:ascii="Cascadia Mono" w:eastAsia="Times New Roman" w:hAnsi="Cascadia Mono" w:cs="Cascadia Mono"/>
          <w:color w:val="808080"/>
          <w:lang w:val="en-US"/>
        </w:rPr>
        <w:t>#include</w:t>
      </w:r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 </w:t>
      </w:r>
      <w:r w:rsidRPr="004C60B8">
        <w:rPr>
          <w:rFonts w:ascii="Cascadia Mono" w:eastAsia="Times New Roman" w:hAnsi="Cascadia Mono" w:cs="Cascadia Mono"/>
          <w:color w:val="A31515"/>
          <w:lang w:val="en-US"/>
        </w:rPr>
        <w:t>&lt;</w:t>
      </w:r>
      <w:proofErr w:type="spellStart"/>
      <w:r w:rsidRPr="004C60B8">
        <w:rPr>
          <w:rFonts w:ascii="Cascadia Mono" w:eastAsia="Times New Roman" w:hAnsi="Cascadia Mono" w:cs="Cascadia Mono"/>
          <w:color w:val="A31515"/>
          <w:lang w:val="en-US"/>
        </w:rPr>
        <w:t>stdlib.h</w:t>
      </w:r>
      <w:proofErr w:type="spellEnd"/>
      <w:r w:rsidRPr="004C60B8">
        <w:rPr>
          <w:rFonts w:ascii="Cascadia Mono" w:eastAsia="Times New Roman" w:hAnsi="Cascadia Mono" w:cs="Cascadia Mono"/>
          <w:color w:val="A31515"/>
          <w:lang w:val="en-US"/>
        </w:rPr>
        <w:t>&gt;</w:t>
      </w:r>
    </w:p>
    <w:p w14:paraId="27A651DF" w14:textId="77777777" w:rsidR="00002508" w:rsidRPr="004C60B8" w:rsidRDefault="00002508" w:rsidP="00A21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ascadia Mono" w:eastAsia="Times New Roman" w:hAnsi="Cascadia Mono" w:cs="Cascadia Mono"/>
          <w:color w:val="000000"/>
          <w:lang w:val="en-US"/>
        </w:rPr>
      </w:pPr>
    </w:p>
    <w:p w14:paraId="329F94A1" w14:textId="77777777" w:rsidR="00002508" w:rsidRPr="004C60B8" w:rsidRDefault="00002508" w:rsidP="00A21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ascadia Mono" w:eastAsia="Times New Roman" w:hAnsi="Cascadia Mono" w:cs="Cascadia Mono"/>
          <w:color w:val="000000"/>
        </w:rPr>
      </w:pPr>
      <w:r w:rsidRPr="004C60B8">
        <w:rPr>
          <w:rFonts w:ascii="Cascadia Mono" w:eastAsia="Times New Roman" w:hAnsi="Cascadia Mono" w:cs="Cascadia Mono"/>
          <w:color w:val="008000"/>
        </w:rPr>
        <w:t>// Константа Пи для математических расчетов</w:t>
      </w:r>
    </w:p>
    <w:p w14:paraId="2F15BC4E" w14:textId="77777777" w:rsidR="00002508" w:rsidRPr="004C60B8" w:rsidRDefault="00002508" w:rsidP="00A21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ascadia Mono" w:eastAsia="Times New Roman" w:hAnsi="Cascadia Mono" w:cs="Cascadia Mono"/>
          <w:color w:val="000000"/>
        </w:rPr>
      </w:pPr>
      <w:r w:rsidRPr="004C60B8">
        <w:rPr>
          <w:rFonts w:ascii="Cascadia Mono" w:eastAsia="Times New Roman" w:hAnsi="Cascadia Mono" w:cs="Cascadia Mono"/>
          <w:color w:val="808080"/>
        </w:rPr>
        <w:t>#</w:t>
      </w:r>
      <w:proofErr w:type="spellStart"/>
      <w:r w:rsidRPr="004C60B8">
        <w:rPr>
          <w:rFonts w:ascii="Cascadia Mono" w:eastAsia="Times New Roman" w:hAnsi="Cascadia Mono" w:cs="Cascadia Mono"/>
          <w:color w:val="808080"/>
        </w:rPr>
        <w:t>define</w:t>
      </w:r>
      <w:proofErr w:type="spellEnd"/>
      <w:r w:rsidRPr="004C60B8">
        <w:rPr>
          <w:rFonts w:ascii="Cascadia Mono" w:eastAsia="Times New Roman" w:hAnsi="Cascadia Mono" w:cs="Cascadia Mono"/>
          <w:color w:val="000000"/>
        </w:rPr>
        <w:t xml:space="preserve"> </w:t>
      </w:r>
      <w:r w:rsidRPr="004C60B8">
        <w:rPr>
          <w:rFonts w:ascii="Cascadia Mono" w:eastAsia="Times New Roman" w:hAnsi="Cascadia Mono" w:cs="Cascadia Mono"/>
          <w:color w:val="6F008A"/>
        </w:rPr>
        <w:t>M_PI</w:t>
      </w:r>
      <w:r w:rsidRPr="004C60B8">
        <w:rPr>
          <w:rFonts w:ascii="Cascadia Mono" w:eastAsia="Times New Roman" w:hAnsi="Cascadia Mono" w:cs="Cascadia Mono"/>
          <w:color w:val="000000"/>
        </w:rPr>
        <w:t xml:space="preserve"> 3.14159265358979323846</w:t>
      </w:r>
    </w:p>
    <w:p w14:paraId="6FE5D1AD" w14:textId="77777777" w:rsidR="00002508" w:rsidRPr="004C60B8" w:rsidRDefault="00002508" w:rsidP="00A21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ascadia Mono" w:eastAsia="Times New Roman" w:hAnsi="Cascadia Mono" w:cs="Cascadia Mono"/>
          <w:color w:val="000000"/>
        </w:rPr>
      </w:pPr>
    </w:p>
    <w:p w14:paraId="5EA9D5C7" w14:textId="77777777" w:rsidR="00002508" w:rsidRPr="004C60B8" w:rsidRDefault="00002508" w:rsidP="00A21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ascadia Mono" w:eastAsia="Times New Roman" w:hAnsi="Cascadia Mono" w:cs="Cascadia Mono"/>
          <w:color w:val="000000"/>
        </w:rPr>
      </w:pPr>
      <w:r w:rsidRPr="004C60B8">
        <w:rPr>
          <w:rFonts w:ascii="Cascadia Mono" w:eastAsia="Times New Roman" w:hAnsi="Cascadia Mono" w:cs="Cascadia Mono"/>
          <w:color w:val="008000"/>
        </w:rPr>
        <w:t>// --- Глобальные переменные для управления камерой ---</w:t>
      </w:r>
    </w:p>
    <w:p w14:paraId="347B1DEB" w14:textId="77777777" w:rsidR="00002508" w:rsidRPr="004C60B8" w:rsidRDefault="00002508" w:rsidP="00A21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ascadia Mono" w:eastAsia="Times New Roman" w:hAnsi="Cascadia Mono" w:cs="Cascadia Mono"/>
          <w:color w:val="000000"/>
        </w:rPr>
      </w:pPr>
      <w:proofErr w:type="spellStart"/>
      <w:r w:rsidRPr="004C60B8">
        <w:rPr>
          <w:rFonts w:ascii="Cascadia Mono" w:eastAsia="Times New Roman" w:hAnsi="Cascadia Mono" w:cs="Cascadia Mono"/>
          <w:color w:val="0000FF"/>
        </w:rPr>
        <w:t>float</w:t>
      </w:r>
      <w:proofErr w:type="spellEnd"/>
      <w:r w:rsidRPr="004C60B8">
        <w:rPr>
          <w:rFonts w:ascii="Cascadia Mono" w:eastAsia="Times New Roman" w:hAnsi="Cascadia Mono" w:cs="Cascadia Mono"/>
          <w:color w:val="000000"/>
        </w:rPr>
        <w:t xml:space="preserve"> </w:t>
      </w:r>
      <w:proofErr w:type="spellStart"/>
      <w:r w:rsidRPr="004C60B8">
        <w:rPr>
          <w:rFonts w:ascii="Cascadia Mono" w:eastAsia="Times New Roman" w:hAnsi="Cascadia Mono" w:cs="Cascadia Mono"/>
          <w:color w:val="000000"/>
        </w:rPr>
        <w:t>rotationX</w:t>
      </w:r>
      <w:proofErr w:type="spellEnd"/>
      <w:r w:rsidRPr="004C60B8">
        <w:rPr>
          <w:rFonts w:ascii="Cascadia Mono" w:eastAsia="Times New Roman" w:hAnsi="Cascadia Mono" w:cs="Cascadia Mono"/>
          <w:color w:val="000000"/>
        </w:rPr>
        <w:t xml:space="preserve"> = 60.0</w:t>
      </w:r>
      <w:proofErr w:type="gramStart"/>
      <w:r w:rsidRPr="004C60B8">
        <w:rPr>
          <w:rFonts w:ascii="Cascadia Mono" w:eastAsia="Times New Roman" w:hAnsi="Cascadia Mono" w:cs="Cascadia Mono"/>
          <w:color w:val="000000"/>
        </w:rPr>
        <w:t xml:space="preserve">f;   </w:t>
      </w:r>
      <w:proofErr w:type="gramEnd"/>
      <w:r w:rsidRPr="004C60B8">
        <w:rPr>
          <w:rFonts w:ascii="Cascadia Mono" w:eastAsia="Times New Roman" w:hAnsi="Cascadia Mono" w:cs="Cascadia Mono"/>
          <w:color w:val="008000"/>
        </w:rPr>
        <w:t>// Начальный угол поворота по X</w:t>
      </w:r>
    </w:p>
    <w:p w14:paraId="7237860D" w14:textId="77777777" w:rsidR="00002508" w:rsidRPr="004C60B8" w:rsidRDefault="00002508" w:rsidP="00A21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ascadia Mono" w:eastAsia="Times New Roman" w:hAnsi="Cascadia Mono" w:cs="Cascadia Mono"/>
          <w:color w:val="000000"/>
        </w:rPr>
      </w:pPr>
      <w:proofErr w:type="spellStart"/>
      <w:r w:rsidRPr="004C60B8">
        <w:rPr>
          <w:rFonts w:ascii="Cascadia Mono" w:eastAsia="Times New Roman" w:hAnsi="Cascadia Mono" w:cs="Cascadia Mono"/>
          <w:color w:val="0000FF"/>
        </w:rPr>
        <w:t>float</w:t>
      </w:r>
      <w:proofErr w:type="spellEnd"/>
      <w:r w:rsidRPr="004C60B8">
        <w:rPr>
          <w:rFonts w:ascii="Cascadia Mono" w:eastAsia="Times New Roman" w:hAnsi="Cascadia Mono" w:cs="Cascadia Mono"/>
          <w:color w:val="000000"/>
        </w:rPr>
        <w:t xml:space="preserve"> </w:t>
      </w:r>
      <w:proofErr w:type="spellStart"/>
      <w:r w:rsidRPr="004C60B8">
        <w:rPr>
          <w:rFonts w:ascii="Cascadia Mono" w:eastAsia="Times New Roman" w:hAnsi="Cascadia Mono" w:cs="Cascadia Mono"/>
          <w:color w:val="000000"/>
        </w:rPr>
        <w:t>rotationY</w:t>
      </w:r>
      <w:proofErr w:type="spellEnd"/>
      <w:r w:rsidRPr="004C60B8">
        <w:rPr>
          <w:rFonts w:ascii="Cascadia Mono" w:eastAsia="Times New Roman" w:hAnsi="Cascadia Mono" w:cs="Cascadia Mono"/>
          <w:color w:val="000000"/>
        </w:rPr>
        <w:t xml:space="preserve"> = 0.0</w:t>
      </w:r>
      <w:proofErr w:type="gramStart"/>
      <w:r w:rsidRPr="004C60B8">
        <w:rPr>
          <w:rFonts w:ascii="Cascadia Mono" w:eastAsia="Times New Roman" w:hAnsi="Cascadia Mono" w:cs="Cascadia Mono"/>
          <w:color w:val="000000"/>
        </w:rPr>
        <w:t xml:space="preserve">f;   </w:t>
      </w:r>
      <w:proofErr w:type="gramEnd"/>
      <w:r w:rsidRPr="004C60B8">
        <w:rPr>
          <w:rFonts w:ascii="Cascadia Mono" w:eastAsia="Times New Roman" w:hAnsi="Cascadia Mono" w:cs="Cascadia Mono"/>
          <w:color w:val="000000"/>
        </w:rPr>
        <w:t xml:space="preserve"> </w:t>
      </w:r>
      <w:r w:rsidRPr="004C60B8">
        <w:rPr>
          <w:rFonts w:ascii="Cascadia Mono" w:eastAsia="Times New Roman" w:hAnsi="Cascadia Mono" w:cs="Cascadia Mono"/>
          <w:color w:val="008000"/>
        </w:rPr>
        <w:t>// Начальный угол поворота по Y</w:t>
      </w:r>
    </w:p>
    <w:p w14:paraId="571E9E14" w14:textId="77777777" w:rsidR="00002508" w:rsidRPr="004C60B8" w:rsidRDefault="00002508" w:rsidP="00A21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ascadia Mono" w:eastAsia="Times New Roman" w:hAnsi="Cascadia Mono" w:cs="Cascadia Mono"/>
          <w:color w:val="000000"/>
        </w:rPr>
      </w:pPr>
      <w:proofErr w:type="spellStart"/>
      <w:r w:rsidRPr="004C60B8">
        <w:rPr>
          <w:rFonts w:ascii="Cascadia Mono" w:eastAsia="Times New Roman" w:hAnsi="Cascadia Mono" w:cs="Cascadia Mono"/>
          <w:color w:val="0000FF"/>
        </w:rPr>
        <w:t>float</w:t>
      </w:r>
      <w:proofErr w:type="spellEnd"/>
      <w:r w:rsidRPr="004C60B8">
        <w:rPr>
          <w:rFonts w:ascii="Cascadia Mono" w:eastAsia="Times New Roman" w:hAnsi="Cascadia Mono" w:cs="Cascadia Mono"/>
          <w:color w:val="000000"/>
        </w:rPr>
        <w:t xml:space="preserve"> </w:t>
      </w:r>
      <w:proofErr w:type="spellStart"/>
      <w:r w:rsidRPr="004C60B8">
        <w:rPr>
          <w:rFonts w:ascii="Cascadia Mono" w:eastAsia="Times New Roman" w:hAnsi="Cascadia Mono" w:cs="Cascadia Mono"/>
          <w:color w:val="000000"/>
        </w:rPr>
        <w:t>zoom</w:t>
      </w:r>
      <w:proofErr w:type="spellEnd"/>
      <w:r w:rsidRPr="004C60B8">
        <w:rPr>
          <w:rFonts w:ascii="Cascadia Mono" w:eastAsia="Times New Roman" w:hAnsi="Cascadia Mono" w:cs="Cascadia Mono"/>
          <w:color w:val="000000"/>
        </w:rPr>
        <w:t xml:space="preserve"> = -15.0</w:t>
      </w:r>
      <w:proofErr w:type="gramStart"/>
      <w:r w:rsidRPr="004C60B8">
        <w:rPr>
          <w:rFonts w:ascii="Cascadia Mono" w:eastAsia="Times New Roman" w:hAnsi="Cascadia Mono" w:cs="Cascadia Mono"/>
          <w:color w:val="000000"/>
        </w:rPr>
        <w:t xml:space="preserve">f;   </w:t>
      </w:r>
      <w:proofErr w:type="gramEnd"/>
      <w:r w:rsidRPr="004C60B8">
        <w:rPr>
          <w:rFonts w:ascii="Cascadia Mono" w:eastAsia="Times New Roman" w:hAnsi="Cascadia Mono" w:cs="Cascadia Mono"/>
          <w:color w:val="000000"/>
        </w:rPr>
        <w:t xml:space="preserve">    </w:t>
      </w:r>
      <w:r w:rsidRPr="004C60B8">
        <w:rPr>
          <w:rFonts w:ascii="Cascadia Mono" w:eastAsia="Times New Roman" w:hAnsi="Cascadia Mono" w:cs="Cascadia Mono"/>
          <w:color w:val="008000"/>
        </w:rPr>
        <w:t>// Дистанция камеры (зум)</w:t>
      </w:r>
    </w:p>
    <w:p w14:paraId="4CA33AC2" w14:textId="77777777" w:rsidR="00002508" w:rsidRPr="004C60B8" w:rsidRDefault="00002508" w:rsidP="00A21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ascadia Mono" w:eastAsia="Times New Roman" w:hAnsi="Cascadia Mono" w:cs="Cascadia Mono"/>
          <w:color w:val="000000"/>
        </w:rPr>
      </w:pPr>
      <w:proofErr w:type="spellStart"/>
      <w:r w:rsidRPr="004C60B8">
        <w:rPr>
          <w:rFonts w:ascii="Cascadia Mono" w:eastAsia="Times New Roman" w:hAnsi="Cascadia Mono" w:cs="Cascadia Mono"/>
          <w:color w:val="0000FF"/>
        </w:rPr>
        <w:t>int</w:t>
      </w:r>
      <w:proofErr w:type="spellEnd"/>
      <w:r w:rsidRPr="004C60B8">
        <w:rPr>
          <w:rFonts w:ascii="Cascadia Mono" w:eastAsia="Times New Roman" w:hAnsi="Cascadia Mono" w:cs="Cascadia Mono"/>
          <w:color w:val="000000"/>
        </w:rPr>
        <w:t xml:space="preserve"> </w:t>
      </w:r>
      <w:proofErr w:type="spellStart"/>
      <w:r w:rsidRPr="004C60B8">
        <w:rPr>
          <w:rFonts w:ascii="Cascadia Mono" w:eastAsia="Times New Roman" w:hAnsi="Cascadia Mono" w:cs="Cascadia Mono"/>
          <w:color w:val="000000"/>
        </w:rPr>
        <w:t>lastMouseX</w:t>
      </w:r>
      <w:proofErr w:type="spellEnd"/>
      <w:r w:rsidRPr="004C60B8">
        <w:rPr>
          <w:rFonts w:ascii="Cascadia Mono" w:eastAsia="Times New Roman" w:hAnsi="Cascadia Mono" w:cs="Cascadia Mono"/>
          <w:color w:val="000000"/>
        </w:rPr>
        <w:t xml:space="preserve">, </w:t>
      </w:r>
      <w:proofErr w:type="spellStart"/>
      <w:r w:rsidRPr="004C60B8">
        <w:rPr>
          <w:rFonts w:ascii="Cascadia Mono" w:eastAsia="Times New Roman" w:hAnsi="Cascadia Mono" w:cs="Cascadia Mono"/>
          <w:color w:val="000000"/>
        </w:rPr>
        <w:t>lastMouseY</w:t>
      </w:r>
      <w:proofErr w:type="spellEnd"/>
      <w:r w:rsidRPr="004C60B8">
        <w:rPr>
          <w:rFonts w:ascii="Cascadia Mono" w:eastAsia="Times New Roman" w:hAnsi="Cascadia Mono" w:cs="Cascadia Mono"/>
          <w:color w:val="000000"/>
        </w:rPr>
        <w:t xml:space="preserve">; </w:t>
      </w:r>
      <w:r w:rsidRPr="004C60B8">
        <w:rPr>
          <w:rFonts w:ascii="Cascadia Mono" w:eastAsia="Times New Roman" w:hAnsi="Cascadia Mono" w:cs="Cascadia Mono"/>
          <w:color w:val="008000"/>
        </w:rPr>
        <w:t>// Последние координаты мыши</w:t>
      </w:r>
    </w:p>
    <w:p w14:paraId="2D1207FC" w14:textId="77777777" w:rsidR="00002508" w:rsidRPr="004C60B8" w:rsidRDefault="00002508" w:rsidP="00A21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ascadia Mono" w:eastAsia="Times New Roman" w:hAnsi="Cascadia Mono" w:cs="Cascadia Mono"/>
          <w:color w:val="000000"/>
        </w:rPr>
      </w:pPr>
      <w:proofErr w:type="spellStart"/>
      <w:r w:rsidRPr="004C60B8">
        <w:rPr>
          <w:rFonts w:ascii="Cascadia Mono" w:eastAsia="Times New Roman" w:hAnsi="Cascadia Mono" w:cs="Cascadia Mono"/>
          <w:color w:val="0000FF"/>
        </w:rPr>
        <w:t>int</w:t>
      </w:r>
      <w:proofErr w:type="spellEnd"/>
      <w:r w:rsidRPr="004C60B8">
        <w:rPr>
          <w:rFonts w:ascii="Cascadia Mono" w:eastAsia="Times New Roman" w:hAnsi="Cascadia Mono" w:cs="Cascadia Mono"/>
          <w:color w:val="000000"/>
        </w:rPr>
        <w:t xml:space="preserve"> </w:t>
      </w:r>
      <w:proofErr w:type="spellStart"/>
      <w:r w:rsidRPr="004C60B8">
        <w:rPr>
          <w:rFonts w:ascii="Cascadia Mono" w:eastAsia="Times New Roman" w:hAnsi="Cascadia Mono" w:cs="Cascadia Mono"/>
          <w:color w:val="000000"/>
        </w:rPr>
        <w:t>isDragging</w:t>
      </w:r>
      <w:proofErr w:type="spellEnd"/>
      <w:r w:rsidRPr="004C60B8">
        <w:rPr>
          <w:rFonts w:ascii="Cascadia Mono" w:eastAsia="Times New Roman" w:hAnsi="Cascadia Mono" w:cs="Cascadia Mono"/>
          <w:color w:val="000000"/>
        </w:rPr>
        <w:t xml:space="preserve"> = </w:t>
      </w:r>
      <w:proofErr w:type="gramStart"/>
      <w:r w:rsidRPr="004C60B8">
        <w:rPr>
          <w:rFonts w:ascii="Cascadia Mono" w:eastAsia="Times New Roman" w:hAnsi="Cascadia Mono" w:cs="Cascadia Mono"/>
          <w:color w:val="000000"/>
        </w:rPr>
        <w:t xml:space="preserve">0;   </w:t>
      </w:r>
      <w:proofErr w:type="gramEnd"/>
      <w:r w:rsidRPr="004C60B8">
        <w:rPr>
          <w:rFonts w:ascii="Cascadia Mono" w:eastAsia="Times New Roman" w:hAnsi="Cascadia Mono" w:cs="Cascadia Mono"/>
          <w:color w:val="000000"/>
        </w:rPr>
        <w:t xml:space="preserve">     </w:t>
      </w:r>
      <w:r w:rsidRPr="004C60B8">
        <w:rPr>
          <w:rFonts w:ascii="Cascadia Mono" w:eastAsia="Times New Roman" w:hAnsi="Cascadia Mono" w:cs="Cascadia Mono"/>
          <w:color w:val="008000"/>
        </w:rPr>
        <w:t>// Флаг удержания кнопки мыши</w:t>
      </w:r>
    </w:p>
    <w:p w14:paraId="27C90A6B" w14:textId="77777777" w:rsidR="00002508" w:rsidRPr="004C60B8" w:rsidRDefault="00002508" w:rsidP="00A21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ascadia Mono" w:eastAsia="Times New Roman" w:hAnsi="Cascadia Mono" w:cs="Cascadia Mono"/>
          <w:color w:val="000000"/>
        </w:rPr>
      </w:pPr>
    </w:p>
    <w:p w14:paraId="66A1635D" w14:textId="77777777" w:rsidR="00002508" w:rsidRPr="004C60B8" w:rsidRDefault="00002508" w:rsidP="00A21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ascadia Mono" w:eastAsia="Times New Roman" w:hAnsi="Cascadia Mono" w:cs="Cascadia Mono"/>
          <w:color w:val="000000"/>
        </w:rPr>
      </w:pPr>
      <w:r w:rsidRPr="004C60B8">
        <w:rPr>
          <w:rFonts w:ascii="Cascadia Mono" w:eastAsia="Times New Roman" w:hAnsi="Cascadia Mono" w:cs="Cascadia Mono"/>
          <w:color w:val="008000"/>
        </w:rPr>
        <w:t>// --- Управление функциями ---</w:t>
      </w:r>
    </w:p>
    <w:p w14:paraId="586DE556" w14:textId="77777777" w:rsidR="00002508" w:rsidRPr="004C60B8" w:rsidRDefault="00002508" w:rsidP="00A21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ascadia Mono" w:eastAsia="Times New Roman" w:hAnsi="Cascadia Mono" w:cs="Cascadia Mono"/>
          <w:color w:val="000000"/>
        </w:rPr>
      </w:pPr>
      <w:proofErr w:type="spellStart"/>
      <w:r w:rsidRPr="004C60B8">
        <w:rPr>
          <w:rFonts w:ascii="Cascadia Mono" w:eastAsia="Times New Roman" w:hAnsi="Cascadia Mono" w:cs="Cascadia Mono"/>
          <w:color w:val="0000FF"/>
        </w:rPr>
        <w:t>int</w:t>
      </w:r>
      <w:proofErr w:type="spellEnd"/>
      <w:r w:rsidRPr="004C60B8">
        <w:rPr>
          <w:rFonts w:ascii="Cascadia Mono" w:eastAsia="Times New Roman" w:hAnsi="Cascadia Mono" w:cs="Cascadia Mono"/>
          <w:color w:val="000000"/>
        </w:rPr>
        <w:t xml:space="preserve"> </w:t>
      </w:r>
      <w:proofErr w:type="spellStart"/>
      <w:r w:rsidRPr="004C60B8">
        <w:rPr>
          <w:rFonts w:ascii="Cascadia Mono" w:eastAsia="Times New Roman" w:hAnsi="Cascadia Mono" w:cs="Cascadia Mono"/>
          <w:color w:val="000000"/>
        </w:rPr>
        <w:t>currentFunctionIndex</w:t>
      </w:r>
      <w:proofErr w:type="spellEnd"/>
      <w:r w:rsidRPr="004C60B8">
        <w:rPr>
          <w:rFonts w:ascii="Cascadia Mono" w:eastAsia="Times New Roman" w:hAnsi="Cascadia Mono" w:cs="Cascadia Mono"/>
          <w:color w:val="000000"/>
        </w:rPr>
        <w:t xml:space="preserve"> = 0; </w:t>
      </w:r>
      <w:r w:rsidRPr="004C60B8">
        <w:rPr>
          <w:rFonts w:ascii="Cascadia Mono" w:eastAsia="Times New Roman" w:hAnsi="Cascadia Mono" w:cs="Cascadia Mono"/>
          <w:color w:val="008000"/>
        </w:rPr>
        <w:t>// Индекс текущей функции</w:t>
      </w:r>
    </w:p>
    <w:p w14:paraId="0B040C6E" w14:textId="77777777" w:rsidR="00002508" w:rsidRPr="004C60B8" w:rsidRDefault="00002508" w:rsidP="00A21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ascadia Mono" w:eastAsia="Times New Roman" w:hAnsi="Cascadia Mono" w:cs="Cascadia Mono"/>
          <w:color w:val="000000"/>
        </w:rPr>
      </w:pPr>
      <w:proofErr w:type="spellStart"/>
      <w:r w:rsidRPr="004C60B8">
        <w:rPr>
          <w:rFonts w:ascii="Cascadia Mono" w:eastAsia="Times New Roman" w:hAnsi="Cascadia Mono" w:cs="Cascadia Mono"/>
          <w:color w:val="0000FF"/>
        </w:rPr>
        <w:t>const</w:t>
      </w:r>
      <w:proofErr w:type="spellEnd"/>
      <w:r w:rsidRPr="004C60B8">
        <w:rPr>
          <w:rFonts w:ascii="Cascadia Mono" w:eastAsia="Times New Roman" w:hAnsi="Cascadia Mono" w:cs="Cascadia Mono"/>
          <w:color w:val="000000"/>
        </w:rPr>
        <w:t xml:space="preserve"> </w:t>
      </w:r>
      <w:proofErr w:type="spellStart"/>
      <w:r w:rsidRPr="004C60B8">
        <w:rPr>
          <w:rFonts w:ascii="Cascadia Mono" w:eastAsia="Times New Roman" w:hAnsi="Cascadia Mono" w:cs="Cascadia Mono"/>
          <w:color w:val="0000FF"/>
        </w:rPr>
        <w:t>int</w:t>
      </w:r>
      <w:proofErr w:type="spellEnd"/>
      <w:r w:rsidRPr="004C60B8">
        <w:rPr>
          <w:rFonts w:ascii="Cascadia Mono" w:eastAsia="Times New Roman" w:hAnsi="Cascadia Mono" w:cs="Cascadia Mono"/>
          <w:color w:val="000000"/>
        </w:rPr>
        <w:t xml:space="preserve"> </w:t>
      </w:r>
      <w:proofErr w:type="spellStart"/>
      <w:r w:rsidRPr="004C60B8">
        <w:rPr>
          <w:rFonts w:ascii="Cascadia Mono" w:eastAsia="Times New Roman" w:hAnsi="Cascadia Mono" w:cs="Cascadia Mono"/>
          <w:color w:val="000000"/>
        </w:rPr>
        <w:t>totalFunctions</w:t>
      </w:r>
      <w:proofErr w:type="spellEnd"/>
      <w:r w:rsidRPr="004C60B8">
        <w:rPr>
          <w:rFonts w:ascii="Cascadia Mono" w:eastAsia="Times New Roman" w:hAnsi="Cascadia Mono" w:cs="Cascadia Mono"/>
          <w:color w:val="000000"/>
        </w:rPr>
        <w:t xml:space="preserve"> = </w:t>
      </w:r>
      <w:proofErr w:type="gramStart"/>
      <w:r w:rsidRPr="004C60B8">
        <w:rPr>
          <w:rFonts w:ascii="Cascadia Mono" w:eastAsia="Times New Roman" w:hAnsi="Cascadia Mono" w:cs="Cascadia Mono"/>
          <w:color w:val="000000"/>
        </w:rPr>
        <w:t xml:space="preserve">6;  </w:t>
      </w:r>
      <w:r w:rsidRPr="004C60B8">
        <w:rPr>
          <w:rFonts w:ascii="Cascadia Mono" w:eastAsia="Times New Roman" w:hAnsi="Cascadia Mono" w:cs="Cascadia Mono"/>
          <w:color w:val="008000"/>
        </w:rPr>
        <w:t>/</w:t>
      </w:r>
      <w:proofErr w:type="gramEnd"/>
      <w:r w:rsidRPr="004C60B8">
        <w:rPr>
          <w:rFonts w:ascii="Cascadia Mono" w:eastAsia="Times New Roman" w:hAnsi="Cascadia Mono" w:cs="Cascadia Mono"/>
          <w:color w:val="008000"/>
        </w:rPr>
        <w:t>/ Всего функций в программе</w:t>
      </w:r>
    </w:p>
    <w:p w14:paraId="355D98ED" w14:textId="77777777" w:rsidR="00002508" w:rsidRPr="004C60B8" w:rsidRDefault="00002508" w:rsidP="00A21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ascadia Mono" w:eastAsia="Times New Roman" w:hAnsi="Cascadia Mono" w:cs="Cascadia Mono"/>
          <w:color w:val="000000"/>
        </w:rPr>
      </w:pPr>
    </w:p>
    <w:p w14:paraId="62C08214" w14:textId="77777777" w:rsidR="00002508" w:rsidRPr="004C60B8" w:rsidRDefault="00002508" w:rsidP="00A21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ascadia Mono" w:eastAsia="Times New Roman" w:hAnsi="Cascadia Mono" w:cs="Cascadia Mono"/>
          <w:color w:val="000000"/>
        </w:rPr>
      </w:pPr>
      <w:r w:rsidRPr="004C60B8">
        <w:rPr>
          <w:rFonts w:ascii="Cascadia Mono" w:eastAsia="Times New Roman" w:hAnsi="Cascadia Mono" w:cs="Cascadia Mono"/>
          <w:color w:val="008000"/>
        </w:rPr>
        <w:t>// --- Прототипы функций ---</w:t>
      </w:r>
    </w:p>
    <w:p w14:paraId="0E4B2C22" w14:textId="77777777" w:rsidR="00002508" w:rsidRPr="004C60B8" w:rsidRDefault="00002508" w:rsidP="00A21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ascadia Mono" w:eastAsia="Times New Roman" w:hAnsi="Cascadia Mono" w:cs="Cascadia Mono"/>
          <w:color w:val="000000"/>
          <w:lang w:val="en-US"/>
        </w:rPr>
      </w:pPr>
      <w:proofErr w:type="gramStart"/>
      <w:r w:rsidRPr="004C60B8">
        <w:rPr>
          <w:rFonts w:ascii="Cascadia Mono" w:eastAsia="Times New Roman" w:hAnsi="Cascadia Mono" w:cs="Cascadia Mono"/>
          <w:color w:val="0000FF"/>
          <w:lang w:val="en-US"/>
        </w:rPr>
        <w:t>void</w:t>
      </w:r>
      <w:proofErr w:type="gramEnd"/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 </w:t>
      </w:r>
      <w:proofErr w:type="spellStart"/>
      <w:r w:rsidRPr="004C60B8">
        <w:rPr>
          <w:rFonts w:ascii="Cascadia Mono" w:eastAsia="Times New Roman" w:hAnsi="Cascadia Mono" w:cs="Cascadia Mono"/>
          <w:color w:val="000000"/>
          <w:lang w:val="en-US"/>
        </w:rPr>
        <w:t>printMenu</w:t>
      </w:r>
      <w:proofErr w:type="spellEnd"/>
      <w:r w:rsidRPr="004C60B8">
        <w:rPr>
          <w:rFonts w:ascii="Cascadia Mono" w:eastAsia="Times New Roman" w:hAnsi="Cascadia Mono" w:cs="Cascadia Mono"/>
          <w:color w:val="000000"/>
          <w:lang w:val="en-US"/>
        </w:rPr>
        <w:t>(</w:t>
      </w:r>
      <w:r w:rsidRPr="004C60B8">
        <w:rPr>
          <w:rFonts w:ascii="Cascadia Mono" w:eastAsia="Times New Roman" w:hAnsi="Cascadia Mono" w:cs="Cascadia Mono"/>
          <w:color w:val="0000FF"/>
          <w:lang w:val="en-US"/>
        </w:rPr>
        <w:t>void</w:t>
      </w:r>
      <w:r w:rsidRPr="004C60B8">
        <w:rPr>
          <w:rFonts w:ascii="Cascadia Mono" w:eastAsia="Times New Roman" w:hAnsi="Cascadia Mono" w:cs="Cascadia Mono"/>
          <w:color w:val="000000"/>
          <w:lang w:val="en-US"/>
        </w:rPr>
        <w:t>);</w:t>
      </w:r>
    </w:p>
    <w:p w14:paraId="74E8D948" w14:textId="77777777" w:rsidR="00002508" w:rsidRPr="004C60B8" w:rsidRDefault="00002508" w:rsidP="00A21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ascadia Mono" w:eastAsia="Times New Roman" w:hAnsi="Cascadia Mono" w:cs="Cascadia Mono"/>
          <w:color w:val="000000"/>
          <w:lang w:val="en-US"/>
        </w:rPr>
      </w:pPr>
      <w:proofErr w:type="gramStart"/>
      <w:r w:rsidRPr="004C60B8">
        <w:rPr>
          <w:rFonts w:ascii="Cascadia Mono" w:eastAsia="Times New Roman" w:hAnsi="Cascadia Mono" w:cs="Cascadia Mono"/>
          <w:color w:val="0000FF"/>
          <w:lang w:val="en-US"/>
        </w:rPr>
        <w:t>float</w:t>
      </w:r>
      <w:proofErr w:type="gramEnd"/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 </w:t>
      </w:r>
      <w:proofErr w:type="spellStart"/>
      <w:r w:rsidRPr="004C60B8">
        <w:rPr>
          <w:rFonts w:ascii="Cascadia Mono" w:eastAsia="Times New Roman" w:hAnsi="Cascadia Mono" w:cs="Cascadia Mono"/>
          <w:color w:val="000000"/>
          <w:lang w:val="en-US"/>
        </w:rPr>
        <w:t>evaluateFunction</w:t>
      </w:r>
      <w:proofErr w:type="spellEnd"/>
      <w:r w:rsidRPr="004C60B8">
        <w:rPr>
          <w:rFonts w:ascii="Cascadia Mono" w:eastAsia="Times New Roman" w:hAnsi="Cascadia Mono" w:cs="Cascadia Mono"/>
          <w:color w:val="000000"/>
          <w:lang w:val="en-US"/>
        </w:rPr>
        <w:t>(</w:t>
      </w:r>
      <w:proofErr w:type="spellStart"/>
      <w:r w:rsidRPr="004C60B8">
        <w:rPr>
          <w:rFonts w:ascii="Cascadia Mono" w:eastAsia="Times New Roman" w:hAnsi="Cascadia Mono" w:cs="Cascadia Mono"/>
          <w:color w:val="0000FF"/>
          <w:lang w:val="en-US"/>
        </w:rPr>
        <w:t>int</w:t>
      </w:r>
      <w:proofErr w:type="spellEnd"/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 </w:t>
      </w:r>
      <w:r w:rsidRPr="004C60B8">
        <w:rPr>
          <w:rFonts w:ascii="Cascadia Mono" w:eastAsia="Times New Roman" w:hAnsi="Cascadia Mono" w:cs="Cascadia Mono"/>
          <w:color w:val="808080"/>
          <w:lang w:val="en-US"/>
        </w:rPr>
        <w:t>index</w:t>
      </w:r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, </w:t>
      </w:r>
      <w:r w:rsidRPr="004C60B8">
        <w:rPr>
          <w:rFonts w:ascii="Cascadia Mono" w:eastAsia="Times New Roman" w:hAnsi="Cascadia Mono" w:cs="Cascadia Mono"/>
          <w:color w:val="0000FF"/>
          <w:lang w:val="en-US"/>
        </w:rPr>
        <w:t>float</w:t>
      </w:r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 </w:t>
      </w:r>
      <w:r w:rsidRPr="004C60B8">
        <w:rPr>
          <w:rFonts w:ascii="Cascadia Mono" w:eastAsia="Times New Roman" w:hAnsi="Cascadia Mono" w:cs="Cascadia Mono"/>
          <w:color w:val="808080"/>
          <w:lang w:val="en-US"/>
        </w:rPr>
        <w:t>x</w:t>
      </w:r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, </w:t>
      </w:r>
      <w:r w:rsidRPr="004C60B8">
        <w:rPr>
          <w:rFonts w:ascii="Cascadia Mono" w:eastAsia="Times New Roman" w:hAnsi="Cascadia Mono" w:cs="Cascadia Mono"/>
          <w:color w:val="0000FF"/>
          <w:lang w:val="en-US"/>
        </w:rPr>
        <w:t>float</w:t>
      </w:r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 </w:t>
      </w:r>
      <w:r w:rsidRPr="004C60B8">
        <w:rPr>
          <w:rFonts w:ascii="Cascadia Mono" w:eastAsia="Times New Roman" w:hAnsi="Cascadia Mono" w:cs="Cascadia Mono"/>
          <w:color w:val="808080"/>
          <w:lang w:val="en-US"/>
        </w:rPr>
        <w:t>y</w:t>
      </w:r>
      <w:r w:rsidRPr="004C60B8">
        <w:rPr>
          <w:rFonts w:ascii="Cascadia Mono" w:eastAsia="Times New Roman" w:hAnsi="Cascadia Mono" w:cs="Cascadia Mono"/>
          <w:color w:val="000000"/>
          <w:lang w:val="en-US"/>
        </w:rPr>
        <w:t>);</w:t>
      </w:r>
    </w:p>
    <w:p w14:paraId="23E4A38E" w14:textId="77777777" w:rsidR="00002508" w:rsidRPr="004C60B8" w:rsidRDefault="00002508" w:rsidP="00A21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ascadia Mono" w:eastAsia="Times New Roman" w:hAnsi="Cascadia Mono" w:cs="Cascadia Mono"/>
          <w:color w:val="000000"/>
          <w:lang w:val="en-US"/>
        </w:rPr>
      </w:pPr>
      <w:proofErr w:type="spellStart"/>
      <w:proofErr w:type="gramStart"/>
      <w:r w:rsidRPr="004C60B8">
        <w:rPr>
          <w:rFonts w:ascii="Cascadia Mono" w:eastAsia="Times New Roman" w:hAnsi="Cascadia Mono" w:cs="Cascadia Mono"/>
          <w:color w:val="0000FF"/>
          <w:lang w:val="en-US"/>
        </w:rPr>
        <w:t>const</w:t>
      </w:r>
      <w:proofErr w:type="spellEnd"/>
      <w:proofErr w:type="gramEnd"/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 </w:t>
      </w:r>
      <w:r w:rsidRPr="004C60B8">
        <w:rPr>
          <w:rFonts w:ascii="Cascadia Mono" w:eastAsia="Times New Roman" w:hAnsi="Cascadia Mono" w:cs="Cascadia Mono"/>
          <w:color w:val="0000FF"/>
          <w:lang w:val="en-US"/>
        </w:rPr>
        <w:t>char</w:t>
      </w:r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* </w:t>
      </w:r>
      <w:proofErr w:type="spellStart"/>
      <w:r w:rsidRPr="004C60B8">
        <w:rPr>
          <w:rFonts w:ascii="Cascadia Mono" w:eastAsia="Times New Roman" w:hAnsi="Cascadia Mono" w:cs="Cascadia Mono"/>
          <w:color w:val="000000"/>
          <w:lang w:val="en-US"/>
        </w:rPr>
        <w:t>getFunctionName</w:t>
      </w:r>
      <w:proofErr w:type="spellEnd"/>
      <w:r w:rsidRPr="004C60B8">
        <w:rPr>
          <w:rFonts w:ascii="Cascadia Mono" w:eastAsia="Times New Roman" w:hAnsi="Cascadia Mono" w:cs="Cascadia Mono"/>
          <w:color w:val="000000"/>
          <w:lang w:val="en-US"/>
        </w:rPr>
        <w:t>(</w:t>
      </w:r>
      <w:proofErr w:type="spellStart"/>
      <w:r w:rsidRPr="004C60B8">
        <w:rPr>
          <w:rFonts w:ascii="Cascadia Mono" w:eastAsia="Times New Roman" w:hAnsi="Cascadia Mono" w:cs="Cascadia Mono"/>
          <w:color w:val="0000FF"/>
          <w:lang w:val="en-US"/>
        </w:rPr>
        <w:t>int</w:t>
      </w:r>
      <w:proofErr w:type="spellEnd"/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 </w:t>
      </w:r>
      <w:r w:rsidRPr="004C60B8">
        <w:rPr>
          <w:rFonts w:ascii="Cascadia Mono" w:eastAsia="Times New Roman" w:hAnsi="Cascadia Mono" w:cs="Cascadia Mono"/>
          <w:color w:val="808080"/>
          <w:lang w:val="en-US"/>
        </w:rPr>
        <w:t>index</w:t>
      </w:r>
      <w:r w:rsidRPr="004C60B8">
        <w:rPr>
          <w:rFonts w:ascii="Cascadia Mono" w:eastAsia="Times New Roman" w:hAnsi="Cascadia Mono" w:cs="Cascadia Mono"/>
          <w:color w:val="000000"/>
          <w:lang w:val="en-US"/>
        </w:rPr>
        <w:t>);</w:t>
      </w:r>
    </w:p>
    <w:p w14:paraId="156356EE" w14:textId="77777777" w:rsidR="00002508" w:rsidRPr="004C60B8" w:rsidRDefault="00002508" w:rsidP="00A21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ascadia Mono" w:eastAsia="Times New Roman" w:hAnsi="Cascadia Mono" w:cs="Cascadia Mono"/>
          <w:color w:val="000000"/>
          <w:lang w:val="en-US"/>
        </w:rPr>
      </w:pPr>
    </w:p>
    <w:p w14:paraId="1F0AA1DC" w14:textId="77777777" w:rsidR="00002508" w:rsidRPr="004C60B8" w:rsidRDefault="00002508" w:rsidP="00A21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ascadia Mono" w:eastAsia="Times New Roman" w:hAnsi="Cascadia Mono" w:cs="Cascadia Mono"/>
          <w:color w:val="000000"/>
        </w:rPr>
      </w:pPr>
      <w:r w:rsidRPr="004C60B8">
        <w:rPr>
          <w:rFonts w:ascii="Cascadia Mono" w:eastAsia="Times New Roman" w:hAnsi="Cascadia Mono" w:cs="Cascadia Mono"/>
          <w:color w:val="008000"/>
        </w:rPr>
        <w:t>// --- БЛОК МАТЕМАТИЧЕСКИХ ФУНКЦИЙ ---</w:t>
      </w:r>
    </w:p>
    <w:p w14:paraId="75F02DA4" w14:textId="77777777" w:rsidR="00002508" w:rsidRPr="004C60B8" w:rsidRDefault="00002508" w:rsidP="00A21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ascadia Mono" w:eastAsia="Times New Roman" w:hAnsi="Cascadia Mono" w:cs="Cascadia Mono"/>
          <w:color w:val="000000"/>
        </w:rPr>
      </w:pPr>
    </w:p>
    <w:p w14:paraId="1A13D9AD" w14:textId="77777777" w:rsidR="00002508" w:rsidRPr="004C60B8" w:rsidRDefault="00002508" w:rsidP="00A21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ascadia Mono" w:eastAsia="Times New Roman" w:hAnsi="Cascadia Mono" w:cs="Cascadia Mono"/>
          <w:color w:val="000000"/>
        </w:rPr>
      </w:pPr>
      <w:r w:rsidRPr="004C60B8">
        <w:rPr>
          <w:rFonts w:ascii="Cascadia Mono" w:eastAsia="Times New Roman" w:hAnsi="Cascadia Mono" w:cs="Cascadia Mono"/>
          <w:color w:val="008000"/>
        </w:rPr>
        <w:t>// Вычисление значения Z на основе выбранной функции</w:t>
      </w:r>
    </w:p>
    <w:p w14:paraId="0692874F" w14:textId="77777777" w:rsidR="00002508" w:rsidRPr="004C60B8" w:rsidRDefault="00002508" w:rsidP="00A21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ascadia Mono" w:eastAsia="Times New Roman" w:hAnsi="Cascadia Mono" w:cs="Cascadia Mono"/>
          <w:color w:val="000000"/>
          <w:lang w:val="en-US"/>
        </w:rPr>
      </w:pPr>
      <w:proofErr w:type="gramStart"/>
      <w:r w:rsidRPr="004C60B8">
        <w:rPr>
          <w:rFonts w:ascii="Cascadia Mono" w:eastAsia="Times New Roman" w:hAnsi="Cascadia Mono" w:cs="Cascadia Mono"/>
          <w:color w:val="0000FF"/>
          <w:lang w:val="en-US"/>
        </w:rPr>
        <w:lastRenderedPageBreak/>
        <w:t>float</w:t>
      </w:r>
      <w:proofErr w:type="gramEnd"/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 </w:t>
      </w:r>
      <w:proofErr w:type="spellStart"/>
      <w:r w:rsidRPr="004C60B8">
        <w:rPr>
          <w:rFonts w:ascii="Cascadia Mono" w:eastAsia="Times New Roman" w:hAnsi="Cascadia Mono" w:cs="Cascadia Mono"/>
          <w:color w:val="000000"/>
          <w:lang w:val="en-US"/>
        </w:rPr>
        <w:t>evaluateFunction</w:t>
      </w:r>
      <w:proofErr w:type="spellEnd"/>
      <w:r w:rsidRPr="004C60B8">
        <w:rPr>
          <w:rFonts w:ascii="Cascadia Mono" w:eastAsia="Times New Roman" w:hAnsi="Cascadia Mono" w:cs="Cascadia Mono"/>
          <w:color w:val="000000"/>
          <w:lang w:val="en-US"/>
        </w:rPr>
        <w:t>(</w:t>
      </w:r>
      <w:proofErr w:type="spellStart"/>
      <w:r w:rsidRPr="004C60B8">
        <w:rPr>
          <w:rFonts w:ascii="Cascadia Mono" w:eastAsia="Times New Roman" w:hAnsi="Cascadia Mono" w:cs="Cascadia Mono"/>
          <w:color w:val="0000FF"/>
          <w:lang w:val="en-US"/>
        </w:rPr>
        <w:t>int</w:t>
      </w:r>
      <w:proofErr w:type="spellEnd"/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 </w:t>
      </w:r>
      <w:r w:rsidRPr="004C60B8">
        <w:rPr>
          <w:rFonts w:ascii="Cascadia Mono" w:eastAsia="Times New Roman" w:hAnsi="Cascadia Mono" w:cs="Cascadia Mono"/>
          <w:color w:val="808080"/>
          <w:lang w:val="en-US"/>
        </w:rPr>
        <w:t>index</w:t>
      </w:r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, </w:t>
      </w:r>
      <w:r w:rsidRPr="004C60B8">
        <w:rPr>
          <w:rFonts w:ascii="Cascadia Mono" w:eastAsia="Times New Roman" w:hAnsi="Cascadia Mono" w:cs="Cascadia Mono"/>
          <w:color w:val="0000FF"/>
          <w:lang w:val="en-US"/>
        </w:rPr>
        <w:t>float</w:t>
      </w:r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 </w:t>
      </w:r>
      <w:r w:rsidRPr="004C60B8">
        <w:rPr>
          <w:rFonts w:ascii="Cascadia Mono" w:eastAsia="Times New Roman" w:hAnsi="Cascadia Mono" w:cs="Cascadia Mono"/>
          <w:color w:val="808080"/>
          <w:lang w:val="en-US"/>
        </w:rPr>
        <w:t>x</w:t>
      </w:r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, </w:t>
      </w:r>
      <w:r w:rsidRPr="004C60B8">
        <w:rPr>
          <w:rFonts w:ascii="Cascadia Mono" w:eastAsia="Times New Roman" w:hAnsi="Cascadia Mono" w:cs="Cascadia Mono"/>
          <w:color w:val="0000FF"/>
          <w:lang w:val="en-US"/>
        </w:rPr>
        <w:t>float</w:t>
      </w:r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 </w:t>
      </w:r>
      <w:r w:rsidRPr="004C60B8">
        <w:rPr>
          <w:rFonts w:ascii="Cascadia Mono" w:eastAsia="Times New Roman" w:hAnsi="Cascadia Mono" w:cs="Cascadia Mono"/>
          <w:color w:val="808080"/>
          <w:lang w:val="en-US"/>
        </w:rPr>
        <w:t>y</w:t>
      </w:r>
      <w:r w:rsidRPr="004C60B8">
        <w:rPr>
          <w:rFonts w:ascii="Cascadia Mono" w:eastAsia="Times New Roman" w:hAnsi="Cascadia Mono" w:cs="Cascadia Mono"/>
          <w:color w:val="000000"/>
          <w:lang w:val="en-US"/>
        </w:rPr>
        <w:t>) {</w:t>
      </w:r>
    </w:p>
    <w:p w14:paraId="3E5DA3C9" w14:textId="77777777" w:rsidR="00002508" w:rsidRPr="004C60B8" w:rsidRDefault="00002508" w:rsidP="00A21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ascadia Mono" w:eastAsia="Times New Roman" w:hAnsi="Cascadia Mono" w:cs="Cascadia Mono"/>
          <w:color w:val="000000"/>
          <w:lang w:val="en-US"/>
        </w:rPr>
      </w:pPr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    </w:t>
      </w:r>
      <w:proofErr w:type="gramStart"/>
      <w:r w:rsidRPr="004C60B8">
        <w:rPr>
          <w:rFonts w:ascii="Cascadia Mono" w:eastAsia="Times New Roman" w:hAnsi="Cascadia Mono" w:cs="Cascadia Mono"/>
          <w:color w:val="0000FF"/>
          <w:lang w:val="en-US"/>
        </w:rPr>
        <w:t>switch</w:t>
      </w:r>
      <w:proofErr w:type="gramEnd"/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 (</w:t>
      </w:r>
      <w:r w:rsidRPr="004C60B8">
        <w:rPr>
          <w:rFonts w:ascii="Cascadia Mono" w:eastAsia="Times New Roman" w:hAnsi="Cascadia Mono" w:cs="Cascadia Mono"/>
          <w:color w:val="808080"/>
          <w:lang w:val="en-US"/>
        </w:rPr>
        <w:t>index</w:t>
      </w:r>
      <w:r w:rsidRPr="004C60B8">
        <w:rPr>
          <w:rFonts w:ascii="Cascadia Mono" w:eastAsia="Times New Roman" w:hAnsi="Cascadia Mono" w:cs="Cascadia Mono"/>
          <w:color w:val="000000"/>
          <w:lang w:val="en-US"/>
        </w:rPr>
        <w:t>) {</w:t>
      </w:r>
    </w:p>
    <w:p w14:paraId="296137CD" w14:textId="77777777" w:rsidR="00002508" w:rsidRPr="004C60B8" w:rsidRDefault="00002508" w:rsidP="00A21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ascadia Mono" w:eastAsia="Times New Roman" w:hAnsi="Cascadia Mono" w:cs="Cascadia Mono"/>
          <w:color w:val="000000"/>
          <w:lang w:val="en-US"/>
        </w:rPr>
      </w:pPr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        </w:t>
      </w:r>
      <w:proofErr w:type="gramStart"/>
      <w:r w:rsidRPr="004C60B8">
        <w:rPr>
          <w:rFonts w:ascii="Cascadia Mono" w:eastAsia="Times New Roman" w:hAnsi="Cascadia Mono" w:cs="Cascadia Mono"/>
          <w:color w:val="0000FF"/>
          <w:lang w:val="en-US"/>
        </w:rPr>
        <w:t>case</w:t>
      </w:r>
      <w:proofErr w:type="gramEnd"/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 0: </w:t>
      </w:r>
    </w:p>
    <w:p w14:paraId="11A68EE3" w14:textId="77777777" w:rsidR="00002508" w:rsidRPr="004C60B8" w:rsidRDefault="00002508" w:rsidP="00A21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ascadia Mono" w:eastAsia="Times New Roman" w:hAnsi="Cascadia Mono" w:cs="Cascadia Mono"/>
          <w:color w:val="000000"/>
          <w:lang w:val="en-US"/>
        </w:rPr>
      </w:pPr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            </w:t>
      </w:r>
      <w:proofErr w:type="gramStart"/>
      <w:r w:rsidRPr="004C60B8">
        <w:rPr>
          <w:rFonts w:ascii="Cascadia Mono" w:eastAsia="Times New Roman" w:hAnsi="Cascadia Mono" w:cs="Cascadia Mono"/>
          <w:color w:val="0000FF"/>
          <w:lang w:val="en-US"/>
        </w:rPr>
        <w:t>return</w:t>
      </w:r>
      <w:proofErr w:type="gramEnd"/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 </w:t>
      </w:r>
      <w:proofErr w:type="spellStart"/>
      <w:r w:rsidRPr="004C60B8">
        <w:rPr>
          <w:rFonts w:ascii="Cascadia Mono" w:eastAsia="Times New Roman" w:hAnsi="Cascadia Mono" w:cs="Cascadia Mono"/>
          <w:color w:val="000000"/>
          <w:lang w:val="en-US"/>
        </w:rPr>
        <w:t>sinf</w:t>
      </w:r>
      <w:proofErr w:type="spellEnd"/>
      <w:r w:rsidRPr="004C60B8">
        <w:rPr>
          <w:rFonts w:ascii="Cascadia Mono" w:eastAsia="Times New Roman" w:hAnsi="Cascadia Mono" w:cs="Cascadia Mono"/>
          <w:color w:val="000000"/>
          <w:lang w:val="en-US"/>
        </w:rPr>
        <w:t>(</w:t>
      </w:r>
      <w:r w:rsidRPr="004C60B8">
        <w:rPr>
          <w:rFonts w:ascii="Cascadia Mono" w:eastAsia="Times New Roman" w:hAnsi="Cascadia Mono" w:cs="Cascadia Mono"/>
          <w:color w:val="808080"/>
          <w:lang w:val="en-US"/>
        </w:rPr>
        <w:t>x</w:t>
      </w:r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) * </w:t>
      </w:r>
      <w:proofErr w:type="spellStart"/>
      <w:r w:rsidRPr="004C60B8">
        <w:rPr>
          <w:rFonts w:ascii="Cascadia Mono" w:eastAsia="Times New Roman" w:hAnsi="Cascadia Mono" w:cs="Cascadia Mono"/>
          <w:color w:val="000000"/>
          <w:lang w:val="en-US"/>
        </w:rPr>
        <w:t>cosf</w:t>
      </w:r>
      <w:proofErr w:type="spellEnd"/>
      <w:r w:rsidRPr="004C60B8">
        <w:rPr>
          <w:rFonts w:ascii="Cascadia Mono" w:eastAsia="Times New Roman" w:hAnsi="Cascadia Mono" w:cs="Cascadia Mono"/>
          <w:color w:val="000000"/>
          <w:lang w:val="en-US"/>
        </w:rPr>
        <w:t>(</w:t>
      </w:r>
      <w:r w:rsidRPr="004C60B8">
        <w:rPr>
          <w:rFonts w:ascii="Cascadia Mono" w:eastAsia="Times New Roman" w:hAnsi="Cascadia Mono" w:cs="Cascadia Mono"/>
          <w:color w:val="808080"/>
          <w:lang w:val="en-US"/>
        </w:rPr>
        <w:t>y</w:t>
      </w:r>
      <w:r w:rsidRPr="004C60B8">
        <w:rPr>
          <w:rFonts w:ascii="Cascadia Mono" w:eastAsia="Times New Roman" w:hAnsi="Cascadia Mono" w:cs="Cascadia Mono"/>
          <w:color w:val="000000"/>
          <w:lang w:val="en-US"/>
        </w:rPr>
        <w:t>);</w:t>
      </w:r>
    </w:p>
    <w:p w14:paraId="3DC46505" w14:textId="77777777" w:rsidR="00002508" w:rsidRPr="004C60B8" w:rsidRDefault="00002508" w:rsidP="00A21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ascadia Mono" w:eastAsia="Times New Roman" w:hAnsi="Cascadia Mono" w:cs="Cascadia Mono"/>
          <w:color w:val="000000"/>
          <w:lang w:val="en-US"/>
        </w:rPr>
      </w:pPr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        </w:t>
      </w:r>
      <w:proofErr w:type="gramStart"/>
      <w:r w:rsidRPr="004C60B8">
        <w:rPr>
          <w:rFonts w:ascii="Cascadia Mono" w:eastAsia="Times New Roman" w:hAnsi="Cascadia Mono" w:cs="Cascadia Mono"/>
          <w:color w:val="0000FF"/>
          <w:lang w:val="en-US"/>
        </w:rPr>
        <w:t>case</w:t>
      </w:r>
      <w:proofErr w:type="gramEnd"/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 1: { </w:t>
      </w:r>
      <w:r w:rsidRPr="004C60B8">
        <w:rPr>
          <w:rFonts w:ascii="Cascadia Mono" w:eastAsia="Times New Roman" w:hAnsi="Cascadia Mono" w:cs="Cascadia Mono"/>
          <w:color w:val="008000"/>
          <w:lang w:val="en-US"/>
        </w:rPr>
        <w:t>// Sombrero (</w:t>
      </w:r>
      <w:r w:rsidRPr="004C60B8">
        <w:rPr>
          <w:rFonts w:ascii="Cascadia Mono" w:eastAsia="Times New Roman" w:hAnsi="Cascadia Mono" w:cs="Cascadia Mono"/>
          <w:color w:val="008000"/>
        </w:rPr>
        <w:t>Мексиканская</w:t>
      </w:r>
      <w:r w:rsidRPr="004C60B8">
        <w:rPr>
          <w:rFonts w:ascii="Cascadia Mono" w:eastAsia="Times New Roman" w:hAnsi="Cascadia Mono" w:cs="Cascadia Mono"/>
          <w:color w:val="008000"/>
          <w:lang w:val="en-US"/>
        </w:rPr>
        <w:t xml:space="preserve"> </w:t>
      </w:r>
      <w:r w:rsidRPr="004C60B8">
        <w:rPr>
          <w:rFonts w:ascii="Cascadia Mono" w:eastAsia="Times New Roman" w:hAnsi="Cascadia Mono" w:cs="Cascadia Mono"/>
          <w:color w:val="008000"/>
        </w:rPr>
        <w:t>шляпа</w:t>
      </w:r>
      <w:r w:rsidRPr="004C60B8">
        <w:rPr>
          <w:rFonts w:ascii="Cascadia Mono" w:eastAsia="Times New Roman" w:hAnsi="Cascadia Mono" w:cs="Cascadia Mono"/>
          <w:color w:val="008000"/>
          <w:lang w:val="en-US"/>
        </w:rPr>
        <w:t>)</w:t>
      </w:r>
    </w:p>
    <w:p w14:paraId="32644064" w14:textId="77777777" w:rsidR="00002508" w:rsidRPr="004C60B8" w:rsidRDefault="00002508" w:rsidP="00A21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ascadia Mono" w:eastAsia="Times New Roman" w:hAnsi="Cascadia Mono" w:cs="Cascadia Mono"/>
          <w:color w:val="000000"/>
          <w:lang w:val="en-US"/>
        </w:rPr>
      </w:pPr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            </w:t>
      </w:r>
      <w:proofErr w:type="gramStart"/>
      <w:r w:rsidRPr="004C60B8">
        <w:rPr>
          <w:rFonts w:ascii="Cascadia Mono" w:eastAsia="Times New Roman" w:hAnsi="Cascadia Mono" w:cs="Cascadia Mono"/>
          <w:color w:val="0000FF"/>
          <w:lang w:val="en-US"/>
        </w:rPr>
        <w:t>float</w:t>
      </w:r>
      <w:proofErr w:type="gramEnd"/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 r = </w:t>
      </w:r>
      <w:proofErr w:type="spellStart"/>
      <w:r w:rsidRPr="004C60B8">
        <w:rPr>
          <w:rFonts w:ascii="Cascadia Mono" w:eastAsia="Times New Roman" w:hAnsi="Cascadia Mono" w:cs="Cascadia Mono"/>
          <w:color w:val="000000"/>
          <w:lang w:val="en-US"/>
        </w:rPr>
        <w:t>sqrtf</w:t>
      </w:r>
      <w:proofErr w:type="spellEnd"/>
      <w:r w:rsidRPr="004C60B8">
        <w:rPr>
          <w:rFonts w:ascii="Cascadia Mono" w:eastAsia="Times New Roman" w:hAnsi="Cascadia Mono" w:cs="Cascadia Mono"/>
          <w:color w:val="000000"/>
          <w:lang w:val="en-US"/>
        </w:rPr>
        <w:t>(</w:t>
      </w:r>
      <w:r w:rsidRPr="004C60B8">
        <w:rPr>
          <w:rFonts w:ascii="Cascadia Mono" w:eastAsia="Times New Roman" w:hAnsi="Cascadia Mono" w:cs="Cascadia Mono"/>
          <w:color w:val="808080"/>
          <w:lang w:val="en-US"/>
        </w:rPr>
        <w:t>x</w:t>
      </w:r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 * </w:t>
      </w:r>
      <w:r w:rsidRPr="004C60B8">
        <w:rPr>
          <w:rFonts w:ascii="Cascadia Mono" w:eastAsia="Times New Roman" w:hAnsi="Cascadia Mono" w:cs="Cascadia Mono"/>
          <w:color w:val="808080"/>
          <w:lang w:val="en-US"/>
        </w:rPr>
        <w:t>x</w:t>
      </w:r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 + </w:t>
      </w:r>
      <w:r w:rsidRPr="004C60B8">
        <w:rPr>
          <w:rFonts w:ascii="Cascadia Mono" w:eastAsia="Times New Roman" w:hAnsi="Cascadia Mono" w:cs="Cascadia Mono"/>
          <w:color w:val="808080"/>
          <w:lang w:val="en-US"/>
        </w:rPr>
        <w:t>y</w:t>
      </w:r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 * </w:t>
      </w:r>
      <w:r w:rsidRPr="004C60B8">
        <w:rPr>
          <w:rFonts w:ascii="Cascadia Mono" w:eastAsia="Times New Roman" w:hAnsi="Cascadia Mono" w:cs="Cascadia Mono"/>
          <w:color w:val="808080"/>
          <w:lang w:val="en-US"/>
        </w:rPr>
        <w:t>y</w:t>
      </w:r>
      <w:r w:rsidRPr="004C60B8">
        <w:rPr>
          <w:rFonts w:ascii="Cascadia Mono" w:eastAsia="Times New Roman" w:hAnsi="Cascadia Mono" w:cs="Cascadia Mono"/>
          <w:color w:val="000000"/>
          <w:lang w:val="en-US"/>
        </w:rPr>
        <w:t>);</w:t>
      </w:r>
    </w:p>
    <w:p w14:paraId="4B07126C" w14:textId="77777777" w:rsidR="00002508" w:rsidRPr="004C60B8" w:rsidRDefault="00002508" w:rsidP="00A21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ascadia Mono" w:eastAsia="Times New Roman" w:hAnsi="Cascadia Mono" w:cs="Cascadia Mono"/>
          <w:color w:val="000000"/>
          <w:lang w:val="en-US"/>
        </w:rPr>
      </w:pPr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            </w:t>
      </w:r>
      <w:proofErr w:type="gramStart"/>
      <w:r w:rsidRPr="004C60B8">
        <w:rPr>
          <w:rFonts w:ascii="Cascadia Mono" w:eastAsia="Times New Roman" w:hAnsi="Cascadia Mono" w:cs="Cascadia Mono"/>
          <w:color w:val="0000FF"/>
          <w:lang w:val="en-US"/>
        </w:rPr>
        <w:t>return</w:t>
      </w:r>
      <w:proofErr w:type="gramEnd"/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 (r == 0.0f) ? </w:t>
      </w:r>
      <w:proofErr w:type="gramStart"/>
      <w:r w:rsidRPr="004C60B8">
        <w:rPr>
          <w:rFonts w:ascii="Cascadia Mono" w:eastAsia="Times New Roman" w:hAnsi="Cascadia Mono" w:cs="Cascadia Mono"/>
          <w:color w:val="000000"/>
          <w:lang w:val="en-US"/>
        </w:rPr>
        <w:t>1.0f :</w:t>
      </w:r>
      <w:proofErr w:type="gramEnd"/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 </w:t>
      </w:r>
      <w:proofErr w:type="spellStart"/>
      <w:r w:rsidRPr="004C60B8">
        <w:rPr>
          <w:rFonts w:ascii="Cascadia Mono" w:eastAsia="Times New Roman" w:hAnsi="Cascadia Mono" w:cs="Cascadia Mono"/>
          <w:color w:val="000000"/>
          <w:lang w:val="en-US"/>
        </w:rPr>
        <w:t>sinf</w:t>
      </w:r>
      <w:proofErr w:type="spellEnd"/>
      <w:r w:rsidRPr="004C60B8">
        <w:rPr>
          <w:rFonts w:ascii="Cascadia Mono" w:eastAsia="Times New Roman" w:hAnsi="Cascadia Mono" w:cs="Cascadia Mono"/>
          <w:color w:val="000000"/>
          <w:lang w:val="en-US"/>
        </w:rPr>
        <w:t>(r) / r;</w:t>
      </w:r>
    </w:p>
    <w:p w14:paraId="695A87C2" w14:textId="77777777" w:rsidR="00002508" w:rsidRPr="004C60B8" w:rsidRDefault="00002508" w:rsidP="00A21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ascadia Mono" w:eastAsia="Times New Roman" w:hAnsi="Cascadia Mono" w:cs="Cascadia Mono"/>
          <w:color w:val="000000"/>
          <w:lang w:val="en-US"/>
        </w:rPr>
      </w:pPr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        }</w:t>
      </w:r>
    </w:p>
    <w:p w14:paraId="5117051A" w14:textId="77777777" w:rsidR="00002508" w:rsidRPr="004C60B8" w:rsidRDefault="00002508" w:rsidP="00A21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ascadia Mono" w:eastAsia="Times New Roman" w:hAnsi="Cascadia Mono" w:cs="Cascadia Mono"/>
          <w:color w:val="000000"/>
          <w:lang w:val="en-US"/>
        </w:rPr>
      </w:pPr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        </w:t>
      </w:r>
      <w:proofErr w:type="gramStart"/>
      <w:r w:rsidRPr="004C60B8">
        <w:rPr>
          <w:rFonts w:ascii="Cascadia Mono" w:eastAsia="Times New Roman" w:hAnsi="Cascadia Mono" w:cs="Cascadia Mono"/>
          <w:color w:val="0000FF"/>
          <w:lang w:val="en-US"/>
        </w:rPr>
        <w:t>case</w:t>
      </w:r>
      <w:proofErr w:type="gramEnd"/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 2: </w:t>
      </w:r>
      <w:r w:rsidRPr="004C60B8">
        <w:rPr>
          <w:rFonts w:ascii="Cascadia Mono" w:eastAsia="Times New Roman" w:hAnsi="Cascadia Mono" w:cs="Cascadia Mono"/>
          <w:color w:val="008000"/>
          <w:lang w:val="en-US"/>
        </w:rPr>
        <w:t>// Hyperbolic Paraboloid (</w:t>
      </w:r>
      <w:r w:rsidRPr="004C60B8">
        <w:rPr>
          <w:rFonts w:ascii="Cascadia Mono" w:eastAsia="Times New Roman" w:hAnsi="Cascadia Mono" w:cs="Cascadia Mono"/>
          <w:color w:val="008000"/>
        </w:rPr>
        <w:t>Седло</w:t>
      </w:r>
      <w:r w:rsidRPr="004C60B8">
        <w:rPr>
          <w:rFonts w:ascii="Cascadia Mono" w:eastAsia="Times New Roman" w:hAnsi="Cascadia Mono" w:cs="Cascadia Mono"/>
          <w:color w:val="008000"/>
          <w:lang w:val="en-US"/>
        </w:rPr>
        <w:t>)</w:t>
      </w:r>
    </w:p>
    <w:p w14:paraId="7B2B984C" w14:textId="77777777" w:rsidR="00002508" w:rsidRPr="004C60B8" w:rsidRDefault="00002508" w:rsidP="00A21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ascadia Mono" w:eastAsia="Times New Roman" w:hAnsi="Cascadia Mono" w:cs="Cascadia Mono"/>
          <w:color w:val="000000"/>
          <w:lang w:val="en-US"/>
        </w:rPr>
      </w:pPr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            </w:t>
      </w:r>
      <w:proofErr w:type="gramStart"/>
      <w:r w:rsidRPr="004C60B8">
        <w:rPr>
          <w:rFonts w:ascii="Cascadia Mono" w:eastAsia="Times New Roman" w:hAnsi="Cascadia Mono" w:cs="Cascadia Mono"/>
          <w:color w:val="0000FF"/>
          <w:lang w:val="en-US"/>
        </w:rPr>
        <w:t>return</w:t>
      </w:r>
      <w:proofErr w:type="gramEnd"/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 (</w:t>
      </w:r>
      <w:r w:rsidRPr="004C60B8">
        <w:rPr>
          <w:rFonts w:ascii="Cascadia Mono" w:eastAsia="Times New Roman" w:hAnsi="Cascadia Mono" w:cs="Cascadia Mono"/>
          <w:color w:val="808080"/>
          <w:lang w:val="en-US"/>
        </w:rPr>
        <w:t>x</w:t>
      </w:r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 * </w:t>
      </w:r>
      <w:r w:rsidRPr="004C60B8">
        <w:rPr>
          <w:rFonts w:ascii="Cascadia Mono" w:eastAsia="Times New Roman" w:hAnsi="Cascadia Mono" w:cs="Cascadia Mono"/>
          <w:color w:val="808080"/>
          <w:lang w:val="en-US"/>
        </w:rPr>
        <w:t>x</w:t>
      </w:r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 - </w:t>
      </w:r>
      <w:r w:rsidRPr="004C60B8">
        <w:rPr>
          <w:rFonts w:ascii="Cascadia Mono" w:eastAsia="Times New Roman" w:hAnsi="Cascadia Mono" w:cs="Cascadia Mono"/>
          <w:color w:val="808080"/>
          <w:lang w:val="en-US"/>
        </w:rPr>
        <w:t>y</w:t>
      </w:r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 * </w:t>
      </w:r>
      <w:r w:rsidRPr="004C60B8">
        <w:rPr>
          <w:rFonts w:ascii="Cascadia Mono" w:eastAsia="Times New Roman" w:hAnsi="Cascadia Mono" w:cs="Cascadia Mono"/>
          <w:color w:val="808080"/>
          <w:lang w:val="en-US"/>
        </w:rPr>
        <w:t>y</w:t>
      </w:r>
      <w:r w:rsidRPr="004C60B8">
        <w:rPr>
          <w:rFonts w:ascii="Cascadia Mono" w:eastAsia="Times New Roman" w:hAnsi="Cascadia Mono" w:cs="Cascadia Mono"/>
          <w:color w:val="000000"/>
          <w:lang w:val="en-US"/>
        </w:rPr>
        <w:t>) * 0.1f;</w:t>
      </w:r>
    </w:p>
    <w:p w14:paraId="527EA45A" w14:textId="77777777" w:rsidR="00002508" w:rsidRPr="004C60B8" w:rsidRDefault="00002508" w:rsidP="00A21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ascadia Mono" w:eastAsia="Times New Roman" w:hAnsi="Cascadia Mono" w:cs="Cascadia Mono"/>
          <w:color w:val="000000"/>
          <w:lang w:val="en-US"/>
        </w:rPr>
      </w:pPr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        </w:t>
      </w:r>
      <w:proofErr w:type="gramStart"/>
      <w:r w:rsidRPr="004C60B8">
        <w:rPr>
          <w:rFonts w:ascii="Cascadia Mono" w:eastAsia="Times New Roman" w:hAnsi="Cascadia Mono" w:cs="Cascadia Mono"/>
          <w:color w:val="0000FF"/>
          <w:lang w:val="en-US"/>
        </w:rPr>
        <w:t>case</w:t>
      </w:r>
      <w:proofErr w:type="gramEnd"/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 3: </w:t>
      </w:r>
      <w:r w:rsidRPr="004C60B8">
        <w:rPr>
          <w:rFonts w:ascii="Cascadia Mono" w:eastAsia="Times New Roman" w:hAnsi="Cascadia Mono" w:cs="Cascadia Mono"/>
          <w:color w:val="008000"/>
          <w:lang w:val="en-US"/>
        </w:rPr>
        <w:t>// Paraboloid (</w:t>
      </w:r>
      <w:r w:rsidRPr="004C60B8">
        <w:rPr>
          <w:rFonts w:ascii="Cascadia Mono" w:eastAsia="Times New Roman" w:hAnsi="Cascadia Mono" w:cs="Cascadia Mono"/>
          <w:color w:val="008000"/>
        </w:rPr>
        <w:t>Параболоид</w:t>
      </w:r>
      <w:r w:rsidRPr="004C60B8">
        <w:rPr>
          <w:rFonts w:ascii="Cascadia Mono" w:eastAsia="Times New Roman" w:hAnsi="Cascadia Mono" w:cs="Cascadia Mono"/>
          <w:color w:val="008000"/>
          <w:lang w:val="en-US"/>
        </w:rPr>
        <w:t>)</w:t>
      </w:r>
    </w:p>
    <w:p w14:paraId="5F73FD91" w14:textId="77777777" w:rsidR="00002508" w:rsidRPr="004C60B8" w:rsidRDefault="00002508" w:rsidP="00A21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ascadia Mono" w:eastAsia="Times New Roman" w:hAnsi="Cascadia Mono" w:cs="Cascadia Mono"/>
          <w:color w:val="000000"/>
          <w:lang w:val="en-US"/>
        </w:rPr>
      </w:pPr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            </w:t>
      </w:r>
      <w:proofErr w:type="gramStart"/>
      <w:r w:rsidRPr="004C60B8">
        <w:rPr>
          <w:rFonts w:ascii="Cascadia Mono" w:eastAsia="Times New Roman" w:hAnsi="Cascadia Mono" w:cs="Cascadia Mono"/>
          <w:color w:val="0000FF"/>
          <w:lang w:val="en-US"/>
        </w:rPr>
        <w:t>return</w:t>
      </w:r>
      <w:proofErr w:type="gramEnd"/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 (</w:t>
      </w:r>
      <w:r w:rsidRPr="004C60B8">
        <w:rPr>
          <w:rFonts w:ascii="Cascadia Mono" w:eastAsia="Times New Roman" w:hAnsi="Cascadia Mono" w:cs="Cascadia Mono"/>
          <w:color w:val="808080"/>
          <w:lang w:val="en-US"/>
        </w:rPr>
        <w:t>x</w:t>
      </w:r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 * </w:t>
      </w:r>
      <w:r w:rsidRPr="004C60B8">
        <w:rPr>
          <w:rFonts w:ascii="Cascadia Mono" w:eastAsia="Times New Roman" w:hAnsi="Cascadia Mono" w:cs="Cascadia Mono"/>
          <w:color w:val="808080"/>
          <w:lang w:val="en-US"/>
        </w:rPr>
        <w:t>x</w:t>
      </w:r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 + </w:t>
      </w:r>
      <w:r w:rsidRPr="004C60B8">
        <w:rPr>
          <w:rFonts w:ascii="Cascadia Mono" w:eastAsia="Times New Roman" w:hAnsi="Cascadia Mono" w:cs="Cascadia Mono"/>
          <w:color w:val="808080"/>
          <w:lang w:val="en-US"/>
        </w:rPr>
        <w:t>y</w:t>
      </w:r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 * </w:t>
      </w:r>
      <w:r w:rsidRPr="004C60B8">
        <w:rPr>
          <w:rFonts w:ascii="Cascadia Mono" w:eastAsia="Times New Roman" w:hAnsi="Cascadia Mono" w:cs="Cascadia Mono"/>
          <w:color w:val="808080"/>
          <w:lang w:val="en-US"/>
        </w:rPr>
        <w:t>y</w:t>
      </w:r>
      <w:r w:rsidRPr="004C60B8">
        <w:rPr>
          <w:rFonts w:ascii="Cascadia Mono" w:eastAsia="Times New Roman" w:hAnsi="Cascadia Mono" w:cs="Cascadia Mono"/>
          <w:color w:val="000000"/>
          <w:lang w:val="en-US"/>
        </w:rPr>
        <w:t>) * 0.05f;</w:t>
      </w:r>
    </w:p>
    <w:p w14:paraId="7FD37A97" w14:textId="77777777" w:rsidR="00002508" w:rsidRPr="004C60B8" w:rsidRDefault="00002508" w:rsidP="00A21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ascadia Mono" w:eastAsia="Times New Roman" w:hAnsi="Cascadia Mono" w:cs="Cascadia Mono"/>
          <w:color w:val="000000"/>
          <w:lang w:val="en-US"/>
        </w:rPr>
      </w:pPr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        </w:t>
      </w:r>
      <w:proofErr w:type="gramStart"/>
      <w:r w:rsidRPr="004C60B8">
        <w:rPr>
          <w:rFonts w:ascii="Cascadia Mono" w:eastAsia="Times New Roman" w:hAnsi="Cascadia Mono" w:cs="Cascadia Mono"/>
          <w:color w:val="0000FF"/>
          <w:lang w:val="en-US"/>
        </w:rPr>
        <w:t>case</w:t>
      </w:r>
      <w:proofErr w:type="gramEnd"/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 4: </w:t>
      </w:r>
      <w:r w:rsidRPr="004C60B8">
        <w:rPr>
          <w:rFonts w:ascii="Cascadia Mono" w:eastAsia="Times New Roman" w:hAnsi="Cascadia Mono" w:cs="Cascadia Mono"/>
          <w:color w:val="008000"/>
          <w:lang w:val="en-US"/>
        </w:rPr>
        <w:t>// Egg-carton (</w:t>
      </w:r>
      <w:r w:rsidRPr="004C60B8">
        <w:rPr>
          <w:rFonts w:ascii="Cascadia Mono" w:eastAsia="Times New Roman" w:hAnsi="Cascadia Mono" w:cs="Cascadia Mono"/>
          <w:color w:val="008000"/>
        </w:rPr>
        <w:t>Волны</w:t>
      </w:r>
      <w:r w:rsidRPr="004C60B8">
        <w:rPr>
          <w:rFonts w:ascii="Cascadia Mono" w:eastAsia="Times New Roman" w:hAnsi="Cascadia Mono" w:cs="Cascadia Mono"/>
          <w:color w:val="008000"/>
          <w:lang w:val="en-US"/>
        </w:rPr>
        <w:t xml:space="preserve"> / </w:t>
      </w:r>
      <w:r w:rsidRPr="004C60B8">
        <w:rPr>
          <w:rFonts w:ascii="Cascadia Mono" w:eastAsia="Times New Roman" w:hAnsi="Cascadia Mono" w:cs="Cascadia Mono"/>
          <w:color w:val="008000"/>
        </w:rPr>
        <w:t>Ячеистая</w:t>
      </w:r>
      <w:r w:rsidRPr="004C60B8">
        <w:rPr>
          <w:rFonts w:ascii="Cascadia Mono" w:eastAsia="Times New Roman" w:hAnsi="Cascadia Mono" w:cs="Cascadia Mono"/>
          <w:color w:val="008000"/>
          <w:lang w:val="en-US"/>
        </w:rPr>
        <w:t xml:space="preserve"> </w:t>
      </w:r>
      <w:r w:rsidRPr="004C60B8">
        <w:rPr>
          <w:rFonts w:ascii="Cascadia Mono" w:eastAsia="Times New Roman" w:hAnsi="Cascadia Mono" w:cs="Cascadia Mono"/>
          <w:color w:val="008000"/>
        </w:rPr>
        <w:t>поверхность</w:t>
      </w:r>
      <w:r w:rsidRPr="004C60B8">
        <w:rPr>
          <w:rFonts w:ascii="Cascadia Mono" w:eastAsia="Times New Roman" w:hAnsi="Cascadia Mono" w:cs="Cascadia Mono"/>
          <w:color w:val="008000"/>
          <w:lang w:val="en-US"/>
        </w:rPr>
        <w:t>)</w:t>
      </w:r>
    </w:p>
    <w:p w14:paraId="6F12E7AB" w14:textId="77777777" w:rsidR="00002508" w:rsidRPr="004C60B8" w:rsidRDefault="00002508" w:rsidP="00A21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ascadia Mono" w:eastAsia="Times New Roman" w:hAnsi="Cascadia Mono" w:cs="Cascadia Mono"/>
          <w:color w:val="000000"/>
          <w:lang w:val="en-US"/>
        </w:rPr>
      </w:pPr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            </w:t>
      </w:r>
      <w:proofErr w:type="gramStart"/>
      <w:r w:rsidRPr="004C60B8">
        <w:rPr>
          <w:rFonts w:ascii="Cascadia Mono" w:eastAsia="Times New Roman" w:hAnsi="Cascadia Mono" w:cs="Cascadia Mono"/>
          <w:color w:val="0000FF"/>
          <w:lang w:val="en-US"/>
        </w:rPr>
        <w:t>return</w:t>
      </w:r>
      <w:proofErr w:type="gramEnd"/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 (</w:t>
      </w:r>
      <w:proofErr w:type="spellStart"/>
      <w:r w:rsidRPr="004C60B8">
        <w:rPr>
          <w:rFonts w:ascii="Cascadia Mono" w:eastAsia="Times New Roman" w:hAnsi="Cascadia Mono" w:cs="Cascadia Mono"/>
          <w:color w:val="000000"/>
          <w:lang w:val="en-US"/>
        </w:rPr>
        <w:t>cosf</w:t>
      </w:r>
      <w:proofErr w:type="spellEnd"/>
      <w:r w:rsidRPr="004C60B8">
        <w:rPr>
          <w:rFonts w:ascii="Cascadia Mono" w:eastAsia="Times New Roman" w:hAnsi="Cascadia Mono" w:cs="Cascadia Mono"/>
          <w:color w:val="000000"/>
          <w:lang w:val="en-US"/>
        </w:rPr>
        <w:t>(</w:t>
      </w:r>
      <w:r w:rsidRPr="004C60B8">
        <w:rPr>
          <w:rFonts w:ascii="Cascadia Mono" w:eastAsia="Times New Roman" w:hAnsi="Cascadia Mono" w:cs="Cascadia Mono"/>
          <w:color w:val="808080"/>
          <w:lang w:val="en-US"/>
        </w:rPr>
        <w:t>x</w:t>
      </w:r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) + </w:t>
      </w:r>
      <w:proofErr w:type="spellStart"/>
      <w:r w:rsidRPr="004C60B8">
        <w:rPr>
          <w:rFonts w:ascii="Cascadia Mono" w:eastAsia="Times New Roman" w:hAnsi="Cascadia Mono" w:cs="Cascadia Mono"/>
          <w:color w:val="000000"/>
          <w:lang w:val="en-US"/>
        </w:rPr>
        <w:t>cosf</w:t>
      </w:r>
      <w:proofErr w:type="spellEnd"/>
      <w:r w:rsidRPr="004C60B8">
        <w:rPr>
          <w:rFonts w:ascii="Cascadia Mono" w:eastAsia="Times New Roman" w:hAnsi="Cascadia Mono" w:cs="Cascadia Mono"/>
          <w:color w:val="000000"/>
          <w:lang w:val="en-US"/>
        </w:rPr>
        <w:t>(</w:t>
      </w:r>
      <w:r w:rsidRPr="004C60B8">
        <w:rPr>
          <w:rFonts w:ascii="Cascadia Mono" w:eastAsia="Times New Roman" w:hAnsi="Cascadia Mono" w:cs="Cascadia Mono"/>
          <w:color w:val="808080"/>
          <w:lang w:val="en-US"/>
        </w:rPr>
        <w:t>y</w:t>
      </w:r>
      <w:r w:rsidRPr="004C60B8">
        <w:rPr>
          <w:rFonts w:ascii="Cascadia Mono" w:eastAsia="Times New Roman" w:hAnsi="Cascadia Mono" w:cs="Cascadia Mono"/>
          <w:color w:val="000000"/>
          <w:lang w:val="en-US"/>
        </w:rPr>
        <w:t>)) * 0.5f;</w:t>
      </w:r>
    </w:p>
    <w:p w14:paraId="434E6BDB" w14:textId="77777777" w:rsidR="00002508" w:rsidRPr="004C60B8" w:rsidRDefault="00002508" w:rsidP="00A21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ascadia Mono" w:eastAsia="Times New Roman" w:hAnsi="Cascadia Mono" w:cs="Cascadia Mono"/>
          <w:color w:val="000000"/>
          <w:lang w:val="en-US"/>
        </w:rPr>
      </w:pPr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        </w:t>
      </w:r>
      <w:proofErr w:type="gramStart"/>
      <w:r w:rsidRPr="004C60B8">
        <w:rPr>
          <w:rFonts w:ascii="Cascadia Mono" w:eastAsia="Times New Roman" w:hAnsi="Cascadia Mono" w:cs="Cascadia Mono"/>
          <w:color w:val="0000FF"/>
          <w:lang w:val="en-US"/>
        </w:rPr>
        <w:t>case</w:t>
      </w:r>
      <w:proofErr w:type="gramEnd"/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 5: </w:t>
      </w:r>
      <w:r w:rsidRPr="004C60B8">
        <w:rPr>
          <w:rFonts w:ascii="Cascadia Mono" w:eastAsia="Times New Roman" w:hAnsi="Cascadia Mono" w:cs="Cascadia Mono"/>
          <w:color w:val="008000"/>
          <w:lang w:val="en-US"/>
        </w:rPr>
        <w:t>// Gaussian Hill (</w:t>
      </w:r>
      <w:r w:rsidRPr="004C60B8">
        <w:rPr>
          <w:rFonts w:ascii="Cascadia Mono" w:eastAsia="Times New Roman" w:hAnsi="Cascadia Mono" w:cs="Cascadia Mono"/>
          <w:color w:val="008000"/>
        </w:rPr>
        <w:t>Гауссиана</w:t>
      </w:r>
      <w:r w:rsidRPr="004C60B8">
        <w:rPr>
          <w:rFonts w:ascii="Cascadia Mono" w:eastAsia="Times New Roman" w:hAnsi="Cascadia Mono" w:cs="Cascadia Mono"/>
          <w:color w:val="008000"/>
          <w:lang w:val="en-US"/>
        </w:rPr>
        <w:t>)</w:t>
      </w:r>
    </w:p>
    <w:p w14:paraId="328C7738" w14:textId="77777777" w:rsidR="00002508" w:rsidRPr="004C60B8" w:rsidRDefault="00002508" w:rsidP="00A21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ascadia Mono" w:eastAsia="Times New Roman" w:hAnsi="Cascadia Mono" w:cs="Cascadia Mono"/>
          <w:color w:val="000000"/>
          <w:lang w:val="en-US"/>
        </w:rPr>
      </w:pPr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            </w:t>
      </w:r>
      <w:proofErr w:type="gramStart"/>
      <w:r w:rsidRPr="004C60B8">
        <w:rPr>
          <w:rFonts w:ascii="Cascadia Mono" w:eastAsia="Times New Roman" w:hAnsi="Cascadia Mono" w:cs="Cascadia Mono"/>
          <w:color w:val="0000FF"/>
          <w:lang w:val="en-US"/>
        </w:rPr>
        <w:t>return</w:t>
      </w:r>
      <w:proofErr w:type="gramEnd"/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 </w:t>
      </w:r>
      <w:proofErr w:type="spellStart"/>
      <w:r w:rsidRPr="004C60B8">
        <w:rPr>
          <w:rFonts w:ascii="Cascadia Mono" w:eastAsia="Times New Roman" w:hAnsi="Cascadia Mono" w:cs="Cascadia Mono"/>
          <w:color w:val="000000"/>
          <w:lang w:val="en-US"/>
        </w:rPr>
        <w:t>expf</w:t>
      </w:r>
      <w:proofErr w:type="spellEnd"/>
      <w:r w:rsidRPr="004C60B8">
        <w:rPr>
          <w:rFonts w:ascii="Cascadia Mono" w:eastAsia="Times New Roman" w:hAnsi="Cascadia Mono" w:cs="Cascadia Mono"/>
          <w:color w:val="000000"/>
          <w:lang w:val="en-US"/>
        </w:rPr>
        <w:t>(-(</w:t>
      </w:r>
      <w:r w:rsidRPr="004C60B8">
        <w:rPr>
          <w:rFonts w:ascii="Cascadia Mono" w:eastAsia="Times New Roman" w:hAnsi="Cascadia Mono" w:cs="Cascadia Mono"/>
          <w:color w:val="808080"/>
          <w:lang w:val="en-US"/>
        </w:rPr>
        <w:t>x</w:t>
      </w:r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 * </w:t>
      </w:r>
      <w:r w:rsidRPr="004C60B8">
        <w:rPr>
          <w:rFonts w:ascii="Cascadia Mono" w:eastAsia="Times New Roman" w:hAnsi="Cascadia Mono" w:cs="Cascadia Mono"/>
          <w:color w:val="808080"/>
          <w:lang w:val="en-US"/>
        </w:rPr>
        <w:t>x</w:t>
      </w:r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 + </w:t>
      </w:r>
      <w:r w:rsidRPr="004C60B8">
        <w:rPr>
          <w:rFonts w:ascii="Cascadia Mono" w:eastAsia="Times New Roman" w:hAnsi="Cascadia Mono" w:cs="Cascadia Mono"/>
          <w:color w:val="808080"/>
          <w:lang w:val="en-US"/>
        </w:rPr>
        <w:t>y</w:t>
      </w:r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 * </w:t>
      </w:r>
      <w:r w:rsidRPr="004C60B8">
        <w:rPr>
          <w:rFonts w:ascii="Cascadia Mono" w:eastAsia="Times New Roman" w:hAnsi="Cascadia Mono" w:cs="Cascadia Mono"/>
          <w:color w:val="808080"/>
          <w:lang w:val="en-US"/>
        </w:rPr>
        <w:t>y</w:t>
      </w:r>
      <w:r w:rsidRPr="004C60B8">
        <w:rPr>
          <w:rFonts w:ascii="Cascadia Mono" w:eastAsia="Times New Roman" w:hAnsi="Cascadia Mono" w:cs="Cascadia Mono"/>
          <w:color w:val="000000"/>
          <w:lang w:val="en-US"/>
        </w:rPr>
        <w:t>) * 0.1f) * 2.0f;</w:t>
      </w:r>
    </w:p>
    <w:p w14:paraId="51C65DD5" w14:textId="77777777" w:rsidR="00002508" w:rsidRPr="004C60B8" w:rsidRDefault="00002508" w:rsidP="00A21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ascadia Mono" w:eastAsia="Times New Roman" w:hAnsi="Cascadia Mono" w:cs="Cascadia Mono"/>
          <w:color w:val="000000"/>
        </w:rPr>
      </w:pPr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        </w:t>
      </w:r>
      <w:r w:rsidRPr="004C60B8">
        <w:rPr>
          <w:rFonts w:ascii="Cascadia Mono" w:eastAsia="Times New Roman" w:hAnsi="Cascadia Mono" w:cs="Cascadia Mono"/>
          <w:color w:val="0000FF"/>
        </w:rPr>
        <w:t>default</w:t>
      </w:r>
      <w:r w:rsidRPr="004C60B8">
        <w:rPr>
          <w:rFonts w:ascii="Cascadia Mono" w:eastAsia="Times New Roman" w:hAnsi="Cascadia Mono" w:cs="Cascadia Mono"/>
          <w:color w:val="000000"/>
        </w:rPr>
        <w:t xml:space="preserve">: </w:t>
      </w:r>
    </w:p>
    <w:p w14:paraId="420AA0F3" w14:textId="77777777" w:rsidR="00002508" w:rsidRPr="004C60B8" w:rsidRDefault="00002508" w:rsidP="00A21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ascadia Mono" w:eastAsia="Times New Roman" w:hAnsi="Cascadia Mono" w:cs="Cascadia Mono"/>
          <w:color w:val="000000"/>
        </w:rPr>
      </w:pPr>
      <w:r w:rsidRPr="004C60B8">
        <w:rPr>
          <w:rFonts w:ascii="Cascadia Mono" w:eastAsia="Times New Roman" w:hAnsi="Cascadia Mono" w:cs="Cascadia Mono"/>
          <w:color w:val="000000"/>
        </w:rPr>
        <w:t xml:space="preserve">            </w:t>
      </w:r>
      <w:proofErr w:type="spellStart"/>
      <w:r w:rsidRPr="004C60B8">
        <w:rPr>
          <w:rFonts w:ascii="Cascadia Mono" w:eastAsia="Times New Roman" w:hAnsi="Cascadia Mono" w:cs="Cascadia Mono"/>
          <w:color w:val="0000FF"/>
        </w:rPr>
        <w:t>return</w:t>
      </w:r>
      <w:proofErr w:type="spellEnd"/>
      <w:r w:rsidRPr="004C60B8">
        <w:rPr>
          <w:rFonts w:ascii="Cascadia Mono" w:eastAsia="Times New Roman" w:hAnsi="Cascadia Mono" w:cs="Cascadia Mono"/>
          <w:color w:val="000000"/>
        </w:rPr>
        <w:t xml:space="preserve"> 0.0f;</w:t>
      </w:r>
    </w:p>
    <w:p w14:paraId="2CCD6BB0" w14:textId="77777777" w:rsidR="00002508" w:rsidRPr="004C60B8" w:rsidRDefault="00002508" w:rsidP="00A21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ascadia Mono" w:eastAsia="Times New Roman" w:hAnsi="Cascadia Mono" w:cs="Cascadia Mono"/>
          <w:color w:val="000000"/>
        </w:rPr>
      </w:pPr>
      <w:r w:rsidRPr="004C60B8">
        <w:rPr>
          <w:rFonts w:ascii="Cascadia Mono" w:eastAsia="Times New Roman" w:hAnsi="Cascadia Mono" w:cs="Cascadia Mono"/>
          <w:color w:val="000000"/>
        </w:rPr>
        <w:t xml:space="preserve">    }</w:t>
      </w:r>
    </w:p>
    <w:p w14:paraId="5FA8F782" w14:textId="77777777" w:rsidR="00002508" w:rsidRPr="004C60B8" w:rsidRDefault="00002508" w:rsidP="00A21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ascadia Mono" w:eastAsia="Times New Roman" w:hAnsi="Cascadia Mono" w:cs="Cascadia Mono"/>
          <w:color w:val="000000"/>
        </w:rPr>
      </w:pPr>
      <w:r w:rsidRPr="004C60B8">
        <w:rPr>
          <w:rFonts w:ascii="Cascadia Mono" w:eastAsia="Times New Roman" w:hAnsi="Cascadia Mono" w:cs="Cascadia Mono"/>
          <w:color w:val="000000"/>
        </w:rPr>
        <w:t>}</w:t>
      </w:r>
    </w:p>
    <w:p w14:paraId="702C1562" w14:textId="77777777" w:rsidR="00002508" w:rsidRPr="004C60B8" w:rsidRDefault="00002508" w:rsidP="00A21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ascadia Mono" w:eastAsia="Times New Roman" w:hAnsi="Cascadia Mono" w:cs="Cascadia Mono"/>
          <w:color w:val="000000"/>
        </w:rPr>
      </w:pPr>
    </w:p>
    <w:p w14:paraId="663D44AA" w14:textId="77777777" w:rsidR="00002508" w:rsidRPr="004C60B8" w:rsidRDefault="00002508" w:rsidP="00A21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ascadia Mono" w:eastAsia="Times New Roman" w:hAnsi="Cascadia Mono" w:cs="Cascadia Mono"/>
          <w:color w:val="000000"/>
        </w:rPr>
      </w:pPr>
      <w:r w:rsidRPr="004C60B8">
        <w:rPr>
          <w:rFonts w:ascii="Cascadia Mono" w:eastAsia="Times New Roman" w:hAnsi="Cascadia Mono" w:cs="Cascadia Mono"/>
          <w:color w:val="008000"/>
        </w:rPr>
        <w:t>// Получение строкового имени функции для вывода в консоль</w:t>
      </w:r>
    </w:p>
    <w:p w14:paraId="57801588" w14:textId="77777777" w:rsidR="00002508" w:rsidRPr="004C60B8" w:rsidRDefault="00002508" w:rsidP="00A21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ascadia Mono" w:eastAsia="Times New Roman" w:hAnsi="Cascadia Mono" w:cs="Cascadia Mono"/>
          <w:color w:val="000000"/>
          <w:lang w:val="en-US"/>
        </w:rPr>
      </w:pPr>
      <w:proofErr w:type="spellStart"/>
      <w:proofErr w:type="gramStart"/>
      <w:r w:rsidRPr="004C60B8">
        <w:rPr>
          <w:rFonts w:ascii="Cascadia Mono" w:eastAsia="Times New Roman" w:hAnsi="Cascadia Mono" w:cs="Cascadia Mono"/>
          <w:color w:val="0000FF"/>
          <w:lang w:val="en-US"/>
        </w:rPr>
        <w:t>const</w:t>
      </w:r>
      <w:proofErr w:type="spellEnd"/>
      <w:proofErr w:type="gramEnd"/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 </w:t>
      </w:r>
      <w:r w:rsidRPr="004C60B8">
        <w:rPr>
          <w:rFonts w:ascii="Cascadia Mono" w:eastAsia="Times New Roman" w:hAnsi="Cascadia Mono" w:cs="Cascadia Mono"/>
          <w:color w:val="0000FF"/>
          <w:lang w:val="en-US"/>
        </w:rPr>
        <w:t>char</w:t>
      </w:r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* </w:t>
      </w:r>
      <w:proofErr w:type="spellStart"/>
      <w:r w:rsidRPr="004C60B8">
        <w:rPr>
          <w:rFonts w:ascii="Cascadia Mono" w:eastAsia="Times New Roman" w:hAnsi="Cascadia Mono" w:cs="Cascadia Mono"/>
          <w:color w:val="000000"/>
          <w:lang w:val="en-US"/>
        </w:rPr>
        <w:t>getFunctionName</w:t>
      </w:r>
      <w:proofErr w:type="spellEnd"/>
      <w:r w:rsidRPr="004C60B8">
        <w:rPr>
          <w:rFonts w:ascii="Cascadia Mono" w:eastAsia="Times New Roman" w:hAnsi="Cascadia Mono" w:cs="Cascadia Mono"/>
          <w:color w:val="000000"/>
          <w:lang w:val="en-US"/>
        </w:rPr>
        <w:t>(</w:t>
      </w:r>
      <w:proofErr w:type="spellStart"/>
      <w:r w:rsidRPr="004C60B8">
        <w:rPr>
          <w:rFonts w:ascii="Cascadia Mono" w:eastAsia="Times New Roman" w:hAnsi="Cascadia Mono" w:cs="Cascadia Mono"/>
          <w:color w:val="0000FF"/>
          <w:lang w:val="en-US"/>
        </w:rPr>
        <w:t>int</w:t>
      </w:r>
      <w:proofErr w:type="spellEnd"/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 </w:t>
      </w:r>
      <w:r w:rsidRPr="004C60B8">
        <w:rPr>
          <w:rFonts w:ascii="Cascadia Mono" w:eastAsia="Times New Roman" w:hAnsi="Cascadia Mono" w:cs="Cascadia Mono"/>
          <w:color w:val="808080"/>
          <w:lang w:val="en-US"/>
        </w:rPr>
        <w:t>index</w:t>
      </w:r>
      <w:r w:rsidRPr="004C60B8">
        <w:rPr>
          <w:rFonts w:ascii="Cascadia Mono" w:eastAsia="Times New Roman" w:hAnsi="Cascadia Mono" w:cs="Cascadia Mono"/>
          <w:color w:val="000000"/>
          <w:lang w:val="en-US"/>
        </w:rPr>
        <w:t>) {</w:t>
      </w:r>
    </w:p>
    <w:p w14:paraId="67C6F232" w14:textId="77777777" w:rsidR="00002508" w:rsidRPr="004C60B8" w:rsidRDefault="00002508" w:rsidP="00A21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ascadia Mono" w:eastAsia="Times New Roman" w:hAnsi="Cascadia Mono" w:cs="Cascadia Mono"/>
          <w:color w:val="000000"/>
          <w:lang w:val="en-US"/>
        </w:rPr>
      </w:pPr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    </w:t>
      </w:r>
      <w:proofErr w:type="gramStart"/>
      <w:r w:rsidRPr="004C60B8">
        <w:rPr>
          <w:rFonts w:ascii="Cascadia Mono" w:eastAsia="Times New Roman" w:hAnsi="Cascadia Mono" w:cs="Cascadia Mono"/>
          <w:color w:val="0000FF"/>
          <w:lang w:val="en-US"/>
        </w:rPr>
        <w:t>switch</w:t>
      </w:r>
      <w:proofErr w:type="gramEnd"/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 (</w:t>
      </w:r>
      <w:r w:rsidRPr="004C60B8">
        <w:rPr>
          <w:rFonts w:ascii="Cascadia Mono" w:eastAsia="Times New Roman" w:hAnsi="Cascadia Mono" w:cs="Cascadia Mono"/>
          <w:color w:val="808080"/>
          <w:lang w:val="en-US"/>
        </w:rPr>
        <w:t>index</w:t>
      </w:r>
      <w:r w:rsidRPr="004C60B8">
        <w:rPr>
          <w:rFonts w:ascii="Cascadia Mono" w:eastAsia="Times New Roman" w:hAnsi="Cascadia Mono" w:cs="Cascadia Mono"/>
          <w:color w:val="000000"/>
          <w:lang w:val="en-US"/>
        </w:rPr>
        <w:t>) {</w:t>
      </w:r>
    </w:p>
    <w:p w14:paraId="564668AA" w14:textId="77777777" w:rsidR="00002508" w:rsidRPr="004C60B8" w:rsidRDefault="00002508" w:rsidP="00A21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ascadia Mono" w:eastAsia="Times New Roman" w:hAnsi="Cascadia Mono" w:cs="Cascadia Mono"/>
          <w:color w:val="000000"/>
          <w:lang w:val="en-US"/>
        </w:rPr>
      </w:pPr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        </w:t>
      </w:r>
      <w:proofErr w:type="gramStart"/>
      <w:r w:rsidRPr="004C60B8">
        <w:rPr>
          <w:rFonts w:ascii="Cascadia Mono" w:eastAsia="Times New Roman" w:hAnsi="Cascadia Mono" w:cs="Cascadia Mono"/>
          <w:color w:val="0000FF"/>
          <w:lang w:val="en-US"/>
        </w:rPr>
        <w:t>case</w:t>
      </w:r>
      <w:proofErr w:type="gramEnd"/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 0: </w:t>
      </w:r>
      <w:r w:rsidRPr="004C60B8">
        <w:rPr>
          <w:rFonts w:ascii="Cascadia Mono" w:eastAsia="Times New Roman" w:hAnsi="Cascadia Mono" w:cs="Cascadia Mono"/>
          <w:color w:val="0000FF"/>
          <w:lang w:val="en-US"/>
        </w:rPr>
        <w:t>return</w:t>
      </w:r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 </w:t>
      </w:r>
      <w:r w:rsidRPr="004C60B8">
        <w:rPr>
          <w:rFonts w:ascii="Cascadia Mono" w:eastAsia="Times New Roman" w:hAnsi="Cascadia Mono" w:cs="Cascadia Mono"/>
          <w:color w:val="A31515"/>
          <w:lang w:val="en-US"/>
        </w:rPr>
        <w:t>"sin(x) * cos(y)"</w:t>
      </w:r>
      <w:r w:rsidRPr="004C60B8">
        <w:rPr>
          <w:rFonts w:ascii="Cascadia Mono" w:eastAsia="Times New Roman" w:hAnsi="Cascadia Mono" w:cs="Cascadia Mono"/>
          <w:color w:val="000000"/>
          <w:lang w:val="en-US"/>
        </w:rPr>
        <w:t>;</w:t>
      </w:r>
    </w:p>
    <w:p w14:paraId="662A2F4D" w14:textId="77777777" w:rsidR="00002508" w:rsidRPr="004C60B8" w:rsidRDefault="00002508" w:rsidP="00A21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ascadia Mono" w:eastAsia="Times New Roman" w:hAnsi="Cascadia Mono" w:cs="Cascadia Mono"/>
          <w:color w:val="000000"/>
          <w:lang w:val="en-US"/>
        </w:rPr>
      </w:pPr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        </w:t>
      </w:r>
      <w:proofErr w:type="gramStart"/>
      <w:r w:rsidRPr="004C60B8">
        <w:rPr>
          <w:rFonts w:ascii="Cascadia Mono" w:eastAsia="Times New Roman" w:hAnsi="Cascadia Mono" w:cs="Cascadia Mono"/>
          <w:color w:val="0000FF"/>
          <w:lang w:val="en-US"/>
        </w:rPr>
        <w:t>case</w:t>
      </w:r>
      <w:proofErr w:type="gramEnd"/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 1: </w:t>
      </w:r>
      <w:r w:rsidRPr="004C60B8">
        <w:rPr>
          <w:rFonts w:ascii="Cascadia Mono" w:eastAsia="Times New Roman" w:hAnsi="Cascadia Mono" w:cs="Cascadia Mono"/>
          <w:color w:val="0000FF"/>
          <w:lang w:val="en-US"/>
        </w:rPr>
        <w:t>return</w:t>
      </w:r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 </w:t>
      </w:r>
      <w:r w:rsidRPr="004C60B8">
        <w:rPr>
          <w:rFonts w:ascii="Cascadia Mono" w:eastAsia="Times New Roman" w:hAnsi="Cascadia Mono" w:cs="Cascadia Mono"/>
          <w:color w:val="A31515"/>
          <w:lang w:val="en-US"/>
        </w:rPr>
        <w:t>"sin(</w:t>
      </w:r>
      <w:proofErr w:type="spellStart"/>
      <w:r w:rsidRPr="004C60B8">
        <w:rPr>
          <w:rFonts w:ascii="Cascadia Mono" w:eastAsia="Times New Roman" w:hAnsi="Cascadia Mono" w:cs="Cascadia Mono"/>
          <w:color w:val="A31515"/>
          <w:lang w:val="en-US"/>
        </w:rPr>
        <w:t>sqrt</w:t>
      </w:r>
      <w:proofErr w:type="spellEnd"/>
      <w:r w:rsidRPr="004C60B8">
        <w:rPr>
          <w:rFonts w:ascii="Cascadia Mono" w:eastAsia="Times New Roman" w:hAnsi="Cascadia Mono" w:cs="Cascadia Mono"/>
          <w:color w:val="A31515"/>
          <w:lang w:val="en-US"/>
        </w:rPr>
        <w:t xml:space="preserve">(x^2 + y^2)) / </w:t>
      </w:r>
      <w:proofErr w:type="spellStart"/>
      <w:r w:rsidRPr="004C60B8">
        <w:rPr>
          <w:rFonts w:ascii="Cascadia Mono" w:eastAsia="Times New Roman" w:hAnsi="Cascadia Mono" w:cs="Cascadia Mono"/>
          <w:color w:val="A31515"/>
          <w:lang w:val="en-US"/>
        </w:rPr>
        <w:t>sqrt</w:t>
      </w:r>
      <w:proofErr w:type="spellEnd"/>
      <w:r w:rsidRPr="004C60B8">
        <w:rPr>
          <w:rFonts w:ascii="Cascadia Mono" w:eastAsia="Times New Roman" w:hAnsi="Cascadia Mono" w:cs="Cascadia Mono"/>
          <w:color w:val="A31515"/>
          <w:lang w:val="en-US"/>
        </w:rPr>
        <w:t>(x^2 + y^2) [Sombrero]"</w:t>
      </w:r>
      <w:r w:rsidRPr="004C60B8">
        <w:rPr>
          <w:rFonts w:ascii="Cascadia Mono" w:eastAsia="Times New Roman" w:hAnsi="Cascadia Mono" w:cs="Cascadia Mono"/>
          <w:color w:val="000000"/>
          <w:lang w:val="en-US"/>
        </w:rPr>
        <w:t>;</w:t>
      </w:r>
    </w:p>
    <w:p w14:paraId="7B658C3D" w14:textId="77777777" w:rsidR="00002508" w:rsidRPr="004C60B8" w:rsidRDefault="00002508" w:rsidP="00A21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ascadia Mono" w:eastAsia="Times New Roman" w:hAnsi="Cascadia Mono" w:cs="Cascadia Mono"/>
          <w:color w:val="000000"/>
          <w:lang w:val="en-US"/>
        </w:rPr>
      </w:pPr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        </w:t>
      </w:r>
      <w:proofErr w:type="gramStart"/>
      <w:r w:rsidRPr="004C60B8">
        <w:rPr>
          <w:rFonts w:ascii="Cascadia Mono" w:eastAsia="Times New Roman" w:hAnsi="Cascadia Mono" w:cs="Cascadia Mono"/>
          <w:color w:val="0000FF"/>
          <w:lang w:val="en-US"/>
        </w:rPr>
        <w:t>case</w:t>
      </w:r>
      <w:proofErr w:type="gramEnd"/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 2: </w:t>
      </w:r>
      <w:r w:rsidRPr="004C60B8">
        <w:rPr>
          <w:rFonts w:ascii="Cascadia Mono" w:eastAsia="Times New Roman" w:hAnsi="Cascadia Mono" w:cs="Cascadia Mono"/>
          <w:color w:val="0000FF"/>
          <w:lang w:val="en-US"/>
        </w:rPr>
        <w:t>return</w:t>
      </w:r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 </w:t>
      </w:r>
      <w:r w:rsidRPr="004C60B8">
        <w:rPr>
          <w:rFonts w:ascii="Cascadia Mono" w:eastAsia="Times New Roman" w:hAnsi="Cascadia Mono" w:cs="Cascadia Mono"/>
          <w:color w:val="A31515"/>
          <w:lang w:val="en-US"/>
        </w:rPr>
        <w:t>"(x^2 - y^2) * 0.1 [Saddle]"</w:t>
      </w:r>
      <w:r w:rsidRPr="004C60B8">
        <w:rPr>
          <w:rFonts w:ascii="Cascadia Mono" w:eastAsia="Times New Roman" w:hAnsi="Cascadia Mono" w:cs="Cascadia Mono"/>
          <w:color w:val="000000"/>
          <w:lang w:val="en-US"/>
        </w:rPr>
        <w:t>;</w:t>
      </w:r>
    </w:p>
    <w:p w14:paraId="01C1F640" w14:textId="77777777" w:rsidR="00002508" w:rsidRPr="004C60B8" w:rsidRDefault="00002508" w:rsidP="00A21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ascadia Mono" w:eastAsia="Times New Roman" w:hAnsi="Cascadia Mono" w:cs="Cascadia Mono"/>
          <w:color w:val="000000"/>
          <w:lang w:val="en-US"/>
        </w:rPr>
      </w:pPr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        </w:t>
      </w:r>
      <w:proofErr w:type="gramStart"/>
      <w:r w:rsidRPr="004C60B8">
        <w:rPr>
          <w:rFonts w:ascii="Cascadia Mono" w:eastAsia="Times New Roman" w:hAnsi="Cascadia Mono" w:cs="Cascadia Mono"/>
          <w:color w:val="0000FF"/>
          <w:lang w:val="en-US"/>
        </w:rPr>
        <w:t>case</w:t>
      </w:r>
      <w:proofErr w:type="gramEnd"/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 3: </w:t>
      </w:r>
      <w:r w:rsidRPr="004C60B8">
        <w:rPr>
          <w:rFonts w:ascii="Cascadia Mono" w:eastAsia="Times New Roman" w:hAnsi="Cascadia Mono" w:cs="Cascadia Mono"/>
          <w:color w:val="0000FF"/>
          <w:lang w:val="en-US"/>
        </w:rPr>
        <w:t>return</w:t>
      </w:r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 </w:t>
      </w:r>
      <w:r w:rsidRPr="004C60B8">
        <w:rPr>
          <w:rFonts w:ascii="Cascadia Mono" w:eastAsia="Times New Roman" w:hAnsi="Cascadia Mono" w:cs="Cascadia Mono"/>
          <w:color w:val="A31515"/>
          <w:lang w:val="en-US"/>
        </w:rPr>
        <w:t>"(x^2 + y^2) * 0.05 [Paraboloid]"</w:t>
      </w:r>
      <w:r w:rsidRPr="004C60B8">
        <w:rPr>
          <w:rFonts w:ascii="Cascadia Mono" w:eastAsia="Times New Roman" w:hAnsi="Cascadia Mono" w:cs="Cascadia Mono"/>
          <w:color w:val="000000"/>
          <w:lang w:val="en-US"/>
        </w:rPr>
        <w:t>;</w:t>
      </w:r>
    </w:p>
    <w:p w14:paraId="0910B2EB" w14:textId="77777777" w:rsidR="00002508" w:rsidRPr="004C60B8" w:rsidRDefault="00002508" w:rsidP="00A21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ascadia Mono" w:eastAsia="Times New Roman" w:hAnsi="Cascadia Mono" w:cs="Cascadia Mono"/>
          <w:color w:val="000000"/>
          <w:lang w:val="en-US"/>
        </w:rPr>
      </w:pPr>
      <w:r w:rsidRPr="004C60B8">
        <w:rPr>
          <w:rFonts w:ascii="Cascadia Mono" w:eastAsia="Times New Roman" w:hAnsi="Cascadia Mono" w:cs="Cascadia Mono"/>
          <w:color w:val="000000"/>
          <w:lang w:val="en-US"/>
        </w:rPr>
        <w:lastRenderedPageBreak/>
        <w:t xml:space="preserve">        </w:t>
      </w:r>
      <w:proofErr w:type="gramStart"/>
      <w:r w:rsidRPr="004C60B8">
        <w:rPr>
          <w:rFonts w:ascii="Cascadia Mono" w:eastAsia="Times New Roman" w:hAnsi="Cascadia Mono" w:cs="Cascadia Mono"/>
          <w:color w:val="0000FF"/>
          <w:lang w:val="en-US"/>
        </w:rPr>
        <w:t>case</w:t>
      </w:r>
      <w:proofErr w:type="gramEnd"/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 4: </w:t>
      </w:r>
      <w:r w:rsidRPr="004C60B8">
        <w:rPr>
          <w:rFonts w:ascii="Cascadia Mono" w:eastAsia="Times New Roman" w:hAnsi="Cascadia Mono" w:cs="Cascadia Mono"/>
          <w:color w:val="0000FF"/>
          <w:lang w:val="en-US"/>
        </w:rPr>
        <w:t>return</w:t>
      </w:r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 </w:t>
      </w:r>
      <w:r w:rsidRPr="004C60B8">
        <w:rPr>
          <w:rFonts w:ascii="Cascadia Mono" w:eastAsia="Times New Roman" w:hAnsi="Cascadia Mono" w:cs="Cascadia Mono"/>
          <w:color w:val="A31515"/>
          <w:lang w:val="en-US"/>
        </w:rPr>
        <w:t>"(cos(x) + cos(y)) * 0.5 [Ripples]"</w:t>
      </w:r>
      <w:r w:rsidRPr="004C60B8">
        <w:rPr>
          <w:rFonts w:ascii="Cascadia Mono" w:eastAsia="Times New Roman" w:hAnsi="Cascadia Mono" w:cs="Cascadia Mono"/>
          <w:color w:val="000000"/>
          <w:lang w:val="en-US"/>
        </w:rPr>
        <w:t>;</w:t>
      </w:r>
    </w:p>
    <w:p w14:paraId="60ACA7A8" w14:textId="77777777" w:rsidR="00002508" w:rsidRPr="004C60B8" w:rsidRDefault="00002508" w:rsidP="00A21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ascadia Mono" w:eastAsia="Times New Roman" w:hAnsi="Cascadia Mono" w:cs="Cascadia Mono"/>
          <w:color w:val="000000"/>
          <w:lang w:val="en-US"/>
        </w:rPr>
      </w:pPr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        </w:t>
      </w:r>
      <w:proofErr w:type="gramStart"/>
      <w:r w:rsidRPr="004C60B8">
        <w:rPr>
          <w:rFonts w:ascii="Cascadia Mono" w:eastAsia="Times New Roman" w:hAnsi="Cascadia Mono" w:cs="Cascadia Mono"/>
          <w:color w:val="0000FF"/>
          <w:lang w:val="en-US"/>
        </w:rPr>
        <w:t>case</w:t>
      </w:r>
      <w:proofErr w:type="gramEnd"/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 5: </w:t>
      </w:r>
      <w:r w:rsidRPr="004C60B8">
        <w:rPr>
          <w:rFonts w:ascii="Cascadia Mono" w:eastAsia="Times New Roman" w:hAnsi="Cascadia Mono" w:cs="Cascadia Mono"/>
          <w:color w:val="0000FF"/>
          <w:lang w:val="en-US"/>
        </w:rPr>
        <w:t>return</w:t>
      </w:r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 </w:t>
      </w:r>
      <w:r w:rsidRPr="004C60B8">
        <w:rPr>
          <w:rFonts w:ascii="Cascadia Mono" w:eastAsia="Times New Roman" w:hAnsi="Cascadia Mono" w:cs="Cascadia Mono"/>
          <w:color w:val="A31515"/>
          <w:lang w:val="en-US"/>
        </w:rPr>
        <w:t xml:space="preserve">"2 * </w:t>
      </w:r>
      <w:proofErr w:type="spellStart"/>
      <w:r w:rsidRPr="004C60B8">
        <w:rPr>
          <w:rFonts w:ascii="Cascadia Mono" w:eastAsia="Times New Roman" w:hAnsi="Cascadia Mono" w:cs="Cascadia Mono"/>
          <w:color w:val="A31515"/>
          <w:lang w:val="en-US"/>
        </w:rPr>
        <w:t>exp</w:t>
      </w:r>
      <w:proofErr w:type="spellEnd"/>
      <w:r w:rsidRPr="004C60B8">
        <w:rPr>
          <w:rFonts w:ascii="Cascadia Mono" w:eastAsia="Times New Roman" w:hAnsi="Cascadia Mono" w:cs="Cascadia Mono"/>
          <w:color w:val="A31515"/>
          <w:lang w:val="en-US"/>
        </w:rPr>
        <w:t>(-0.1 * (x^2 + y^2)) [Gaussian]"</w:t>
      </w:r>
      <w:r w:rsidRPr="004C60B8">
        <w:rPr>
          <w:rFonts w:ascii="Cascadia Mono" w:eastAsia="Times New Roman" w:hAnsi="Cascadia Mono" w:cs="Cascadia Mono"/>
          <w:color w:val="000000"/>
          <w:lang w:val="en-US"/>
        </w:rPr>
        <w:t>;</w:t>
      </w:r>
    </w:p>
    <w:p w14:paraId="5AA8B109" w14:textId="77777777" w:rsidR="00002508" w:rsidRPr="004C60B8" w:rsidRDefault="00002508" w:rsidP="00A21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ascadia Mono" w:eastAsia="Times New Roman" w:hAnsi="Cascadia Mono" w:cs="Cascadia Mono"/>
          <w:color w:val="000000"/>
          <w:lang w:val="en-US"/>
        </w:rPr>
      </w:pPr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        </w:t>
      </w:r>
      <w:proofErr w:type="gramStart"/>
      <w:r w:rsidRPr="004C60B8">
        <w:rPr>
          <w:rFonts w:ascii="Cascadia Mono" w:eastAsia="Times New Roman" w:hAnsi="Cascadia Mono" w:cs="Cascadia Mono"/>
          <w:color w:val="0000FF"/>
          <w:lang w:val="en-US"/>
        </w:rPr>
        <w:t>default</w:t>
      </w:r>
      <w:proofErr w:type="gramEnd"/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: </w:t>
      </w:r>
      <w:r w:rsidRPr="004C60B8">
        <w:rPr>
          <w:rFonts w:ascii="Cascadia Mono" w:eastAsia="Times New Roman" w:hAnsi="Cascadia Mono" w:cs="Cascadia Mono"/>
          <w:color w:val="0000FF"/>
          <w:lang w:val="en-US"/>
        </w:rPr>
        <w:t>return</w:t>
      </w:r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 </w:t>
      </w:r>
      <w:r w:rsidRPr="004C60B8">
        <w:rPr>
          <w:rFonts w:ascii="Cascadia Mono" w:eastAsia="Times New Roman" w:hAnsi="Cascadia Mono" w:cs="Cascadia Mono"/>
          <w:color w:val="A31515"/>
          <w:lang w:val="en-US"/>
        </w:rPr>
        <w:t>"Unknown"</w:t>
      </w:r>
      <w:r w:rsidRPr="004C60B8">
        <w:rPr>
          <w:rFonts w:ascii="Cascadia Mono" w:eastAsia="Times New Roman" w:hAnsi="Cascadia Mono" w:cs="Cascadia Mono"/>
          <w:color w:val="000000"/>
          <w:lang w:val="en-US"/>
        </w:rPr>
        <w:t>;</w:t>
      </w:r>
    </w:p>
    <w:p w14:paraId="149C8F19" w14:textId="77777777" w:rsidR="00002508" w:rsidRPr="004C60B8" w:rsidRDefault="00002508" w:rsidP="00A21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ascadia Mono" w:eastAsia="Times New Roman" w:hAnsi="Cascadia Mono" w:cs="Cascadia Mono"/>
          <w:color w:val="000000"/>
          <w:lang w:val="en-US"/>
        </w:rPr>
      </w:pPr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    }</w:t>
      </w:r>
    </w:p>
    <w:p w14:paraId="552A69FA" w14:textId="77777777" w:rsidR="00002508" w:rsidRPr="004C60B8" w:rsidRDefault="00002508" w:rsidP="00A21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ascadia Mono" w:eastAsia="Times New Roman" w:hAnsi="Cascadia Mono" w:cs="Cascadia Mono"/>
          <w:color w:val="000000"/>
          <w:lang w:val="en-US"/>
        </w:rPr>
      </w:pPr>
      <w:r w:rsidRPr="004C60B8">
        <w:rPr>
          <w:rFonts w:ascii="Cascadia Mono" w:eastAsia="Times New Roman" w:hAnsi="Cascadia Mono" w:cs="Cascadia Mono"/>
          <w:color w:val="000000"/>
          <w:lang w:val="en-US"/>
        </w:rPr>
        <w:t>}</w:t>
      </w:r>
    </w:p>
    <w:p w14:paraId="573088FD" w14:textId="77777777" w:rsidR="00002508" w:rsidRPr="004C60B8" w:rsidRDefault="00002508" w:rsidP="00A21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ascadia Mono" w:eastAsia="Times New Roman" w:hAnsi="Cascadia Mono" w:cs="Cascadia Mono"/>
          <w:color w:val="000000"/>
          <w:lang w:val="en-US"/>
        </w:rPr>
      </w:pPr>
    </w:p>
    <w:p w14:paraId="7C0444B2" w14:textId="77777777" w:rsidR="00002508" w:rsidRPr="004C60B8" w:rsidRDefault="00002508" w:rsidP="00A21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ascadia Mono" w:eastAsia="Times New Roman" w:hAnsi="Cascadia Mono" w:cs="Cascadia Mono"/>
          <w:color w:val="000000"/>
          <w:lang w:val="en-US"/>
        </w:rPr>
      </w:pPr>
      <w:r w:rsidRPr="004C60B8">
        <w:rPr>
          <w:rFonts w:ascii="Cascadia Mono" w:eastAsia="Times New Roman" w:hAnsi="Cascadia Mono" w:cs="Cascadia Mono"/>
          <w:color w:val="008000"/>
          <w:lang w:val="en-US"/>
        </w:rPr>
        <w:t xml:space="preserve">// </w:t>
      </w:r>
      <w:r w:rsidRPr="004C60B8">
        <w:rPr>
          <w:rFonts w:ascii="Cascadia Mono" w:eastAsia="Times New Roman" w:hAnsi="Cascadia Mono" w:cs="Cascadia Mono"/>
          <w:color w:val="008000"/>
        </w:rPr>
        <w:t>Вывод</w:t>
      </w:r>
      <w:r w:rsidRPr="004C60B8">
        <w:rPr>
          <w:rFonts w:ascii="Cascadia Mono" w:eastAsia="Times New Roman" w:hAnsi="Cascadia Mono" w:cs="Cascadia Mono"/>
          <w:color w:val="008000"/>
          <w:lang w:val="en-US"/>
        </w:rPr>
        <w:t xml:space="preserve"> </w:t>
      </w:r>
      <w:r w:rsidRPr="004C60B8">
        <w:rPr>
          <w:rFonts w:ascii="Cascadia Mono" w:eastAsia="Times New Roman" w:hAnsi="Cascadia Mono" w:cs="Cascadia Mono"/>
          <w:color w:val="008000"/>
        </w:rPr>
        <w:t>интерфейса</w:t>
      </w:r>
      <w:r w:rsidRPr="004C60B8">
        <w:rPr>
          <w:rFonts w:ascii="Cascadia Mono" w:eastAsia="Times New Roman" w:hAnsi="Cascadia Mono" w:cs="Cascadia Mono"/>
          <w:color w:val="008000"/>
          <w:lang w:val="en-US"/>
        </w:rPr>
        <w:t xml:space="preserve"> </w:t>
      </w:r>
      <w:r w:rsidRPr="004C60B8">
        <w:rPr>
          <w:rFonts w:ascii="Cascadia Mono" w:eastAsia="Times New Roman" w:hAnsi="Cascadia Mono" w:cs="Cascadia Mono"/>
          <w:color w:val="008000"/>
        </w:rPr>
        <w:t>и</w:t>
      </w:r>
      <w:r w:rsidRPr="004C60B8">
        <w:rPr>
          <w:rFonts w:ascii="Cascadia Mono" w:eastAsia="Times New Roman" w:hAnsi="Cascadia Mono" w:cs="Cascadia Mono"/>
          <w:color w:val="008000"/>
          <w:lang w:val="en-US"/>
        </w:rPr>
        <w:t xml:space="preserve"> </w:t>
      </w:r>
      <w:r w:rsidRPr="004C60B8">
        <w:rPr>
          <w:rFonts w:ascii="Cascadia Mono" w:eastAsia="Times New Roman" w:hAnsi="Cascadia Mono" w:cs="Cascadia Mono"/>
          <w:color w:val="008000"/>
        </w:rPr>
        <w:t>управления</w:t>
      </w:r>
      <w:r w:rsidRPr="004C60B8">
        <w:rPr>
          <w:rFonts w:ascii="Cascadia Mono" w:eastAsia="Times New Roman" w:hAnsi="Cascadia Mono" w:cs="Cascadia Mono"/>
          <w:color w:val="008000"/>
          <w:lang w:val="en-US"/>
        </w:rPr>
        <w:t xml:space="preserve"> </w:t>
      </w:r>
      <w:r w:rsidRPr="004C60B8">
        <w:rPr>
          <w:rFonts w:ascii="Cascadia Mono" w:eastAsia="Times New Roman" w:hAnsi="Cascadia Mono" w:cs="Cascadia Mono"/>
          <w:color w:val="008000"/>
        </w:rPr>
        <w:t>в</w:t>
      </w:r>
      <w:r w:rsidRPr="004C60B8">
        <w:rPr>
          <w:rFonts w:ascii="Cascadia Mono" w:eastAsia="Times New Roman" w:hAnsi="Cascadia Mono" w:cs="Cascadia Mono"/>
          <w:color w:val="008000"/>
          <w:lang w:val="en-US"/>
        </w:rPr>
        <w:t xml:space="preserve"> </w:t>
      </w:r>
      <w:r w:rsidRPr="004C60B8">
        <w:rPr>
          <w:rFonts w:ascii="Cascadia Mono" w:eastAsia="Times New Roman" w:hAnsi="Cascadia Mono" w:cs="Cascadia Mono"/>
          <w:color w:val="008000"/>
        </w:rPr>
        <w:t>консоль</w:t>
      </w:r>
      <w:r w:rsidRPr="004C60B8">
        <w:rPr>
          <w:rFonts w:ascii="Cascadia Mono" w:eastAsia="Times New Roman" w:hAnsi="Cascadia Mono" w:cs="Cascadia Mono"/>
          <w:color w:val="008000"/>
          <w:lang w:val="en-US"/>
        </w:rPr>
        <w:t xml:space="preserve"> Windows</w:t>
      </w:r>
    </w:p>
    <w:p w14:paraId="4ACC6B5B" w14:textId="77777777" w:rsidR="00002508" w:rsidRPr="004C60B8" w:rsidRDefault="00002508" w:rsidP="00A21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ascadia Mono" w:eastAsia="Times New Roman" w:hAnsi="Cascadia Mono" w:cs="Cascadia Mono"/>
          <w:color w:val="000000"/>
          <w:lang w:val="en-US"/>
        </w:rPr>
      </w:pPr>
      <w:proofErr w:type="gramStart"/>
      <w:r w:rsidRPr="004C60B8">
        <w:rPr>
          <w:rFonts w:ascii="Cascadia Mono" w:eastAsia="Times New Roman" w:hAnsi="Cascadia Mono" w:cs="Cascadia Mono"/>
          <w:color w:val="0000FF"/>
          <w:lang w:val="en-US"/>
        </w:rPr>
        <w:t>void</w:t>
      </w:r>
      <w:proofErr w:type="gramEnd"/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 </w:t>
      </w:r>
      <w:proofErr w:type="spellStart"/>
      <w:r w:rsidRPr="004C60B8">
        <w:rPr>
          <w:rFonts w:ascii="Cascadia Mono" w:eastAsia="Times New Roman" w:hAnsi="Cascadia Mono" w:cs="Cascadia Mono"/>
          <w:color w:val="000000"/>
          <w:lang w:val="en-US"/>
        </w:rPr>
        <w:t>printMenu</w:t>
      </w:r>
      <w:proofErr w:type="spellEnd"/>
      <w:r w:rsidRPr="004C60B8">
        <w:rPr>
          <w:rFonts w:ascii="Cascadia Mono" w:eastAsia="Times New Roman" w:hAnsi="Cascadia Mono" w:cs="Cascadia Mono"/>
          <w:color w:val="000000"/>
          <w:lang w:val="en-US"/>
        </w:rPr>
        <w:t>(</w:t>
      </w:r>
      <w:r w:rsidRPr="004C60B8">
        <w:rPr>
          <w:rFonts w:ascii="Cascadia Mono" w:eastAsia="Times New Roman" w:hAnsi="Cascadia Mono" w:cs="Cascadia Mono"/>
          <w:color w:val="0000FF"/>
          <w:lang w:val="en-US"/>
        </w:rPr>
        <w:t>void</w:t>
      </w:r>
      <w:r w:rsidRPr="004C60B8">
        <w:rPr>
          <w:rFonts w:ascii="Cascadia Mono" w:eastAsia="Times New Roman" w:hAnsi="Cascadia Mono" w:cs="Cascadia Mono"/>
          <w:color w:val="000000"/>
          <w:lang w:val="en-US"/>
        </w:rPr>
        <w:t>) {</w:t>
      </w:r>
    </w:p>
    <w:p w14:paraId="1F3F644B" w14:textId="77777777" w:rsidR="00002508" w:rsidRPr="004C60B8" w:rsidRDefault="00002508" w:rsidP="00A21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ascadia Mono" w:eastAsia="Times New Roman" w:hAnsi="Cascadia Mono" w:cs="Cascadia Mono"/>
          <w:color w:val="000000"/>
          <w:lang w:val="en-US"/>
        </w:rPr>
      </w:pPr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    </w:t>
      </w:r>
      <w:proofErr w:type="gramStart"/>
      <w:r w:rsidRPr="004C60B8">
        <w:rPr>
          <w:rFonts w:ascii="Cascadia Mono" w:eastAsia="Times New Roman" w:hAnsi="Cascadia Mono" w:cs="Cascadia Mono"/>
          <w:color w:val="000000"/>
          <w:lang w:val="en-US"/>
        </w:rPr>
        <w:t>system(</w:t>
      </w:r>
      <w:proofErr w:type="gramEnd"/>
      <w:r w:rsidRPr="004C60B8">
        <w:rPr>
          <w:rFonts w:ascii="Cascadia Mono" w:eastAsia="Times New Roman" w:hAnsi="Cascadia Mono" w:cs="Cascadia Mono"/>
          <w:color w:val="A31515"/>
          <w:lang w:val="en-US"/>
        </w:rPr>
        <w:t>"</w:t>
      </w:r>
      <w:proofErr w:type="spellStart"/>
      <w:r w:rsidRPr="004C60B8">
        <w:rPr>
          <w:rFonts w:ascii="Cascadia Mono" w:eastAsia="Times New Roman" w:hAnsi="Cascadia Mono" w:cs="Cascadia Mono"/>
          <w:color w:val="A31515"/>
          <w:lang w:val="en-US"/>
        </w:rPr>
        <w:t>cls</w:t>
      </w:r>
      <w:proofErr w:type="spellEnd"/>
      <w:r w:rsidRPr="004C60B8">
        <w:rPr>
          <w:rFonts w:ascii="Cascadia Mono" w:eastAsia="Times New Roman" w:hAnsi="Cascadia Mono" w:cs="Cascadia Mono"/>
          <w:color w:val="A31515"/>
          <w:lang w:val="en-US"/>
        </w:rPr>
        <w:t>"</w:t>
      </w:r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); </w:t>
      </w:r>
      <w:r w:rsidRPr="004C60B8">
        <w:rPr>
          <w:rFonts w:ascii="Cascadia Mono" w:eastAsia="Times New Roman" w:hAnsi="Cascadia Mono" w:cs="Cascadia Mono"/>
          <w:color w:val="008000"/>
          <w:lang w:val="en-US"/>
        </w:rPr>
        <w:t xml:space="preserve">// </w:t>
      </w:r>
      <w:r w:rsidRPr="004C60B8">
        <w:rPr>
          <w:rFonts w:ascii="Cascadia Mono" w:eastAsia="Times New Roman" w:hAnsi="Cascadia Mono" w:cs="Cascadia Mono"/>
          <w:color w:val="008000"/>
        </w:rPr>
        <w:t>Очистка</w:t>
      </w:r>
      <w:r w:rsidRPr="004C60B8">
        <w:rPr>
          <w:rFonts w:ascii="Cascadia Mono" w:eastAsia="Times New Roman" w:hAnsi="Cascadia Mono" w:cs="Cascadia Mono"/>
          <w:color w:val="008000"/>
          <w:lang w:val="en-US"/>
        </w:rPr>
        <w:t xml:space="preserve"> </w:t>
      </w:r>
      <w:r w:rsidRPr="004C60B8">
        <w:rPr>
          <w:rFonts w:ascii="Cascadia Mono" w:eastAsia="Times New Roman" w:hAnsi="Cascadia Mono" w:cs="Cascadia Mono"/>
          <w:color w:val="008000"/>
        </w:rPr>
        <w:t>консоли</w:t>
      </w:r>
      <w:r w:rsidRPr="004C60B8">
        <w:rPr>
          <w:rFonts w:ascii="Cascadia Mono" w:eastAsia="Times New Roman" w:hAnsi="Cascadia Mono" w:cs="Cascadia Mono"/>
          <w:color w:val="008000"/>
          <w:lang w:val="en-US"/>
        </w:rPr>
        <w:t xml:space="preserve"> (</w:t>
      </w:r>
      <w:r w:rsidRPr="004C60B8">
        <w:rPr>
          <w:rFonts w:ascii="Cascadia Mono" w:eastAsia="Times New Roman" w:hAnsi="Cascadia Mono" w:cs="Cascadia Mono"/>
          <w:color w:val="008000"/>
        </w:rPr>
        <w:t>работает</w:t>
      </w:r>
      <w:r w:rsidRPr="004C60B8">
        <w:rPr>
          <w:rFonts w:ascii="Cascadia Mono" w:eastAsia="Times New Roman" w:hAnsi="Cascadia Mono" w:cs="Cascadia Mono"/>
          <w:color w:val="008000"/>
          <w:lang w:val="en-US"/>
        </w:rPr>
        <w:t xml:space="preserve"> </w:t>
      </w:r>
      <w:r w:rsidRPr="004C60B8">
        <w:rPr>
          <w:rFonts w:ascii="Cascadia Mono" w:eastAsia="Times New Roman" w:hAnsi="Cascadia Mono" w:cs="Cascadia Mono"/>
          <w:color w:val="008000"/>
        </w:rPr>
        <w:t>в</w:t>
      </w:r>
      <w:r w:rsidRPr="004C60B8">
        <w:rPr>
          <w:rFonts w:ascii="Cascadia Mono" w:eastAsia="Times New Roman" w:hAnsi="Cascadia Mono" w:cs="Cascadia Mono"/>
          <w:color w:val="008000"/>
          <w:lang w:val="en-US"/>
        </w:rPr>
        <w:t xml:space="preserve"> Windows)</w:t>
      </w:r>
    </w:p>
    <w:p w14:paraId="5DF749BE" w14:textId="77777777" w:rsidR="00002508" w:rsidRPr="004C60B8" w:rsidRDefault="00002508" w:rsidP="00A21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ascadia Mono" w:eastAsia="Times New Roman" w:hAnsi="Cascadia Mono" w:cs="Cascadia Mono"/>
          <w:color w:val="000000"/>
          <w:lang w:val="en-US"/>
        </w:rPr>
      </w:pPr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    </w:t>
      </w:r>
      <w:proofErr w:type="spellStart"/>
      <w:proofErr w:type="gramStart"/>
      <w:r w:rsidRPr="004C60B8">
        <w:rPr>
          <w:rFonts w:ascii="Cascadia Mono" w:eastAsia="Times New Roman" w:hAnsi="Cascadia Mono" w:cs="Cascadia Mono"/>
          <w:color w:val="000000"/>
          <w:lang w:val="en-US"/>
        </w:rPr>
        <w:t>printf</w:t>
      </w:r>
      <w:proofErr w:type="spellEnd"/>
      <w:r w:rsidRPr="004C60B8">
        <w:rPr>
          <w:rFonts w:ascii="Cascadia Mono" w:eastAsia="Times New Roman" w:hAnsi="Cascadia Mono" w:cs="Cascadia Mono"/>
          <w:color w:val="000000"/>
          <w:lang w:val="en-US"/>
        </w:rPr>
        <w:t>(</w:t>
      </w:r>
      <w:proofErr w:type="gramEnd"/>
      <w:r w:rsidRPr="004C60B8">
        <w:rPr>
          <w:rFonts w:ascii="Cascadia Mono" w:eastAsia="Times New Roman" w:hAnsi="Cascadia Mono" w:cs="Cascadia Mono"/>
          <w:color w:val="A31515"/>
          <w:lang w:val="en-US"/>
        </w:rPr>
        <w:t>"=== 3D Graph Visualizer ===\n"</w:t>
      </w:r>
      <w:r w:rsidRPr="004C60B8">
        <w:rPr>
          <w:rFonts w:ascii="Cascadia Mono" w:eastAsia="Times New Roman" w:hAnsi="Cascadia Mono" w:cs="Cascadia Mono"/>
          <w:color w:val="000000"/>
          <w:lang w:val="en-US"/>
        </w:rPr>
        <w:t>);</w:t>
      </w:r>
    </w:p>
    <w:p w14:paraId="72D4D636" w14:textId="77777777" w:rsidR="00002508" w:rsidRPr="004C60B8" w:rsidRDefault="00002508" w:rsidP="00A21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ascadia Mono" w:eastAsia="Times New Roman" w:hAnsi="Cascadia Mono" w:cs="Cascadia Mono"/>
          <w:color w:val="000000"/>
          <w:lang w:val="en-US"/>
        </w:rPr>
      </w:pPr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    </w:t>
      </w:r>
      <w:proofErr w:type="spellStart"/>
      <w:proofErr w:type="gramStart"/>
      <w:r w:rsidRPr="004C60B8">
        <w:rPr>
          <w:rFonts w:ascii="Cascadia Mono" w:eastAsia="Times New Roman" w:hAnsi="Cascadia Mono" w:cs="Cascadia Mono"/>
          <w:color w:val="000000"/>
          <w:lang w:val="en-US"/>
        </w:rPr>
        <w:t>printf</w:t>
      </w:r>
      <w:proofErr w:type="spellEnd"/>
      <w:r w:rsidRPr="004C60B8">
        <w:rPr>
          <w:rFonts w:ascii="Cascadia Mono" w:eastAsia="Times New Roman" w:hAnsi="Cascadia Mono" w:cs="Cascadia Mono"/>
          <w:color w:val="000000"/>
          <w:lang w:val="en-US"/>
        </w:rPr>
        <w:t>(</w:t>
      </w:r>
      <w:proofErr w:type="gramEnd"/>
      <w:r w:rsidRPr="004C60B8">
        <w:rPr>
          <w:rFonts w:ascii="Cascadia Mono" w:eastAsia="Times New Roman" w:hAnsi="Cascadia Mono" w:cs="Cascadia Mono"/>
          <w:color w:val="A31515"/>
          <w:lang w:val="en-US"/>
        </w:rPr>
        <w:t>"Current function: %s\n"</w:t>
      </w:r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, </w:t>
      </w:r>
      <w:proofErr w:type="spellStart"/>
      <w:r w:rsidRPr="004C60B8">
        <w:rPr>
          <w:rFonts w:ascii="Cascadia Mono" w:eastAsia="Times New Roman" w:hAnsi="Cascadia Mono" w:cs="Cascadia Mono"/>
          <w:color w:val="000000"/>
          <w:lang w:val="en-US"/>
        </w:rPr>
        <w:t>getFunctionName</w:t>
      </w:r>
      <w:proofErr w:type="spellEnd"/>
      <w:r w:rsidRPr="004C60B8">
        <w:rPr>
          <w:rFonts w:ascii="Cascadia Mono" w:eastAsia="Times New Roman" w:hAnsi="Cascadia Mono" w:cs="Cascadia Mono"/>
          <w:color w:val="000000"/>
          <w:lang w:val="en-US"/>
        </w:rPr>
        <w:t>(</w:t>
      </w:r>
      <w:proofErr w:type="spellStart"/>
      <w:r w:rsidRPr="004C60B8">
        <w:rPr>
          <w:rFonts w:ascii="Cascadia Mono" w:eastAsia="Times New Roman" w:hAnsi="Cascadia Mono" w:cs="Cascadia Mono"/>
          <w:color w:val="000000"/>
          <w:lang w:val="en-US"/>
        </w:rPr>
        <w:t>currentFunctionIndex</w:t>
      </w:r>
      <w:proofErr w:type="spellEnd"/>
      <w:r w:rsidRPr="004C60B8">
        <w:rPr>
          <w:rFonts w:ascii="Cascadia Mono" w:eastAsia="Times New Roman" w:hAnsi="Cascadia Mono" w:cs="Cascadia Mono"/>
          <w:color w:val="000000"/>
          <w:lang w:val="en-US"/>
        </w:rPr>
        <w:t>));</w:t>
      </w:r>
    </w:p>
    <w:p w14:paraId="6A2ACDCD" w14:textId="77777777" w:rsidR="00002508" w:rsidRPr="004C60B8" w:rsidRDefault="00002508" w:rsidP="00A21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ascadia Mono" w:eastAsia="Times New Roman" w:hAnsi="Cascadia Mono" w:cs="Cascadia Mono"/>
          <w:color w:val="000000"/>
          <w:lang w:val="en-US"/>
        </w:rPr>
      </w:pPr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    </w:t>
      </w:r>
      <w:proofErr w:type="spellStart"/>
      <w:proofErr w:type="gramStart"/>
      <w:r w:rsidRPr="004C60B8">
        <w:rPr>
          <w:rFonts w:ascii="Cascadia Mono" w:eastAsia="Times New Roman" w:hAnsi="Cascadia Mono" w:cs="Cascadia Mono"/>
          <w:color w:val="000000"/>
          <w:lang w:val="en-US"/>
        </w:rPr>
        <w:t>printf</w:t>
      </w:r>
      <w:proofErr w:type="spellEnd"/>
      <w:r w:rsidRPr="004C60B8">
        <w:rPr>
          <w:rFonts w:ascii="Cascadia Mono" w:eastAsia="Times New Roman" w:hAnsi="Cascadia Mono" w:cs="Cascadia Mono"/>
          <w:color w:val="000000"/>
          <w:lang w:val="en-US"/>
        </w:rPr>
        <w:t>(</w:t>
      </w:r>
      <w:proofErr w:type="gramEnd"/>
      <w:r w:rsidRPr="004C60B8">
        <w:rPr>
          <w:rFonts w:ascii="Cascadia Mono" w:eastAsia="Times New Roman" w:hAnsi="Cascadia Mono" w:cs="Cascadia Mono"/>
          <w:color w:val="A31515"/>
          <w:lang w:val="en-US"/>
        </w:rPr>
        <w:t>"Controls:\n"</w:t>
      </w:r>
      <w:r w:rsidRPr="004C60B8">
        <w:rPr>
          <w:rFonts w:ascii="Cascadia Mono" w:eastAsia="Times New Roman" w:hAnsi="Cascadia Mono" w:cs="Cascadia Mono"/>
          <w:color w:val="000000"/>
          <w:lang w:val="en-US"/>
        </w:rPr>
        <w:t>);</w:t>
      </w:r>
    </w:p>
    <w:p w14:paraId="072618CD" w14:textId="77777777" w:rsidR="00002508" w:rsidRPr="004C60B8" w:rsidRDefault="00002508" w:rsidP="00A21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ascadia Mono" w:eastAsia="Times New Roman" w:hAnsi="Cascadia Mono" w:cs="Cascadia Mono"/>
          <w:color w:val="000000"/>
          <w:lang w:val="en-US"/>
        </w:rPr>
      </w:pPr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    </w:t>
      </w:r>
      <w:proofErr w:type="spellStart"/>
      <w:proofErr w:type="gramStart"/>
      <w:r w:rsidRPr="004C60B8">
        <w:rPr>
          <w:rFonts w:ascii="Cascadia Mono" w:eastAsia="Times New Roman" w:hAnsi="Cascadia Mono" w:cs="Cascadia Mono"/>
          <w:color w:val="000000"/>
          <w:lang w:val="en-US"/>
        </w:rPr>
        <w:t>printf</w:t>
      </w:r>
      <w:proofErr w:type="spellEnd"/>
      <w:r w:rsidRPr="004C60B8">
        <w:rPr>
          <w:rFonts w:ascii="Cascadia Mono" w:eastAsia="Times New Roman" w:hAnsi="Cascadia Mono" w:cs="Cascadia Mono"/>
          <w:color w:val="000000"/>
          <w:lang w:val="en-US"/>
        </w:rPr>
        <w:t>(</w:t>
      </w:r>
      <w:proofErr w:type="gramEnd"/>
      <w:r w:rsidRPr="004C60B8">
        <w:rPr>
          <w:rFonts w:ascii="Cascadia Mono" w:eastAsia="Times New Roman" w:hAnsi="Cascadia Mono" w:cs="Cascadia Mono"/>
          <w:color w:val="A31515"/>
          <w:lang w:val="en-US"/>
        </w:rPr>
        <w:t>"  Left mouse button + drag - rotate\n"</w:t>
      </w:r>
      <w:r w:rsidRPr="004C60B8">
        <w:rPr>
          <w:rFonts w:ascii="Cascadia Mono" w:eastAsia="Times New Roman" w:hAnsi="Cascadia Mono" w:cs="Cascadia Mono"/>
          <w:color w:val="000000"/>
          <w:lang w:val="en-US"/>
        </w:rPr>
        <w:t>);</w:t>
      </w:r>
    </w:p>
    <w:p w14:paraId="5B923674" w14:textId="77777777" w:rsidR="00002508" w:rsidRPr="004C60B8" w:rsidRDefault="00002508" w:rsidP="00A21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ascadia Mono" w:eastAsia="Times New Roman" w:hAnsi="Cascadia Mono" w:cs="Cascadia Mono"/>
          <w:color w:val="000000"/>
          <w:lang w:val="en-US"/>
        </w:rPr>
      </w:pPr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    </w:t>
      </w:r>
      <w:proofErr w:type="spellStart"/>
      <w:proofErr w:type="gramStart"/>
      <w:r w:rsidRPr="004C60B8">
        <w:rPr>
          <w:rFonts w:ascii="Cascadia Mono" w:eastAsia="Times New Roman" w:hAnsi="Cascadia Mono" w:cs="Cascadia Mono"/>
          <w:color w:val="000000"/>
          <w:lang w:val="en-US"/>
        </w:rPr>
        <w:t>printf</w:t>
      </w:r>
      <w:proofErr w:type="spellEnd"/>
      <w:r w:rsidRPr="004C60B8">
        <w:rPr>
          <w:rFonts w:ascii="Cascadia Mono" w:eastAsia="Times New Roman" w:hAnsi="Cascadia Mono" w:cs="Cascadia Mono"/>
          <w:color w:val="000000"/>
          <w:lang w:val="en-US"/>
        </w:rPr>
        <w:t>(</w:t>
      </w:r>
      <w:proofErr w:type="gramEnd"/>
      <w:r w:rsidRPr="004C60B8">
        <w:rPr>
          <w:rFonts w:ascii="Cascadia Mono" w:eastAsia="Times New Roman" w:hAnsi="Cascadia Mono" w:cs="Cascadia Mono"/>
          <w:color w:val="A31515"/>
          <w:lang w:val="en-US"/>
        </w:rPr>
        <w:t>"  Mouse wheel - zoom\n"</w:t>
      </w:r>
      <w:r w:rsidRPr="004C60B8">
        <w:rPr>
          <w:rFonts w:ascii="Cascadia Mono" w:eastAsia="Times New Roman" w:hAnsi="Cascadia Mono" w:cs="Cascadia Mono"/>
          <w:color w:val="000000"/>
          <w:lang w:val="en-US"/>
        </w:rPr>
        <w:t>);</w:t>
      </w:r>
    </w:p>
    <w:p w14:paraId="133FF302" w14:textId="77777777" w:rsidR="00002508" w:rsidRPr="004C60B8" w:rsidRDefault="00002508" w:rsidP="00A21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ascadia Mono" w:eastAsia="Times New Roman" w:hAnsi="Cascadia Mono" w:cs="Cascadia Mono"/>
          <w:color w:val="000000"/>
          <w:lang w:val="en-US"/>
        </w:rPr>
      </w:pPr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    </w:t>
      </w:r>
      <w:proofErr w:type="spellStart"/>
      <w:proofErr w:type="gramStart"/>
      <w:r w:rsidRPr="004C60B8">
        <w:rPr>
          <w:rFonts w:ascii="Cascadia Mono" w:eastAsia="Times New Roman" w:hAnsi="Cascadia Mono" w:cs="Cascadia Mono"/>
          <w:color w:val="000000"/>
          <w:lang w:val="en-US"/>
        </w:rPr>
        <w:t>printf</w:t>
      </w:r>
      <w:proofErr w:type="spellEnd"/>
      <w:r w:rsidRPr="004C60B8">
        <w:rPr>
          <w:rFonts w:ascii="Cascadia Mono" w:eastAsia="Times New Roman" w:hAnsi="Cascadia Mono" w:cs="Cascadia Mono"/>
          <w:color w:val="000000"/>
          <w:lang w:val="en-US"/>
        </w:rPr>
        <w:t>(</w:t>
      </w:r>
      <w:proofErr w:type="gramEnd"/>
      <w:r w:rsidRPr="004C60B8">
        <w:rPr>
          <w:rFonts w:ascii="Cascadia Mono" w:eastAsia="Times New Roman" w:hAnsi="Cascadia Mono" w:cs="Cascadia Mono"/>
          <w:color w:val="A31515"/>
          <w:lang w:val="en-US"/>
        </w:rPr>
        <w:t>"  F/f - enter new function\n"</w:t>
      </w:r>
      <w:r w:rsidRPr="004C60B8">
        <w:rPr>
          <w:rFonts w:ascii="Cascadia Mono" w:eastAsia="Times New Roman" w:hAnsi="Cascadia Mono" w:cs="Cascadia Mono"/>
          <w:color w:val="000000"/>
          <w:lang w:val="en-US"/>
        </w:rPr>
        <w:t>);</w:t>
      </w:r>
    </w:p>
    <w:p w14:paraId="175A58AA" w14:textId="77777777" w:rsidR="00002508" w:rsidRPr="004C60B8" w:rsidRDefault="00002508" w:rsidP="00A21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ascadia Mono" w:eastAsia="Times New Roman" w:hAnsi="Cascadia Mono" w:cs="Cascadia Mono"/>
          <w:color w:val="000000"/>
          <w:lang w:val="en-US"/>
        </w:rPr>
      </w:pPr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    </w:t>
      </w:r>
      <w:proofErr w:type="spellStart"/>
      <w:proofErr w:type="gramStart"/>
      <w:r w:rsidRPr="004C60B8">
        <w:rPr>
          <w:rFonts w:ascii="Cascadia Mono" w:eastAsia="Times New Roman" w:hAnsi="Cascadia Mono" w:cs="Cascadia Mono"/>
          <w:color w:val="000000"/>
          <w:lang w:val="en-US"/>
        </w:rPr>
        <w:t>printf</w:t>
      </w:r>
      <w:proofErr w:type="spellEnd"/>
      <w:r w:rsidRPr="004C60B8">
        <w:rPr>
          <w:rFonts w:ascii="Cascadia Mono" w:eastAsia="Times New Roman" w:hAnsi="Cascadia Mono" w:cs="Cascadia Mono"/>
          <w:color w:val="000000"/>
          <w:lang w:val="en-US"/>
        </w:rPr>
        <w:t>(</w:t>
      </w:r>
      <w:proofErr w:type="gramEnd"/>
      <w:r w:rsidRPr="004C60B8">
        <w:rPr>
          <w:rFonts w:ascii="Cascadia Mono" w:eastAsia="Times New Roman" w:hAnsi="Cascadia Mono" w:cs="Cascadia Mono"/>
          <w:color w:val="A31515"/>
          <w:lang w:val="en-US"/>
        </w:rPr>
        <w:t>"  ESC - exit\n"</w:t>
      </w:r>
      <w:r w:rsidRPr="004C60B8">
        <w:rPr>
          <w:rFonts w:ascii="Cascadia Mono" w:eastAsia="Times New Roman" w:hAnsi="Cascadia Mono" w:cs="Cascadia Mono"/>
          <w:color w:val="000000"/>
          <w:lang w:val="en-US"/>
        </w:rPr>
        <w:t>);</w:t>
      </w:r>
    </w:p>
    <w:p w14:paraId="0008296F" w14:textId="77777777" w:rsidR="00002508" w:rsidRPr="004C60B8" w:rsidRDefault="00002508" w:rsidP="00A21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ascadia Mono" w:eastAsia="Times New Roman" w:hAnsi="Cascadia Mono" w:cs="Cascadia Mono"/>
          <w:color w:val="000000"/>
          <w:lang w:val="en-US"/>
        </w:rPr>
      </w:pPr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    </w:t>
      </w:r>
      <w:proofErr w:type="spellStart"/>
      <w:proofErr w:type="gramStart"/>
      <w:r w:rsidRPr="004C60B8">
        <w:rPr>
          <w:rFonts w:ascii="Cascadia Mono" w:eastAsia="Times New Roman" w:hAnsi="Cascadia Mono" w:cs="Cascadia Mono"/>
          <w:color w:val="000000"/>
          <w:lang w:val="en-US"/>
        </w:rPr>
        <w:t>printf</w:t>
      </w:r>
      <w:proofErr w:type="spellEnd"/>
      <w:r w:rsidRPr="004C60B8">
        <w:rPr>
          <w:rFonts w:ascii="Cascadia Mono" w:eastAsia="Times New Roman" w:hAnsi="Cascadia Mono" w:cs="Cascadia Mono"/>
          <w:color w:val="000000"/>
          <w:lang w:val="en-US"/>
        </w:rPr>
        <w:t>(</w:t>
      </w:r>
      <w:proofErr w:type="gramEnd"/>
      <w:r w:rsidRPr="004C60B8">
        <w:rPr>
          <w:rFonts w:ascii="Cascadia Mono" w:eastAsia="Times New Roman" w:hAnsi="Cascadia Mono" w:cs="Cascadia Mono"/>
          <w:color w:val="A31515"/>
          <w:lang w:val="en-US"/>
        </w:rPr>
        <w:t>"Available functions:\n"</w:t>
      </w:r>
      <w:r w:rsidRPr="004C60B8">
        <w:rPr>
          <w:rFonts w:ascii="Cascadia Mono" w:eastAsia="Times New Roman" w:hAnsi="Cascadia Mono" w:cs="Cascadia Mono"/>
          <w:color w:val="000000"/>
          <w:lang w:val="en-US"/>
        </w:rPr>
        <w:t>);</w:t>
      </w:r>
    </w:p>
    <w:p w14:paraId="542A393A" w14:textId="77777777" w:rsidR="00002508" w:rsidRPr="004C60B8" w:rsidRDefault="00002508" w:rsidP="00A21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ascadia Mono" w:eastAsia="Times New Roman" w:hAnsi="Cascadia Mono" w:cs="Cascadia Mono"/>
          <w:color w:val="000000"/>
          <w:lang w:val="en-US"/>
        </w:rPr>
      </w:pPr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    </w:t>
      </w:r>
      <w:proofErr w:type="gramStart"/>
      <w:r w:rsidRPr="004C60B8">
        <w:rPr>
          <w:rFonts w:ascii="Cascadia Mono" w:eastAsia="Times New Roman" w:hAnsi="Cascadia Mono" w:cs="Cascadia Mono"/>
          <w:color w:val="0000FF"/>
          <w:lang w:val="en-US"/>
        </w:rPr>
        <w:t>for</w:t>
      </w:r>
      <w:proofErr w:type="gramEnd"/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 (</w:t>
      </w:r>
      <w:proofErr w:type="spellStart"/>
      <w:r w:rsidRPr="004C60B8">
        <w:rPr>
          <w:rFonts w:ascii="Cascadia Mono" w:eastAsia="Times New Roman" w:hAnsi="Cascadia Mono" w:cs="Cascadia Mono"/>
          <w:color w:val="0000FF"/>
          <w:lang w:val="en-US"/>
        </w:rPr>
        <w:t>int</w:t>
      </w:r>
      <w:proofErr w:type="spellEnd"/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 </w:t>
      </w:r>
      <w:proofErr w:type="spellStart"/>
      <w:r w:rsidRPr="004C60B8">
        <w:rPr>
          <w:rFonts w:ascii="Cascadia Mono" w:eastAsia="Times New Roman" w:hAnsi="Cascadia Mono" w:cs="Cascadia Mono"/>
          <w:color w:val="000000"/>
          <w:lang w:val="en-US"/>
        </w:rPr>
        <w:t>i</w:t>
      </w:r>
      <w:proofErr w:type="spellEnd"/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 = 0; </w:t>
      </w:r>
      <w:proofErr w:type="spellStart"/>
      <w:r w:rsidRPr="004C60B8">
        <w:rPr>
          <w:rFonts w:ascii="Cascadia Mono" w:eastAsia="Times New Roman" w:hAnsi="Cascadia Mono" w:cs="Cascadia Mono"/>
          <w:color w:val="000000"/>
          <w:lang w:val="en-US"/>
        </w:rPr>
        <w:t>i</w:t>
      </w:r>
      <w:proofErr w:type="spellEnd"/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 &lt; </w:t>
      </w:r>
      <w:proofErr w:type="spellStart"/>
      <w:r w:rsidRPr="004C60B8">
        <w:rPr>
          <w:rFonts w:ascii="Cascadia Mono" w:eastAsia="Times New Roman" w:hAnsi="Cascadia Mono" w:cs="Cascadia Mono"/>
          <w:color w:val="000000"/>
          <w:lang w:val="en-US"/>
        </w:rPr>
        <w:t>totalFunctions</w:t>
      </w:r>
      <w:proofErr w:type="spellEnd"/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; </w:t>
      </w:r>
      <w:proofErr w:type="spellStart"/>
      <w:r w:rsidRPr="004C60B8">
        <w:rPr>
          <w:rFonts w:ascii="Cascadia Mono" w:eastAsia="Times New Roman" w:hAnsi="Cascadia Mono" w:cs="Cascadia Mono"/>
          <w:color w:val="000000"/>
          <w:lang w:val="en-US"/>
        </w:rPr>
        <w:t>i</w:t>
      </w:r>
      <w:proofErr w:type="spellEnd"/>
      <w:r w:rsidRPr="004C60B8">
        <w:rPr>
          <w:rFonts w:ascii="Cascadia Mono" w:eastAsia="Times New Roman" w:hAnsi="Cascadia Mono" w:cs="Cascadia Mono"/>
          <w:color w:val="000000"/>
          <w:lang w:val="en-US"/>
        </w:rPr>
        <w:t>++) {</w:t>
      </w:r>
    </w:p>
    <w:p w14:paraId="72E23EDC" w14:textId="77777777" w:rsidR="00002508" w:rsidRPr="004C60B8" w:rsidRDefault="00002508" w:rsidP="00A21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ascadia Mono" w:eastAsia="Times New Roman" w:hAnsi="Cascadia Mono" w:cs="Cascadia Mono"/>
          <w:color w:val="000000"/>
          <w:lang w:val="en-US"/>
        </w:rPr>
      </w:pPr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        </w:t>
      </w:r>
      <w:proofErr w:type="spellStart"/>
      <w:proofErr w:type="gramStart"/>
      <w:r w:rsidRPr="004C60B8">
        <w:rPr>
          <w:rFonts w:ascii="Cascadia Mono" w:eastAsia="Times New Roman" w:hAnsi="Cascadia Mono" w:cs="Cascadia Mono"/>
          <w:color w:val="000000"/>
          <w:lang w:val="en-US"/>
        </w:rPr>
        <w:t>printf</w:t>
      </w:r>
      <w:proofErr w:type="spellEnd"/>
      <w:r w:rsidRPr="004C60B8">
        <w:rPr>
          <w:rFonts w:ascii="Cascadia Mono" w:eastAsia="Times New Roman" w:hAnsi="Cascadia Mono" w:cs="Cascadia Mono"/>
          <w:color w:val="000000"/>
          <w:lang w:val="en-US"/>
        </w:rPr>
        <w:t>(</w:t>
      </w:r>
      <w:proofErr w:type="gramEnd"/>
      <w:r w:rsidRPr="004C60B8">
        <w:rPr>
          <w:rFonts w:ascii="Cascadia Mono" w:eastAsia="Times New Roman" w:hAnsi="Cascadia Mono" w:cs="Cascadia Mono"/>
          <w:color w:val="A31515"/>
          <w:lang w:val="en-US"/>
        </w:rPr>
        <w:t>"  %d. %s\n"</w:t>
      </w:r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, </w:t>
      </w:r>
      <w:proofErr w:type="spellStart"/>
      <w:r w:rsidRPr="004C60B8">
        <w:rPr>
          <w:rFonts w:ascii="Cascadia Mono" w:eastAsia="Times New Roman" w:hAnsi="Cascadia Mono" w:cs="Cascadia Mono"/>
          <w:color w:val="000000"/>
          <w:lang w:val="en-US"/>
        </w:rPr>
        <w:t>i</w:t>
      </w:r>
      <w:proofErr w:type="spellEnd"/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 + 1, </w:t>
      </w:r>
      <w:proofErr w:type="spellStart"/>
      <w:r w:rsidRPr="004C60B8">
        <w:rPr>
          <w:rFonts w:ascii="Cascadia Mono" w:eastAsia="Times New Roman" w:hAnsi="Cascadia Mono" w:cs="Cascadia Mono"/>
          <w:color w:val="000000"/>
          <w:lang w:val="en-US"/>
        </w:rPr>
        <w:t>getFunctionName</w:t>
      </w:r>
      <w:proofErr w:type="spellEnd"/>
      <w:r w:rsidRPr="004C60B8">
        <w:rPr>
          <w:rFonts w:ascii="Cascadia Mono" w:eastAsia="Times New Roman" w:hAnsi="Cascadia Mono" w:cs="Cascadia Mono"/>
          <w:color w:val="000000"/>
          <w:lang w:val="en-US"/>
        </w:rPr>
        <w:t>(</w:t>
      </w:r>
      <w:proofErr w:type="spellStart"/>
      <w:r w:rsidRPr="004C60B8">
        <w:rPr>
          <w:rFonts w:ascii="Cascadia Mono" w:eastAsia="Times New Roman" w:hAnsi="Cascadia Mono" w:cs="Cascadia Mono"/>
          <w:color w:val="000000"/>
          <w:lang w:val="en-US"/>
        </w:rPr>
        <w:t>i</w:t>
      </w:r>
      <w:proofErr w:type="spellEnd"/>
      <w:r w:rsidRPr="004C60B8">
        <w:rPr>
          <w:rFonts w:ascii="Cascadia Mono" w:eastAsia="Times New Roman" w:hAnsi="Cascadia Mono" w:cs="Cascadia Mono"/>
          <w:color w:val="000000"/>
          <w:lang w:val="en-US"/>
        </w:rPr>
        <w:t>));</w:t>
      </w:r>
    </w:p>
    <w:p w14:paraId="6C926EC3" w14:textId="77777777" w:rsidR="00002508" w:rsidRPr="004C60B8" w:rsidRDefault="00002508" w:rsidP="00A21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ascadia Mono" w:eastAsia="Times New Roman" w:hAnsi="Cascadia Mono" w:cs="Cascadia Mono"/>
          <w:color w:val="000000"/>
          <w:lang w:val="en-US"/>
        </w:rPr>
      </w:pPr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    }</w:t>
      </w:r>
    </w:p>
    <w:p w14:paraId="48B01DF5" w14:textId="77777777" w:rsidR="00002508" w:rsidRPr="004C60B8" w:rsidRDefault="00002508" w:rsidP="00A21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ascadia Mono" w:eastAsia="Times New Roman" w:hAnsi="Cascadia Mono" w:cs="Cascadia Mono"/>
          <w:color w:val="000000"/>
          <w:lang w:val="en-US"/>
        </w:rPr>
      </w:pPr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    </w:t>
      </w:r>
      <w:proofErr w:type="spellStart"/>
      <w:proofErr w:type="gramStart"/>
      <w:r w:rsidRPr="004C60B8">
        <w:rPr>
          <w:rFonts w:ascii="Cascadia Mono" w:eastAsia="Times New Roman" w:hAnsi="Cascadia Mono" w:cs="Cascadia Mono"/>
          <w:color w:val="000000"/>
          <w:lang w:val="en-US"/>
        </w:rPr>
        <w:t>printf</w:t>
      </w:r>
      <w:proofErr w:type="spellEnd"/>
      <w:r w:rsidRPr="004C60B8">
        <w:rPr>
          <w:rFonts w:ascii="Cascadia Mono" w:eastAsia="Times New Roman" w:hAnsi="Cascadia Mono" w:cs="Cascadia Mono"/>
          <w:color w:val="000000"/>
          <w:lang w:val="en-US"/>
        </w:rPr>
        <w:t>(</w:t>
      </w:r>
      <w:proofErr w:type="gramEnd"/>
      <w:r w:rsidRPr="004C60B8">
        <w:rPr>
          <w:rFonts w:ascii="Cascadia Mono" w:eastAsia="Times New Roman" w:hAnsi="Cascadia Mono" w:cs="Cascadia Mono"/>
          <w:color w:val="A31515"/>
          <w:lang w:val="en-US"/>
        </w:rPr>
        <w:t>"===========================\n"</w:t>
      </w:r>
      <w:r w:rsidRPr="004C60B8">
        <w:rPr>
          <w:rFonts w:ascii="Cascadia Mono" w:eastAsia="Times New Roman" w:hAnsi="Cascadia Mono" w:cs="Cascadia Mono"/>
          <w:color w:val="000000"/>
          <w:lang w:val="en-US"/>
        </w:rPr>
        <w:t>);</w:t>
      </w:r>
    </w:p>
    <w:p w14:paraId="277A283B" w14:textId="77777777" w:rsidR="00002508" w:rsidRPr="004C60B8" w:rsidRDefault="00002508" w:rsidP="00A21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ascadia Mono" w:eastAsia="Times New Roman" w:hAnsi="Cascadia Mono" w:cs="Cascadia Mono"/>
          <w:color w:val="000000"/>
          <w:lang w:val="en-US"/>
        </w:rPr>
      </w:pPr>
      <w:r w:rsidRPr="004C60B8">
        <w:rPr>
          <w:rFonts w:ascii="Cascadia Mono" w:eastAsia="Times New Roman" w:hAnsi="Cascadia Mono" w:cs="Cascadia Mono"/>
          <w:color w:val="000000"/>
          <w:lang w:val="en-US"/>
        </w:rPr>
        <w:t>}</w:t>
      </w:r>
    </w:p>
    <w:p w14:paraId="14662C50" w14:textId="77777777" w:rsidR="00002508" w:rsidRPr="004C60B8" w:rsidRDefault="00002508" w:rsidP="00A21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ascadia Mono" w:eastAsia="Times New Roman" w:hAnsi="Cascadia Mono" w:cs="Cascadia Mono"/>
          <w:color w:val="000000"/>
          <w:lang w:val="en-US"/>
        </w:rPr>
      </w:pPr>
    </w:p>
    <w:p w14:paraId="2EBEBA7A" w14:textId="77777777" w:rsidR="00002508" w:rsidRPr="004C60B8" w:rsidRDefault="00002508" w:rsidP="00A21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ascadia Mono" w:eastAsia="Times New Roman" w:hAnsi="Cascadia Mono" w:cs="Cascadia Mono"/>
          <w:color w:val="000000"/>
          <w:lang w:val="en-US"/>
        </w:rPr>
      </w:pPr>
      <w:r w:rsidRPr="004C60B8">
        <w:rPr>
          <w:rFonts w:ascii="Cascadia Mono" w:eastAsia="Times New Roman" w:hAnsi="Cascadia Mono" w:cs="Cascadia Mono"/>
          <w:color w:val="008000"/>
          <w:lang w:val="en-US"/>
        </w:rPr>
        <w:t xml:space="preserve">// --- </w:t>
      </w:r>
      <w:r w:rsidRPr="004C60B8">
        <w:rPr>
          <w:rFonts w:ascii="Cascadia Mono" w:eastAsia="Times New Roman" w:hAnsi="Cascadia Mono" w:cs="Cascadia Mono"/>
          <w:color w:val="008000"/>
        </w:rPr>
        <w:t>БЛОК</w:t>
      </w:r>
      <w:r w:rsidRPr="004C60B8">
        <w:rPr>
          <w:rFonts w:ascii="Cascadia Mono" w:eastAsia="Times New Roman" w:hAnsi="Cascadia Mono" w:cs="Cascadia Mono"/>
          <w:color w:val="008000"/>
          <w:lang w:val="en-US"/>
        </w:rPr>
        <w:t xml:space="preserve"> </w:t>
      </w:r>
      <w:r w:rsidRPr="004C60B8">
        <w:rPr>
          <w:rFonts w:ascii="Cascadia Mono" w:eastAsia="Times New Roman" w:hAnsi="Cascadia Mono" w:cs="Cascadia Mono"/>
          <w:color w:val="008000"/>
        </w:rPr>
        <w:t>ОТРИСОВКИ</w:t>
      </w:r>
      <w:r w:rsidRPr="004C60B8">
        <w:rPr>
          <w:rFonts w:ascii="Cascadia Mono" w:eastAsia="Times New Roman" w:hAnsi="Cascadia Mono" w:cs="Cascadia Mono"/>
          <w:color w:val="008000"/>
          <w:lang w:val="en-US"/>
        </w:rPr>
        <w:t xml:space="preserve"> (OPENGL) ---</w:t>
      </w:r>
    </w:p>
    <w:p w14:paraId="6604A3BF" w14:textId="77777777" w:rsidR="00002508" w:rsidRPr="004C60B8" w:rsidRDefault="00002508" w:rsidP="00A21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ascadia Mono" w:eastAsia="Times New Roman" w:hAnsi="Cascadia Mono" w:cs="Cascadia Mono"/>
          <w:color w:val="000000"/>
          <w:lang w:val="en-US"/>
        </w:rPr>
      </w:pPr>
    </w:p>
    <w:p w14:paraId="5B0AD6E3" w14:textId="77777777" w:rsidR="00002508" w:rsidRPr="004C60B8" w:rsidRDefault="00002508" w:rsidP="00A21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ascadia Mono" w:eastAsia="Times New Roman" w:hAnsi="Cascadia Mono" w:cs="Cascadia Mono"/>
          <w:color w:val="000000"/>
        </w:rPr>
      </w:pPr>
      <w:r w:rsidRPr="004C60B8">
        <w:rPr>
          <w:rFonts w:ascii="Cascadia Mono" w:eastAsia="Times New Roman" w:hAnsi="Cascadia Mono" w:cs="Cascadia Mono"/>
          <w:color w:val="008000"/>
        </w:rPr>
        <w:t xml:space="preserve">// </w:t>
      </w:r>
      <w:proofErr w:type="spellStart"/>
      <w:r w:rsidRPr="004C60B8">
        <w:rPr>
          <w:rFonts w:ascii="Cascadia Mono" w:eastAsia="Times New Roman" w:hAnsi="Cascadia Mono" w:cs="Cascadia Mono"/>
          <w:color w:val="008000"/>
        </w:rPr>
        <w:t>Отрисовка</w:t>
      </w:r>
      <w:proofErr w:type="spellEnd"/>
      <w:r w:rsidRPr="004C60B8">
        <w:rPr>
          <w:rFonts w:ascii="Cascadia Mono" w:eastAsia="Times New Roman" w:hAnsi="Cascadia Mono" w:cs="Cascadia Mono"/>
          <w:color w:val="008000"/>
        </w:rPr>
        <w:t xml:space="preserve"> координатных осей (X - Красная, Y - Зеленая, Z - Синяя)</w:t>
      </w:r>
    </w:p>
    <w:p w14:paraId="49E2B002" w14:textId="77777777" w:rsidR="00002508" w:rsidRPr="004C60B8" w:rsidRDefault="00002508" w:rsidP="00A21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ascadia Mono" w:eastAsia="Times New Roman" w:hAnsi="Cascadia Mono" w:cs="Cascadia Mono"/>
          <w:color w:val="000000"/>
          <w:lang w:val="en-US"/>
        </w:rPr>
      </w:pPr>
      <w:proofErr w:type="gramStart"/>
      <w:r w:rsidRPr="004C60B8">
        <w:rPr>
          <w:rFonts w:ascii="Cascadia Mono" w:eastAsia="Times New Roman" w:hAnsi="Cascadia Mono" w:cs="Cascadia Mono"/>
          <w:color w:val="0000FF"/>
          <w:lang w:val="en-US"/>
        </w:rPr>
        <w:lastRenderedPageBreak/>
        <w:t>void</w:t>
      </w:r>
      <w:proofErr w:type="gramEnd"/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 </w:t>
      </w:r>
      <w:proofErr w:type="spellStart"/>
      <w:r w:rsidRPr="004C60B8">
        <w:rPr>
          <w:rFonts w:ascii="Cascadia Mono" w:eastAsia="Times New Roman" w:hAnsi="Cascadia Mono" w:cs="Cascadia Mono"/>
          <w:color w:val="000000"/>
          <w:lang w:val="en-US"/>
        </w:rPr>
        <w:t>drawAxes</w:t>
      </w:r>
      <w:proofErr w:type="spellEnd"/>
      <w:r w:rsidRPr="004C60B8">
        <w:rPr>
          <w:rFonts w:ascii="Cascadia Mono" w:eastAsia="Times New Roman" w:hAnsi="Cascadia Mono" w:cs="Cascadia Mono"/>
          <w:color w:val="000000"/>
          <w:lang w:val="en-US"/>
        </w:rPr>
        <w:t>(</w:t>
      </w:r>
      <w:r w:rsidRPr="004C60B8">
        <w:rPr>
          <w:rFonts w:ascii="Cascadia Mono" w:eastAsia="Times New Roman" w:hAnsi="Cascadia Mono" w:cs="Cascadia Mono"/>
          <w:color w:val="0000FF"/>
          <w:lang w:val="en-US"/>
        </w:rPr>
        <w:t>void</w:t>
      </w:r>
      <w:r w:rsidRPr="004C60B8">
        <w:rPr>
          <w:rFonts w:ascii="Cascadia Mono" w:eastAsia="Times New Roman" w:hAnsi="Cascadia Mono" w:cs="Cascadia Mono"/>
          <w:color w:val="000000"/>
          <w:lang w:val="en-US"/>
        </w:rPr>
        <w:t>) {</w:t>
      </w:r>
    </w:p>
    <w:p w14:paraId="18872BFF" w14:textId="77777777" w:rsidR="00002508" w:rsidRPr="004C60B8" w:rsidRDefault="00002508" w:rsidP="00A21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ascadia Mono" w:eastAsia="Times New Roman" w:hAnsi="Cascadia Mono" w:cs="Cascadia Mono"/>
          <w:color w:val="000000"/>
          <w:lang w:val="en-US"/>
        </w:rPr>
      </w:pPr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    </w:t>
      </w:r>
      <w:proofErr w:type="spellStart"/>
      <w:proofErr w:type="gramStart"/>
      <w:r w:rsidRPr="004C60B8">
        <w:rPr>
          <w:rFonts w:ascii="Cascadia Mono" w:eastAsia="Times New Roman" w:hAnsi="Cascadia Mono" w:cs="Cascadia Mono"/>
          <w:color w:val="000000"/>
          <w:lang w:val="en-US"/>
        </w:rPr>
        <w:t>glBegin</w:t>
      </w:r>
      <w:proofErr w:type="spellEnd"/>
      <w:r w:rsidRPr="004C60B8">
        <w:rPr>
          <w:rFonts w:ascii="Cascadia Mono" w:eastAsia="Times New Roman" w:hAnsi="Cascadia Mono" w:cs="Cascadia Mono"/>
          <w:color w:val="000000"/>
          <w:lang w:val="en-US"/>
        </w:rPr>
        <w:t>(</w:t>
      </w:r>
      <w:proofErr w:type="gramEnd"/>
      <w:r w:rsidRPr="004C60B8">
        <w:rPr>
          <w:rFonts w:ascii="Cascadia Mono" w:eastAsia="Times New Roman" w:hAnsi="Cascadia Mono" w:cs="Cascadia Mono"/>
          <w:color w:val="6F008A"/>
          <w:lang w:val="en-US"/>
        </w:rPr>
        <w:t>GL_LINES</w:t>
      </w:r>
      <w:r w:rsidRPr="004C60B8">
        <w:rPr>
          <w:rFonts w:ascii="Cascadia Mono" w:eastAsia="Times New Roman" w:hAnsi="Cascadia Mono" w:cs="Cascadia Mono"/>
          <w:color w:val="000000"/>
          <w:lang w:val="en-US"/>
        </w:rPr>
        <w:t>);</w:t>
      </w:r>
    </w:p>
    <w:p w14:paraId="14AFA55D" w14:textId="77777777" w:rsidR="00002508" w:rsidRPr="004C60B8" w:rsidRDefault="00002508" w:rsidP="00A21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ascadia Mono" w:eastAsia="Times New Roman" w:hAnsi="Cascadia Mono" w:cs="Cascadia Mono"/>
          <w:color w:val="000000"/>
          <w:lang w:val="en-US"/>
        </w:rPr>
      </w:pPr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    </w:t>
      </w:r>
      <w:r w:rsidRPr="004C60B8">
        <w:rPr>
          <w:rFonts w:ascii="Cascadia Mono" w:eastAsia="Times New Roman" w:hAnsi="Cascadia Mono" w:cs="Cascadia Mono"/>
          <w:color w:val="008000"/>
          <w:lang w:val="en-US"/>
        </w:rPr>
        <w:t xml:space="preserve">// </w:t>
      </w:r>
      <w:r w:rsidRPr="004C60B8">
        <w:rPr>
          <w:rFonts w:ascii="Cascadia Mono" w:eastAsia="Times New Roman" w:hAnsi="Cascadia Mono" w:cs="Cascadia Mono"/>
          <w:color w:val="008000"/>
        </w:rPr>
        <w:t>Ось</w:t>
      </w:r>
      <w:r w:rsidRPr="004C60B8">
        <w:rPr>
          <w:rFonts w:ascii="Cascadia Mono" w:eastAsia="Times New Roman" w:hAnsi="Cascadia Mono" w:cs="Cascadia Mono"/>
          <w:color w:val="008000"/>
          <w:lang w:val="en-US"/>
        </w:rPr>
        <w:t xml:space="preserve"> X</w:t>
      </w:r>
    </w:p>
    <w:p w14:paraId="31679E74" w14:textId="77777777" w:rsidR="00002508" w:rsidRPr="004C60B8" w:rsidRDefault="00002508" w:rsidP="00A21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ascadia Mono" w:eastAsia="Times New Roman" w:hAnsi="Cascadia Mono" w:cs="Cascadia Mono"/>
          <w:color w:val="000000"/>
          <w:lang w:val="en-US"/>
        </w:rPr>
      </w:pPr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    </w:t>
      </w:r>
      <w:proofErr w:type="gramStart"/>
      <w:r w:rsidRPr="004C60B8">
        <w:rPr>
          <w:rFonts w:ascii="Cascadia Mono" w:eastAsia="Times New Roman" w:hAnsi="Cascadia Mono" w:cs="Cascadia Mono"/>
          <w:color w:val="000000"/>
          <w:lang w:val="en-US"/>
        </w:rPr>
        <w:t>glColor3f(</w:t>
      </w:r>
      <w:proofErr w:type="gramEnd"/>
      <w:r w:rsidRPr="004C60B8">
        <w:rPr>
          <w:rFonts w:ascii="Cascadia Mono" w:eastAsia="Times New Roman" w:hAnsi="Cascadia Mono" w:cs="Cascadia Mono"/>
          <w:color w:val="000000"/>
          <w:lang w:val="en-US"/>
        </w:rPr>
        <w:t>1.0f, 0.0f, 0.0f);</w:t>
      </w:r>
    </w:p>
    <w:p w14:paraId="6F368E6C" w14:textId="77777777" w:rsidR="00002508" w:rsidRPr="004C60B8" w:rsidRDefault="00002508" w:rsidP="00A21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ascadia Mono" w:eastAsia="Times New Roman" w:hAnsi="Cascadia Mono" w:cs="Cascadia Mono"/>
          <w:color w:val="000000"/>
          <w:lang w:val="en-US"/>
        </w:rPr>
      </w:pPr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    </w:t>
      </w:r>
      <w:proofErr w:type="gramStart"/>
      <w:r w:rsidRPr="004C60B8">
        <w:rPr>
          <w:rFonts w:ascii="Cascadia Mono" w:eastAsia="Times New Roman" w:hAnsi="Cascadia Mono" w:cs="Cascadia Mono"/>
          <w:color w:val="000000"/>
          <w:lang w:val="en-US"/>
        </w:rPr>
        <w:t>glVertex3f(</w:t>
      </w:r>
      <w:proofErr w:type="gramEnd"/>
      <w:r w:rsidRPr="004C60B8">
        <w:rPr>
          <w:rFonts w:ascii="Cascadia Mono" w:eastAsia="Times New Roman" w:hAnsi="Cascadia Mono" w:cs="Cascadia Mono"/>
          <w:color w:val="000000"/>
          <w:lang w:val="en-US"/>
        </w:rPr>
        <w:t>-7.0f, 0.0f, 0.0f); glVertex3f(7.0f, 0.0f, 0.0f);</w:t>
      </w:r>
    </w:p>
    <w:p w14:paraId="1B02AD9D" w14:textId="77777777" w:rsidR="00002508" w:rsidRPr="004C60B8" w:rsidRDefault="00002508" w:rsidP="00A21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ascadia Mono" w:eastAsia="Times New Roman" w:hAnsi="Cascadia Mono" w:cs="Cascadia Mono"/>
          <w:color w:val="000000"/>
          <w:lang w:val="en-US"/>
        </w:rPr>
      </w:pPr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    </w:t>
      </w:r>
      <w:r w:rsidRPr="004C60B8">
        <w:rPr>
          <w:rFonts w:ascii="Cascadia Mono" w:eastAsia="Times New Roman" w:hAnsi="Cascadia Mono" w:cs="Cascadia Mono"/>
          <w:color w:val="008000"/>
          <w:lang w:val="en-US"/>
        </w:rPr>
        <w:t xml:space="preserve">// </w:t>
      </w:r>
      <w:r w:rsidRPr="004C60B8">
        <w:rPr>
          <w:rFonts w:ascii="Cascadia Mono" w:eastAsia="Times New Roman" w:hAnsi="Cascadia Mono" w:cs="Cascadia Mono"/>
          <w:color w:val="008000"/>
        </w:rPr>
        <w:t>Ось</w:t>
      </w:r>
      <w:r w:rsidRPr="004C60B8">
        <w:rPr>
          <w:rFonts w:ascii="Cascadia Mono" w:eastAsia="Times New Roman" w:hAnsi="Cascadia Mono" w:cs="Cascadia Mono"/>
          <w:color w:val="008000"/>
          <w:lang w:val="en-US"/>
        </w:rPr>
        <w:t xml:space="preserve"> Y</w:t>
      </w:r>
    </w:p>
    <w:p w14:paraId="50CB148F" w14:textId="77777777" w:rsidR="00002508" w:rsidRPr="004C60B8" w:rsidRDefault="00002508" w:rsidP="00A21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ascadia Mono" w:eastAsia="Times New Roman" w:hAnsi="Cascadia Mono" w:cs="Cascadia Mono"/>
          <w:color w:val="000000"/>
          <w:lang w:val="en-US"/>
        </w:rPr>
      </w:pPr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    </w:t>
      </w:r>
      <w:proofErr w:type="gramStart"/>
      <w:r w:rsidRPr="004C60B8">
        <w:rPr>
          <w:rFonts w:ascii="Cascadia Mono" w:eastAsia="Times New Roman" w:hAnsi="Cascadia Mono" w:cs="Cascadia Mono"/>
          <w:color w:val="000000"/>
          <w:lang w:val="en-US"/>
        </w:rPr>
        <w:t>glColor3f(</w:t>
      </w:r>
      <w:proofErr w:type="gramEnd"/>
      <w:r w:rsidRPr="004C60B8">
        <w:rPr>
          <w:rFonts w:ascii="Cascadia Mono" w:eastAsia="Times New Roman" w:hAnsi="Cascadia Mono" w:cs="Cascadia Mono"/>
          <w:color w:val="000000"/>
          <w:lang w:val="en-US"/>
        </w:rPr>
        <w:t>0.0f, 1.0f, 0.0f);</w:t>
      </w:r>
    </w:p>
    <w:p w14:paraId="19E09874" w14:textId="77777777" w:rsidR="00002508" w:rsidRPr="004C60B8" w:rsidRDefault="00002508" w:rsidP="00A21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ascadia Mono" w:eastAsia="Times New Roman" w:hAnsi="Cascadia Mono" w:cs="Cascadia Mono"/>
          <w:color w:val="000000"/>
          <w:lang w:val="en-US"/>
        </w:rPr>
      </w:pPr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    </w:t>
      </w:r>
      <w:proofErr w:type="gramStart"/>
      <w:r w:rsidRPr="004C60B8">
        <w:rPr>
          <w:rFonts w:ascii="Cascadia Mono" w:eastAsia="Times New Roman" w:hAnsi="Cascadia Mono" w:cs="Cascadia Mono"/>
          <w:color w:val="000000"/>
          <w:lang w:val="en-US"/>
        </w:rPr>
        <w:t>glVertex3f(</w:t>
      </w:r>
      <w:proofErr w:type="gramEnd"/>
      <w:r w:rsidRPr="004C60B8">
        <w:rPr>
          <w:rFonts w:ascii="Cascadia Mono" w:eastAsia="Times New Roman" w:hAnsi="Cascadia Mono" w:cs="Cascadia Mono"/>
          <w:color w:val="000000"/>
          <w:lang w:val="en-US"/>
        </w:rPr>
        <w:t>0.0f, -7.0f, 0.0f); glVertex3f(0.0f, 7.0f, 0.0f);</w:t>
      </w:r>
    </w:p>
    <w:p w14:paraId="58456033" w14:textId="77777777" w:rsidR="00002508" w:rsidRPr="004C60B8" w:rsidRDefault="00002508" w:rsidP="00A21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ascadia Mono" w:eastAsia="Times New Roman" w:hAnsi="Cascadia Mono" w:cs="Cascadia Mono"/>
          <w:color w:val="000000"/>
          <w:lang w:val="en-US"/>
        </w:rPr>
      </w:pPr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    </w:t>
      </w:r>
      <w:r w:rsidRPr="004C60B8">
        <w:rPr>
          <w:rFonts w:ascii="Cascadia Mono" w:eastAsia="Times New Roman" w:hAnsi="Cascadia Mono" w:cs="Cascadia Mono"/>
          <w:color w:val="008000"/>
          <w:lang w:val="en-US"/>
        </w:rPr>
        <w:t xml:space="preserve">// </w:t>
      </w:r>
      <w:r w:rsidRPr="004C60B8">
        <w:rPr>
          <w:rFonts w:ascii="Cascadia Mono" w:eastAsia="Times New Roman" w:hAnsi="Cascadia Mono" w:cs="Cascadia Mono"/>
          <w:color w:val="008000"/>
        </w:rPr>
        <w:t>Ось</w:t>
      </w:r>
      <w:r w:rsidRPr="004C60B8">
        <w:rPr>
          <w:rFonts w:ascii="Cascadia Mono" w:eastAsia="Times New Roman" w:hAnsi="Cascadia Mono" w:cs="Cascadia Mono"/>
          <w:color w:val="008000"/>
          <w:lang w:val="en-US"/>
        </w:rPr>
        <w:t xml:space="preserve"> Z</w:t>
      </w:r>
    </w:p>
    <w:p w14:paraId="788857FF" w14:textId="77777777" w:rsidR="00002508" w:rsidRPr="004C60B8" w:rsidRDefault="00002508" w:rsidP="00A21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ascadia Mono" w:eastAsia="Times New Roman" w:hAnsi="Cascadia Mono" w:cs="Cascadia Mono"/>
          <w:color w:val="000000"/>
          <w:lang w:val="en-US"/>
        </w:rPr>
      </w:pPr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    </w:t>
      </w:r>
      <w:proofErr w:type="gramStart"/>
      <w:r w:rsidRPr="004C60B8">
        <w:rPr>
          <w:rFonts w:ascii="Cascadia Mono" w:eastAsia="Times New Roman" w:hAnsi="Cascadia Mono" w:cs="Cascadia Mono"/>
          <w:color w:val="000000"/>
          <w:lang w:val="en-US"/>
        </w:rPr>
        <w:t>glColor3f(</w:t>
      </w:r>
      <w:proofErr w:type="gramEnd"/>
      <w:r w:rsidRPr="004C60B8">
        <w:rPr>
          <w:rFonts w:ascii="Cascadia Mono" w:eastAsia="Times New Roman" w:hAnsi="Cascadia Mono" w:cs="Cascadia Mono"/>
          <w:color w:val="000000"/>
          <w:lang w:val="en-US"/>
        </w:rPr>
        <w:t>0.0f, 0.0f, 1.0f);</w:t>
      </w:r>
    </w:p>
    <w:p w14:paraId="21A4B8D1" w14:textId="77777777" w:rsidR="00002508" w:rsidRPr="004C60B8" w:rsidRDefault="00002508" w:rsidP="00A21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ascadia Mono" w:eastAsia="Times New Roman" w:hAnsi="Cascadia Mono" w:cs="Cascadia Mono"/>
          <w:color w:val="000000"/>
          <w:lang w:val="en-US"/>
        </w:rPr>
      </w:pPr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    </w:t>
      </w:r>
      <w:proofErr w:type="gramStart"/>
      <w:r w:rsidRPr="004C60B8">
        <w:rPr>
          <w:rFonts w:ascii="Cascadia Mono" w:eastAsia="Times New Roman" w:hAnsi="Cascadia Mono" w:cs="Cascadia Mono"/>
          <w:color w:val="000000"/>
          <w:lang w:val="en-US"/>
        </w:rPr>
        <w:t>glVertex3f(</w:t>
      </w:r>
      <w:proofErr w:type="gramEnd"/>
      <w:r w:rsidRPr="004C60B8">
        <w:rPr>
          <w:rFonts w:ascii="Cascadia Mono" w:eastAsia="Times New Roman" w:hAnsi="Cascadia Mono" w:cs="Cascadia Mono"/>
          <w:color w:val="000000"/>
          <w:lang w:val="en-US"/>
        </w:rPr>
        <w:t>0.0f, 0.0f, -7.0f); glVertex3f(0.0f, 0.0f, 7.0f);</w:t>
      </w:r>
    </w:p>
    <w:p w14:paraId="4752E20C" w14:textId="77777777" w:rsidR="00002508" w:rsidRPr="004C60B8" w:rsidRDefault="00002508" w:rsidP="00A21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ascadia Mono" w:eastAsia="Times New Roman" w:hAnsi="Cascadia Mono" w:cs="Cascadia Mono"/>
          <w:color w:val="000000"/>
        </w:rPr>
      </w:pPr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    </w:t>
      </w:r>
      <w:proofErr w:type="gramStart"/>
      <w:r w:rsidRPr="004C60B8">
        <w:rPr>
          <w:rFonts w:ascii="Cascadia Mono" w:eastAsia="Times New Roman" w:hAnsi="Cascadia Mono" w:cs="Cascadia Mono"/>
          <w:color w:val="000000"/>
        </w:rPr>
        <w:t>glEnd(</w:t>
      </w:r>
      <w:proofErr w:type="gramEnd"/>
      <w:r w:rsidRPr="004C60B8">
        <w:rPr>
          <w:rFonts w:ascii="Cascadia Mono" w:eastAsia="Times New Roman" w:hAnsi="Cascadia Mono" w:cs="Cascadia Mono"/>
          <w:color w:val="000000"/>
        </w:rPr>
        <w:t>);</w:t>
      </w:r>
    </w:p>
    <w:p w14:paraId="51B6C212" w14:textId="77777777" w:rsidR="00002508" w:rsidRPr="004C60B8" w:rsidRDefault="00002508" w:rsidP="00A21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ascadia Mono" w:eastAsia="Times New Roman" w:hAnsi="Cascadia Mono" w:cs="Cascadia Mono"/>
          <w:color w:val="000000"/>
        </w:rPr>
      </w:pPr>
      <w:r w:rsidRPr="004C60B8">
        <w:rPr>
          <w:rFonts w:ascii="Cascadia Mono" w:eastAsia="Times New Roman" w:hAnsi="Cascadia Mono" w:cs="Cascadia Mono"/>
          <w:color w:val="000000"/>
        </w:rPr>
        <w:t>}</w:t>
      </w:r>
    </w:p>
    <w:p w14:paraId="6B4012F7" w14:textId="77777777" w:rsidR="00002508" w:rsidRPr="004C60B8" w:rsidRDefault="00002508" w:rsidP="00A21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ascadia Mono" w:eastAsia="Times New Roman" w:hAnsi="Cascadia Mono" w:cs="Cascadia Mono"/>
          <w:color w:val="000000"/>
        </w:rPr>
      </w:pPr>
    </w:p>
    <w:p w14:paraId="14247330" w14:textId="77777777" w:rsidR="00002508" w:rsidRPr="004C60B8" w:rsidRDefault="00002508" w:rsidP="00A21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ascadia Mono" w:eastAsia="Times New Roman" w:hAnsi="Cascadia Mono" w:cs="Cascadia Mono"/>
          <w:color w:val="000000"/>
        </w:rPr>
      </w:pPr>
      <w:r w:rsidRPr="004C60B8">
        <w:rPr>
          <w:rFonts w:ascii="Cascadia Mono" w:eastAsia="Times New Roman" w:hAnsi="Cascadia Mono" w:cs="Cascadia Mono"/>
          <w:color w:val="008000"/>
        </w:rPr>
        <w:t xml:space="preserve">// </w:t>
      </w:r>
      <w:proofErr w:type="spellStart"/>
      <w:r w:rsidRPr="004C60B8">
        <w:rPr>
          <w:rFonts w:ascii="Cascadia Mono" w:eastAsia="Times New Roman" w:hAnsi="Cascadia Mono" w:cs="Cascadia Mono"/>
          <w:color w:val="008000"/>
        </w:rPr>
        <w:t>Отрисовка</w:t>
      </w:r>
      <w:proofErr w:type="spellEnd"/>
      <w:r w:rsidRPr="004C60B8">
        <w:rPr>
          <w:rFonts w:ascii="Cascadia Mono" w:eastAsia="Times New Roman" w:hAnsi="Cascadia Mono" w:cs="Cascadia Mono"/>
          <w:color w:val="008000"/>
        </w:rPr>
        <w:t xml:space="preserve"> 3D графика функции в виде сетки (</w:t>
      </w:r>
      <w:proofErr w:type="spellStart"/>
      <w:r w:rsidRPr="004C60B8">
        <w:rPr>
          <w:rFonts w:ascii="Cascadia Mono" w:eastAsia="Times New Roman" w:hAnsi="Cascadia Mono" w:cs="Cascadia Mono"/>
          <w:color w:val="008000"/>
        </w:rPr>
        <w:t>Wireframe</w:t>
      </w:r>
      <w:proofErr w:type="spellEnd"/>
      <w:r w:rsidRPr="004C60B8">
        <w:rPr>
          <w:rFonts w:ascii="Cascadia Mono" w:eastAsia="Times New Roman" w:hAnsi="Cascadia Mono" w:cs="Cascadia Mono"/>
          <w:color w:val="008000"/>
        </w:rPr>
        <w:t>)</w:t>
      </w:r>
    </w:p>
    <w:p w14:paraId="5563A9D0" w14:textId="77777777" w:rsidR="00002508" w:rsidRPr="004C60B8" w:rsidRDefault="00002508" w:rsidP="00A21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ascadia Mono" w:eastAsia="Times New Roman" w:hAnsi="Cascadia Mono" w:cs="Cascadia Mono"/>
          <w:color w:val="000000"/>
        </w:rPr>
      </w:pPr>
      <w:proofErr w:type="spellStart"/>
      <w:r w:rsidRPr="004C60B8">
        <w:rPr>
          <w:rFonts w:ascii="Cascadia Mono" w:eastAsia="Times New Roman" w:hAnsi="Cascadia Mono" w:cs="Cascadia Mono"/>
          <w:color w:val="0000FF"/>
        </w:rPr>
        <w:t>void</w:t>
      </w:r>
      <w:proofErr w:type="spellEnd"/>
      <w:r w:rsidRPr="004C60B8">
        <w:rPr>
          <w:rFonts w:ascii="Cascadia Mono" w:eastAsia="Times New Roman" w:hAnsi="Cascadia Mono" w:cs="Cascadia Mono"/>
          <w:color w:val="000000"/>
        </w:rPr>
        <w:t xml:space="preserve"> </w:t>
      </w:r>
      <w:proofErr w:type="spellStart"/>
      <w:r w:rsidRPr="004C60B8">
        <w:rPr>
          <w:rFonts w:ascii="Cascadia Mono" w:eastAsia="Times New Roman" w:hAnsi="Cascadia Mono" w:cs="Cascadia Mono"/>
          <w:color w:val="000000"/>
        </w:rPr>
        <w:t>drawGraph</w:t>
      </w:r>
      <w:proofErr w:type="spellEnd"/>
      <w:r w:rsidRPr="004C60B8">
        <w:rPr>
          <w:rFonts w:ascii="Cascadia Mono" w:eastAsia="Times New Roman" w:hAnsi="Cascadia Mono" w:cs="Cascadia Mono"/>
          <w:color w:val="000000"/>
        </w:rPr>
        <w:t>(</w:t>
      </w:r>
      <w:proofErr w:type="spellStart"/>
      <w:r w:rsidRPr="004C60B8">
        <w:rPr>
          <w:rFonts w:ascii="Cascadia Mono" w:eastAsia="Times New Roman" w:hAnsi="Cascadia Mono" w:cs="Cascadia Mono"/>
          <w:color w:val="0000FF"/>
        </w:rPr>
        <w:t>void</w:t>
      </w:r>
      <w:proofErr w:type="spellEnd"/>
      <w:r w:rsidRPr="004C60B8">
        <w:rPr>
          <w:rFonts w:ascii="Cascadia Mono" w:eastAsia="Times New Roman" w:hAnsi="Cascadia Mono" w:cs="Cascadia Mono"/>
          <w:color w:val="000000"/>
        </w:rPr>
        <w:t>) {</w:t>
      </w:r>
    </w:p>
    <w:p w14:paraId="6B76854C" w14:textId="77777777" w:rsidR="00002508" w:rsidRPr="004C60B8" w:rsidRDefault="00002508" w:rsidP="00A21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ascadia Mono" w:eastAsia="Times New Roman" w:hAnsi="Cascadia Mono" w:cs="Cascadia Mono"/>
          <w:color w:val="000000"/>
        </w:rPr>
      </w:pPr>
      <w:r w:rsidRPr="004C60B8">
        <w:rPr>
          <w:rFonts w:ascii="Cascadia Mono" w:eastAsia="Times New Roman" w:hAnsi="Cascadia Mono" w:cs="Cascadia Mono"/>
          <w:color w:val="000000"/>
        </w:rPr>
        <w:t xml:space="preserve">    </w:t>
      </w:r>
      <w:proofErr w:type="spellStart"/>
      <w:r w:rsidRPr="004C60B8">
        <w:rPr>
          <w:rFonts w:ascii="Cascadia Mono" w:eastAsia="Times New Roman" w:hAnsi="Cascadia Mono" w:cs="Cascadia Mono"/>
          <w:color w:val="0000FF"/>
        </w:rPr>
        <w:t>float</w:t>
      </w:r>
      <w:proofErr w:type="spellEnd"/>
      <w:r w:rsidRPr="004C60B8">
        <w:rPr>
          <w:rFonts w:ascii="Cascadia Mono" w:eastAsia="Times New Roman" w:hAnsi="Cascadia Mono" w:cs="Cascadia Mono"/>
          <w:color w:val="000000"/>
        </w:rPr>
        <w:t xml:space="preserve"> </w:t>
      </w:r>
      <w:proofErr w:type="spellStart"/>
      <w:r w:rsidRPr="004C60B8">
        <w:rPr>
          <w:rFonts w:ascii="Cascadia Mono" w:eastAsia="Times New Roman" w:hAnsi="Cascadia Mono" w:cs="Cascadia Mono"/>
          <w:color w:val="000000"/>
        </w:rPr>
        <w:t>step</w:t>
      </w:r>
      <w:proofErr w:type="spellEnd"/>
      <w:r w:rsidRPr="004C60B8">
        <w:rPr>
          <w:rFonts w:ascii="Cascadia Mono" w:eastAsia="Times New Roman" w:hAnsi="Cascadia Mono" w:cs="Cascadia Mono"/>
          <w:color w:val="000000"/>
        </w:rPr>
        <w:t xml:space="preserve"> = 0.2</w:t>
      </w:r>
      <w:proofErr w:type="gramStart"/>
      <w:r w:rsidRPr="004C60B8">
        <w:rPr>
          <w:rFonts w:ascii="Cascadia Mono" w:eastAsia="Times New Roman" w:hAnsi="Cascadia Mono" w:cs="Cascadia Mono"/>
          <w:color w:val="000000"/>
        </w:rPr>
        <w:t xml:space="preserve">f;   </w:t>
      </w:r>
      <w:proofErr w:type="gramEnd"/>
      <w:r w:rsidRPr="004C60B8">
        <w:rPr>
          <w:rFonts w:ascii="Cascadia Mono" w:eastAsia="Times New Roman" w:hAnsi="Cascadia Mono" w:cs="Cascadia Mono"/>
          <w:color w:val="000000"/>
        </w:rPr>
        <w:t xml:space="preserve">   </w:t>
      </w:r>
      <w:r w:rsidRPr="004C60B8">
        <w:rPr>
          <w:rFonts w:ascii="Cascadia Mono" w:eastAsia="Times New Roman" w:hAnsi="Cascadia Mono" w:cs="Cascadia Mono"/>
          <w:color w:val="008000"/>
        </w:rPr>
        <w:t xml:space="preserve">// Шаг сетки (чем меньше, тем </w:t>
      </w:r>
      <w:proofErr w:type="spellStart"/>
      <w:r w:rsidRPr="004C60B8">
        <w:rPr>
          <w:rFonts w:ascii="Cascadia Mono" w:eastAsia="Times New Roman" w:hAnsi="Cascadia Mono" w:cs="Cascadia Mono"/>
          <w:color w:val="008000"/>
        </w:rPr>
        <w:t>детализированнее</w:t>
      </w:r>
      <w:proofErr w:type="spellEnd"/>
      <w:r w:rsidRPr="004C60B8">
        <w:rPr>
          <w:rFonts w:ascii="Cascadia Mono" w:eastAsia="Times New Roman" w:hAnsi="Cascadia Mono" w:cs="Cascadia Mono"/>
          <w:color w:val="008000"/>
        </w:rPr>
        <w:t>)</w:t>
      </w:r>
    </w:p>
    <w:p w14:paraId="3CE4B4AA" w14:textId="77777777" w:rsidR="00002508" w:rsidRPr="004C60B8" w:rsidRDefault="00002508" w:rsidP="00A21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ascadia Mono" w:eastAsia="Times New Roman" w:hAnsi="Cascadia Mono" w:cs="Cascadia Mono"/>
          <w:color w:val="000000"/>
        </w:rPr>
      </w:pPr>
      <w:r w:rsidRPr="004C60B8">
        <w:rPr>
          <w:rFonts w:ascii="Cascadia Mono" w:eastAsia="Times New Roman" w:hAnsi="Cascadia Mono" w:cs="Cascadia Mono"/>
          <w:color w:val="000000"/>
        </w:rPr>
        <w:t xml:space="preserve">    </w:t>
      </w:r>
      <w:proofErr w:type="spellStart"/>
      <w:r w:rsidRPr="004C60B8">
        <w:rPr>
          <w:rFonts w:ascii="Cascadia Mono" w:eastAsia="Times New Roman" w:hAnsi="Cascadia Mono" w:cs="Cascadia Mono"/>
          <w:color w:val="0000FF"/>
        </w:rPr>
        <w:t>float</w:t>
      </w:r>
      <w:proofErr w:type="spellEnd"/>
      <w:r w:rsidRPr="004C60B8">
        <w:rPr>
          <w:rFonts w:ascii="Cascadia Mono" w:eastAsia="Times New Roman" w:hAnsi="Cascadia Mono" w:cs="Cascadia Mono"/>
          <w:color w:val="000000"/>
        </w:rPr>
        <w:t xml:space="preserve"> </w:t>
      </w:r>
      <w:proofErr w:type="spellStart"/>
      <w:r w:rsidRPr="004C60B8">
        <w:rPr>
          <w:rFonts w:ascii="Cascadia Mono" w:eastAsia="Times New Roman" w:hAnsi="Cascadia Mono" w:cs="Cascadia Mono"/>
          <w:color w:val="000000"/>
        </w:rPr>
        <w:t>range</w:t>
      </w:r>
      <w:proofErr w:type="spellEnd"/>
      <w:r w:rsidRPr="004C60B8">
        <w:rPr>
          <w:rFonts w:ascii="Cascadia Mono" w:eastAsia="Times New Roman" w:hAnsi="Cascadia Mono" w:cs="Cascadia Mono"/>
          <w:color w:val="000000"/>
        </w:rPr>
        <w:t xml:space="preserve"> = 6.0</w:t>
      </w:r>
      <w:proofErr w:type="gramStart"/>
      <w:r w:rsidRPr="004C60B8">
        <w:rPr>
          <w:rFonts w:ascii="Cascadia Mono" w:eastAsia="Times New Roman" w:hAnsi="Cascadia Mono" w:cs="Cascadia Mono"/>
          <w:color w:val="000000"/>
        </w:rPr>
        <w:t xml:space="preserve">f;   </w:t>
      </w:r>
      <w:proofErr w:type="gramEnd"/>
      <w:r w:rsidRPr="004C60B8">
        <w:rPr>
          <w:rFonts w:ascii="Cascadia Mono" w:eastAsia="Times New Roman" w:hAnsi="Cascadia Mono" w:cs="Cascadia Mono"/>
          <w:color w:val="000000"/>
        </w:rPr>
        <w:t xml:space="preserve">  </w:t>
      </w:r>
      <w:r w:rsidRPr="004C60B8">
        <w:rPr>
          <w:rFonts w:ascii="Cascadia Mono" w:eastAsia="Times New Roman" w:hAnsi="Cascadia Mono" w:cs="Cascadia Mono"/>
          <w:color w:val="008000"/>
        </w:rPr>
        <w:t xml:space="preserve">// Диапазон </w:t>
      </w:r>
      <w:proofErr w:type="spellStart"/>
      <w:r w:rsidRPr="004C60B8">
        <w:rPr>
          <w:rFonts w:ascii="Cascadia Mono" w:eastAsia="Times New Roman" w:hAnsi="Cascadia Mono" w:cs="Cascadia Mono"/>
          <w:color w:val="008000"/>
        </w:rPr>
        <w:t>отрисовки</w:t>
      </w:r>
      <w:proofErr w:type="spellEnd"/>
      <w:r w:rsidRPr="004C60B8">
        <w:rPr>
          <w:rFonts w:ascii="Cascadia Mono" w:eastAsia="Times New Roman" w:hAnsi="Cascadia Mono" w:cs="Cascadia Mono"/>
          <w:color w:val="008000"/>
        </w:rPr>
        <w:t xml:space="preserve"> от -</w:t>
      </w:r>
      <w:proofErr w:type="spellStart"/>
      <w:r w:rsidRPr="004C60B8">
        <w:rPr>
          <w:rFonts w:ascii="Cascadia Mono" w:eastAsia="Times New Roman" w:hAnsi="Cascadia Mono" w:cs="Cascadia Mono"/>
          <w:color w:val="008000"/>
        </w:rPr>
        <w:t>range</w:t>
      </w:r>
      <w:proofErr w:type="spellEnd"/>
      <w:r w:rsidRPr="004C60B8">
        <w:rPr>
          <w:rFonts w:ascii="Cascadia Mono" w:eastAsia="Times New Roman" w:hAnsi="Cascadia Mono" w:cs="Cascadia Mono"/>
          <w:color w:val="008000"/>
        </w:rPr>
        <w:t xml:space="preserve"> до </w:t>
      </w:r>
      <w:proofErr w:type="spellStart"/>
      <w:r w:rsidRPr="004C60B8">
        <w:rPr>
          <w:rFonts w:ascii="Cascadia Mono" w:eastAsia="Times New Roman" w:hAnsi="Cascadia Mono" w:cs="Cascadia Mono"/>
          <w:color w:val="008000"/>
        </w:rPr>
        <w:t>range</w:t>
      </w:r>
      <w:proofErr w:type="spellEnd"/>
    </w:p>
    <w:p w14:paraId="2CF3A192" w14:textId="77777777" w:rsidR="00002508" w:rsidRPr="004C60B8" w:rsidRDefault="00002508" w:rsidP="00A21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ascadia Mono" w:eastAsia="Times New Roman" w:hAnsi="Cascadia Mono" w:cs="Cascadia Mono"/>
          <w:color w:val="000000"/>
        </w:rPr>
      </w:pPr>
    </w:p>
    <w:p w14:paraId="198A2047" w14:textId="77777777" w:rsidR="00002508" w:rsidRPr="004C60B8" w:rsidRDefault="00002508" w:rsidP="00A21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ascadia Mono" w:eastAsia="Times New Roman" w:hAnsi="Cascadia Mono" w:cs="Cascadia Mono"/>
          <w:color w:val="000000"/>
        </w:rPr>
      </w:pPr>
      <w:r w:rsidRPr="004C60B8">
        <w:rPr>
          <w:rFonts w:ascii="Cascadia Mono" w:eastAsia="Times New Roman" w:hAnsi="Cascadia Mono" w:cs="Cascadia Mono"/>
          <w:color w:val="000000"/>
        </w:rPr>
        <w:t xml:space="preserve">    </w:t>
      </w:r>
      <w:r w:rsidRPr="004C60B8">
        <w:rPr>
          <w:rFonts w:ascii="Cascadia Mono" w:eastAsia="Times New Roman" w:hAnsi="Cascadia Mono" w:cs="Cascadia Mono"/>
          <w:color w:val="008000"/>
        </w:rPr>
        <w:t>// Переключаем режим отображения на линии (сетка), чтобы график был прозрачным и четким</w:t>
      </w:r>
    </w:p>
    <w:p w14:paraId="63050D25" w14:textId="77777777" w:rsidR="00002508" w:rsidRPr="004C60B8" w:rsidRDefault="00002508" w:rsidP="00A21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ascadia Mono" w:eastAsia="Times New Roman" w:hAnsi="Cascadia Mono" w:cs="Cascadia Mono"/>
          <w:color w:val="000000"/>
          <w:lang w:val="en-US"/>
        </w:rPr>
      </w:pPr>
      <w:r w:rsidRPr="004C60B8">
        <w:rPr>
          <w:rFonts w:ascii="Cascadia Mono" w:eastAsia="Times New Roman" w:hAnsi="Cascadia Mono" w:cs="Cascadia Mono"/>
          <w:color w:val="000000"/>
        </w:rPr>
        <w:t xml:space="preserve">    </w:t>
      </w:r>
      <w:proofErr w:type="gramStart"/>
      <w:r w:rsidRPr="004C60B8">
        <w:rPr>
          <w:rFonts w:ascii="Cascadia Mono" w:eastAsia="Times New Roman" w:hAnsi="Cascadia Mono" w:cs="Cascadia Mono"/>
          <w:color w:val="000000"/>
          <w:lang w:val="en-US"/>
        </w:rPr>
        <w:t>glPolygonMode(</w:t>
      </w:r>
      <w:proofErr w:type="gramEnd"/>
      <w:r w:rsidRPr="004C60B8">
        <w:rPr>
          <w:rFonts w:ascii="Cascadia Mono" w:eastAsia="Times New Roman" w:hAnsi="Cascadia Mono" w:cs="Cascadia Mono"/>
          <w:color w:val="6F008A"/>
          <w:lang w:val="en-US"/>
        </w:rPr>
        <w:t>GL_FRONT_AND_BACK</w:t>
      </w:r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, </w:t>
      </w:r>
      <w:r w:rsidRPr="004C60B8">
        <w:rPr>
          <w:rFonts w:ascii="Cascadia Mono" w:eastAsia="Times New Roman" w:hAnsi="Cascadia Mono" w:cs="Cascadia Mono"/>
          <w:color w:val="6F008A"/>
          <w:lang w:val="en-US"/>
        </w:rPr>
        <w:t>GL_LINE</w:t>
      </w:r>
      <w:r w:rsidRPr="004C60B8">
        <w:rPr>
          <w:rFonts w:ascii="Cascadia Mono" w:eastAsia="Times New Roman" w:hAnsi="Cascadia Mono" w:cs="Cascadia Mono"/>
          <w:color w:val="000000"/>
          <w:lang w:val="en-US"/>
        </w:rPr>
        <w:t>);</w:t>
      </w:r>
    </w:p>
    <w:p w14:paraId="53D63DF9" w14:textId="77777777" w:rsidR="00002508" w:rsidRPr="004C60B8" w:rsidRDefault="00002508" w:rsidP="00A21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ascadia Mono" w:eastAsia="Times New Roman" w:hAnsi="Cascadia Mono" w:cs="Cascadia Mono"/>
          <w:color w:val="000000"/>
          <w:lang w:val="en-US"/>
        </w:rPr>
      </w:pPr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    </w:t>
      </w:r>
    </w:p>
    <w:p w14:paraId="5D146B1F" w14:textId="77777777" w:rsidR="00002508" w:rsidRPr="004C60B8" w:rsidRDefault="00002508" w:rsidP="00A21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ascadia Mono" w:eastAsia="Times New Roman" w:hAnsi="Cascadia Mono" w:cs="Cascadia Mono"/>
          <w:color w:val="000000"/>
          <w:lang w:val="en-US"/>
        </w:rPr>
      </w:pPr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    </w:t>
      </w:r>
      <w:proofErr w:type="spellStart"/>
      <w:proofErr w:type="gramStart"/>
      <w:r w:rsidRPr="004C60B8">
        <w:rPr>
          <w:rFonts w:ascii="Cascadia Mono" w:eastAsia="Times New Roman" w:hAnsi="Cascadia Mono" w:cs="Cascadia Mono"/>
          <w:color w:val="000000"/>
          <w:lang w:val="en-US"/>
        </w:rPr>
        <w:t>glBegin</w:t>
      </w:r>
      <w:proofErr w:type="spellEnd"/>
      <w:r w:rsidRPr="004C60B8">
        <w:rPr>
          <w:rFonts w:ascii="Cascadia Mono" w:eastAsia="Times New Roman" w:hAnsi="Cascadia Mono" w:cs="Cascadia Mono"/>
          <w:color w:val="000000"/>
          <w:lang w:val="en-US"/>
        </w:rPr>
        <w:t>(</w:t>
      </w:r>
      <w:proofErr w:type="gramEnd"/>
      <w:r w:rsidRPr="004C60B8">
        <w:rPr>
          <w:rFonts w:ascii="Cascadia Mono" w:eastAsia="Times New Roman" w:hAnsi="Cascadia Mono" w:cs="Cascadia Mono"/>
          <w:color w:val="6F008A"/>
          <w:lang w:val="en-US"/>
        </w:rPr>
        <w:t>GL_QUADS</w:t>
      </w:r>
      <w:r w:rsidRPr="004C60B8">
        <w:rPr>
          <w:rFonts w:ascii="Cascadia Mono" w:eastAsia="Times New Roman" w:hAnsi="Cascadia Mono" w:cs="Cascadia Mono"/>
          <w:color w:val="000000"/>
          <w:lang w:val="en-US"/>
        </w:rPr>
        <w:t>);</w:t>
      </w:r>
    </w:p>
    <w:p w14:paraId="735E7327" w14:textId="77777777" w:rsidR="00002508" w:rsidRPr="004C60B8" w:rsidRDefault="00002508" w:rsidP="00A21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ascadia Mono" w:eastAsia="Times New Roman" w:hAnsi="Cascadia Mono" w:cs="Cascadia Mono"/>
          <w:color w:val="000000"/>
          <w:lang w:val="en-US"/>
        </w:rPr>
      </w:pPr>
      <w:r w:rsidRPr="004C60B8">
        <w:rPr>
          <w:rFonts w:ascii="Cascadia Mono" w:eastAsia="Times New Roman" w:hAnsi="Cascadia Mono" w:cs="Cascadia Mono"/>
          <w:color w:val="000000"/>
          <w:lang w:val="en-US"/>
        </w:rPr>
        <w:lastRenderedPageBreak/>
        <w:t xml:space="preserve">    </w:t>
      </w:r>
      <w:proofErr w:type="gramStart"/>
      <w:r w:rsidRPr="004C60B8">
        <w:rPr>
          <w:rFonts w:ascii="Cascadia Mono" w:eastAsia="Times New Roman" w:hAnsi="Cascadia Mono" w:cs="Cascadia Mono"/>
          <w:color w:val="0000FF"/>
          <w:lang w:val="en-US"/>
        </w:rPr>
        <w:t>for</w:t>
      </w:r>
      <w:proofErr w:type="gramEnd"/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 (</w:t>
      </w:r>
      <w:r w:rsidRPr="004C60B8">
        <w:rPr>
          <w:rFonts w:ascii="Cascadia Mono" w:eastAsia="Times New Roman" w:hAnsi="Cascadia Mono" w:cs="Cascadia Mono"/>
          <w:color w:val="0000FF"/>
          <w:lang w:val="en-US"/>
        </w:rPr>
        <w:t>float</w:t>
      </w:r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 x = -range; x &lt; range; x += step) {</w:t>
      </w:r>
    </w:p>
    <w:p w14:paraId="097498C8" w14:textId="77777777" w:rsidR="00002508" w:rsidRPr="004C60B8" w:rsidRDefault="00002508" w:rsidP="00A21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ascadia Mono" w:eastAsia="Times New Roman" w:hAnsi="Cascadia Mono" w:cs="Cascadia Mono"/>
          <w:color w:val="000000"/>
          <w:lang w:val="en-US"/>
        </w:rPr>
      </w:pPr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        </w:t>
      </w:r>
      <w:proofErr w:type="gramStart"/>
      <w:r w:rsidRPr="004C60B8">
        <w:rPr>
          <w:rFonts w:ascii="Cascadia Mono" w:eastAsia="Times New Roman" w:hAnsi="Cascadia Mono" w:cs="Cascadia Mono"/>
          <w:color w:val="0000FF"/>
          <w:lang w:val="en-US"/>
        </w:rPr>
        <w:t>for</w:t>
      </w:r>
      <w:proofErr w:type="gramEnd"/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 (</w:t>
      </w:r>
      <w:r w:rsidRPr="004C60B8">
        <w:rPr>
          <w:rFonts w:ascii="Cascadia Mono" w:eastAsia="Times New Roman" w:hAnsi="Cascadia Mono" w:cs="Cascadia Mono"/>
          <w:color w:val="0000FF"/>
          <w:lang w:val="en-US"/>
        </w:rPr>
        <w:t>float</w:t>
      </w:r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 y = -range; y &lt; range; y += step) {</w:t>
      </w:r>
    </w:p>
    <w:p w14:paraId="5915DCA3" w14:textId="77777777" w:rsidR="00002508" w:rsidRPr="004C60B8" w:rsidRDefault="00002508" w:rsidP="00A21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ascadia Mono" w:eastAsia="Times New Roman" w:hAnsi="Cascadia Mono" w:cs="Cascadia Mono"/>
          <w:color w:val="000000"/>
          <w:lang w:val="en-US"/>
        </w:rPr>
      </w:pPr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            </w:t>
      </w:r>
    </w:p>
    <w:p w14:paraId="36BE4AF5" w14:textId="77777777" w:rsidR="00002508" w:rsidRPr="004C60B8" w:rsidRDefault="00002508" w:rsidP="00A21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ascadia Mono" w:eastAsia="Times New Roman" w:hAnsi="Cascadia Mono" w:cs="Cascadia Mono"/>
          <w:color w:val="000000"/>
        </w:rPr>
      </w:pPr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            </w:t>
      </w:r>
      <w:r w:rsidRPr="004C60B8">
        <w:rPr>
          <w:rFonts w:ascii="Cascadia Mono" w:eastAsia="Times New Roman" w:hAnsi="Cascadia Mono" w:cs="Cascadia Mono"/>
          <w:color w:val="008000"/>
        </w:rPr>
        <w:t>// Вычисляем координаты Z для 4 точек полигона</w:t>
      </w:r>
    </w:p>
    <w:p w14:paraId="3D4E6881" w14:textId="77777777" w:rsidR="00002508" w:rsidRPr="004C60B8" w:rsidRDefault="00002508" w:rsidP="00A21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ascadia Mono" w:eastAsia="Times New Roman" w:hAnsi="Cascadia Mono" w:cs="Cascadia Mono"/>
          <w:color w:val="000000"/>
          <w:lang w:val="en-US"/>
        </w:rPr>
      </w:pPr>
      <w:r w:rsidRPr="004C60B8">
        <w:rPr>
          <w:rFonts w:ascii="Cascadia Mono" w:eastAsia="Times New Roman" w:hAnsi="Cascadia Mono" w:cs="Cascadia Mono"/>
          <w:color w:val="000000"/>
        </w:rPr>
        <w:t xml:space="preserve">            </w:t>
      </w:r>
      <w:proofErr w:type="gramStart"/>
      <w:r w:rsidRPr="004C60B8">
        <w:rPr>
          <w:rFonts w:ascii="Cascadia Mono" w:eastAsia="Times New Roman" w:hAnsi="Cascadia Mono" w:cs="Cascadia Mono"/>
          <w:color w:val="0000FF"/>
          <w:lang w:val="en-US"/>
        </w:rPr>
        <w:t>float</w:t>
      </w:r>
      <w:proofErr w:type="gramEnd"/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 z1 = </w:t>
      </w:r>
      <w:proofErr w:type="spellStart"/>
      <w:r w:rsidRPr="004C60B8">
        <w:rPr>
          <w:rFonts w:ascii="Cascadia Mono" w:eastAsia="Times New Roman" w:hAnsi="Cascadia Mono" w:cs="Cascadia Mono"/>
          <w:color w:val="000000"/>
          <w:lang w:val="en-US"/>
        </w:rPr>
        <w:t>evaluateFunction</w:t>
      </w:r>
      <w:proofErr w:type="spellEnd"/>
      <w:r w:rsidRPr="004C60B8">
        <w:rPr>
          <w:rFonts w:ascii="Cascadia Mono" w:eastAsia="Times New Roman" w:hAnsi="Cascadia Mono" w:cs="Cascadia Mono"/>
          <w:color w:val="000000"/>
          <w:lang w:val="en-US"/>
        </w:rPr>
        <w:t>(</w:t>
      </w:r>
      <w:proofErr w:type="spellStart"/>
      <w:r w:rsidRPr="004C60B8">
        <w:rPr>
          <w:rFonts w:ascii="Cascadia Mono" w:eastAsia="Times New Roman" w:hAnsi="Cascadia Mono" w:cs="Cascadia Mono"/>
          <w:color w:val="000000"/>
          <w:lang w:val="en-US"/>
        </w:rPr>
        <w:t>currentFunctionIndex</w:t>
      </w:r>
      <w:proofErr w:type="spellEnd"/>
      <w:r w:rsidRPr="004C60B8">
        <w:rPr>
          <w:rFonts w:ascii="Cascadia Mono" w:eastAsia="Times New Roman" w:hAnsi="Cascadia Mono" w:cs="Cascadia Mono"/>
          <w:color w:val="000000"/>
          <w:lang w:val="en-US"/>
        </w:rPr>
        <w:t>, x, y);</w:t>
      </w:r>
    </w:p>
    <w:p w14:paraId="040BEBFE" w14:textId="77777777" w:rsidR="00002508" w:rsidRPr="004C60B8" w:rsidRDefault="00002508" w:rsidP="00A21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ascadia Mono" w:eastAsia="Times New Roman" w:hAnsi="Cascadia Mono" w:cs="Cascadia Mono"/>
          <w:color w:val="000000"/>
          <w:lang w:val="en-US"/>
        </w:rPr>
      </w:pPr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            </w:t>
      </w:r>
      <w:proofErr w:type="gramStart"/>
      <w:r w:rsidRPr="004C60B8">
        <w:rPr>
          <w:rFonts w:ascii="Cascadia Mono" w:eastAsia="Times New Roman" w:hAnsi="Cascadia Mono" w:cs="Cascadia Mono"/>
          <w:color w:val="0000FF"/>
          <w:lang w:val="en-US"/>
        </w:rPr>
        <w:t>float</w:t>
      </w:r>
      <w:proofErr w:type="gramEnd"/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 z2 = </w:t>
      </w:r>
      <w:proofErr w:type="spellStart"/>
      <w:r w:rsidRPr="004C60B8">
        <w:rPr>
          <w:rFonts w:ascii="Cascadia Mono" w:eastAsia="Times New Roman" w:hAnsi="Cascadia Mono" w:cs="Cascadia Mono"/>
          <w:color w:val="000000"/>
          <w:lang w:val="en-US"/>
        </w:rPr>
        <w:t>evaluateFunction</w:t>
      </w:r>
      <w:proofErr w:type="spellEnd"/>
      <w:r w:rsidRPr="004C60B8">
        <w:rPr>
          <w:rFonts w:ascii="Cascadia Mono" w:eastAsia="Times New Roman" w:hAnsi="Cascadia Mono" w:cs="Cascadia Mono"/>
          <w:color w:val="000000"/>
          <w:lang w:val="en-US"/>
        </w:rPr>
        <w:t>(</w:t>
      </w:r>
      <w:proofErr w:type="spellStart"/>
      <w:r w:rsidRPr="004C60B8">
        <w:rPr>
          <w:rFonts w:ascii="Cascadia Mono" w:eastAsia="Times New Roman" w:hAnsi="Cascadia Mono" w:cs="Cascadia Mono"/>
          <w:color w:val="000000"/>
          <w:lang w:val="en-US"/>
        </w:rPr>
        <w:t>currentFunctionIndex</w:t>
      </w:r>
      <w:proofErr w:type="spellEnd"/>
      <w:r w:rsidRPr="004C60B8">
        <w:rPr>
          <w:rFonts w:ascii="Cascadia Mono" w:eastAsia="Times New Roman" w:hAnsi="Cascadia Mono" w:cs="Cascadia Mono"/>
          <w:color w:val="000000"/>
          <w:lang w:val="en-US"/>
        </w:rPr>
        <w:t>, x + step, y);</w:t>
      </w:r>
    </w:p>
    <w:p w14:paraId="58691B8E" w14:textId="77777777" w:rsidR="00002508" w:rsidRPr="004C60B8" w:rsidRDefault="00002508" w:rsidP="00A21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ascadia Mono" w:eastAsia="Times New Roman" w:hAnsi="Cascadia Mono" w:cs="Cascadia Mono"/>
          <w:color w:val="000000"/>
          <w:lang w:val="en-US"/>
        </w:rPr>
      </w:pPr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            </w:t>
      </w:r>
      <w:proofErr w:type="gramStart"/>
      <w:r w:rsidRPr="004C60B8">
        <w:rPr>
          <w:rFonts w:ascii="Cascadia Mono" w:eastAsia="Times New Roman" w:hAnsi="Cascadia Mono" w:cs="Cascadia Mono"/>
          <w:color w:val="0000FF"/>
          <w:lang w:val="en-US"/>
        </w:rPr>
        <w:t>float</w:t>
      </w:r>
      <w:proofErr w:type="gramEnd"/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 z3 = </w:t>
      </w:r>
      <w:proofErr w:type="spellStart"/>
      <w:r w:rsidRPr="004C60B8">
        <w:rPr>
          <w:rFonts w:ascii="Cascadia Mono" w:eastAsia="Times New Roman" w:hAnsi="Cascadia Mono" w:cs="Cascadia Mono"/>
          <w:color w:val="000000"/>
          <w:lang w:val="en-US"/>
        </w:rPr>
        <w:t>evaluateFunction</w:t>
      </w:r>
      <w:proofErr w:type="spellEnd"/>
      <w:r w:rsidRPr="004C60B8">
        <w:rPr>
          <w:rFonts w:ascii="Cascadia Mono" w:eastAsia="Times New Roman" w:hAnsi="Cascadia Mono" w:cs="Cascadia Mono"/>
          <w:color w:val="000000"/>
          <w:lang w:val="en-US"/>
        </w:rPr>
        <w:t>(</w:t>
      </w:r>
      <w:proofErr w:type="spellStart"/>
      <w:r w:rsidRPr="004C60B8">
        <w:rPr>
          <w:rFonts w:ascii="Cascadia Mono" w:eastAsia="Times New Roman" w:hAnsi="Cascadia Mono" w:cs="Cascadia Mono"/>
          <w:color w:val="000000"/>
          <w:lang w:val="en-US"/>
        </w:rPr>
        <w:t>currentFunctionIndex</w:t>
      </w:r>
      <w:proofErr w:type="spellEnd"/>
      <w:r w:rsidRPr="004C60B8">
        <w:rPr>
          <w:rFonts w:ascii="Cascadia Mono" w:eastAsia="Times New Roman" w:hAnsi="Cascadia Mono" w:cs="Cascadia Mono"/>
          <w:color w:val="000000"/>
          <w:lang w:val="en-US"/>
        </w:rPr>
        <w:t>, x + step, y + step);</w:t>
      </w:r>
    </w:p>
    <w:p w14:paraId="5352FDD6" w14:textId="77777777" w:rsidR="00002508" w:rsidRPr="004C60B8" w:rsidRDefault="00002508" w:rsidP="00A21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ascadia Mono" w:eastAsia="Times New Roman" w:hAnsi="Cascadia Mono" w:cs="Cascadia Mono"/>
          <w:color w:val="000000"/>
          <w:lang w:val="en-US"/>
        </w:rPr>
      </w:pPr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            </w:t>
      </w:r>
      <w:proofErr w:type="gramStart"/>
      <w:r w:rsidRPr="004C60B8">
        <w:rPr>
          <w:rFonts w:ascii="Cascadia Mono" w:eastAsia="Times New Roman" w:hAnsi="Cascadia Mono" w:cs="Cascadia Mono"/>
          <w:color w:val="0000FF"/>
          <w:lang w:val="en-US"/>
        </w:rPr>
        <w:t>float</w:t>
      </w:r>
      <w:proofErr w:type="gramEnd"/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 z4 = </w:t>
      </w:r>
      <w:proofErr w:type="spellStart"/>
      <w:r w:rsidRPr="004C60B8">
        <w:rPr>
          <w:rFonts w:ascii="Cascadia Mono" w:eastAsia="Times New Roman" w:hAnsi="Cascadia Mono" w:cs="Cascadia Mono"/>
          <w:color w:val="000000"/>
          <w:lang w:val="en-US"/>
        </w:rPr>
        <w:t>evaluateFunction</w:t>
      </w:r>
      <w:proofErr w:type="spellEnd"/>
      <w:r w:rsidRPr="004C60B8">
        <w:rPr>
          <w:rFonts w:ascii="Cascadia Mono" w:eastAsia="Times New Roman" w:hAnsi="Cascadia Mono" w:cs="Cascadia Mono"/>
          <w:color w:val="000000"/>
          <w:lang w:val="en-US"/>
        </w:rPr>
        <w:t>(</w:t>
      </w:r>
      <w:proofErr w:type="spellStart"/>
      <w:r w:rsidRPr="004C60B8">
        <w:rPr>
          <w:rFonts w:ascii="Cascadia Mono" w:eastAsia="Times New Roman" w:hAnsi="Cascadia Mono" w:cs="Cascadia Mono"/>
          <w:color w:val="000000"/>
          <w:lang w:val="en-US"/>
        </w:rPr>
        <w:t>currentFunctionIndex</w:t>
      </w:r>
      <w:proofErr w:type="spellEnd"/>
      <w:r w:rsidRPr="004C60B8">
        <w:rPr>
          <w:rFonts w:ascii="Cascadia Mono" w:eastAsia="Times New Roman" w:hAnsi="Cascadia Mono" w:cs="Cascadia Mono"/>
          <w:color w:val="000000"/>
          <w:lang w:val="en-US"/>
        </w:rPr>
        <w:t>, x, y + step);</w:t>
      </w:r>
    </w:p>
    <w:p w14:paraId="31E0E01F" w14:textId="77777777" w:rsidR="00002508" w:rsidRPr="004C60B8" w:rsidRDefault="00002508" w:rsidP="00A21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ascadia Mono" w:eastAsia="Times New Roman" w:hAnsi="Cascadia Mono" w:cs="Cascadia Mono"/>
          <w:color w:val="000000"/>
          <w:lang w:val="en-US"/>
        </w:rPr>
      </w:pPr>
    </w:p>
    <w:p w14:paraId="1B02D5E3" w14:textId="77777777" w:rsidR="00002508" w:rsidRPr="004C60B8" w:rsidRDefault="00002508" w:rsidP="00A21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ascadia Mono" w:eastAsia="Times New Roman" w:hAnsi="Cascadia Mono" w:cs="Cascadia Mono"/>
          <w:color w:val="000000"/>
        </w:rPr>
      </w:pPr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            </w:t>
      </w:r>
      <w:r w:rsidRPr="004C60B8">
        <w:rPr>
          <w:rFonts w:ascii="Cascadia Mono" w:eastAsia="Times New Roman" w:hAnsi="Cascadia Mono" w:cs="Cascadia Mono"/>
          <w:color w:val="008000"/>
        </w:rPr>
        <w:t>// Динамический цвет зависит от высоты Z (создает красивый градиент)</w:t>
      </w:r>
    </w:p>
    <w:p w14:paraId="56D42A06" w14:textId="77777777" w:rsidR="00002508" w:rsidRPr="004C60B8" w:rsidRDefault="00002508" w:rsidP="00A21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ascadia Mono" w:eastAsia="Times New Roman" w:hAnsi="Cascadia Mono" w:cs="Cascadia Mono"/>
          <w:color w:val="000000"/>
          <w:lang w:val="en-US"/>
        </w:rPr>
      </w:pPr>
      <w:r w:rsidRPr="004C60B8">
        <w:rPr>
          <w:rFonts w:ascii="Cascadia Mono" w:eastAsia="Times New Roman" w:hAnsi="Cascadia Mono" w:cs="Cascadia Mono"/>
          <w:color w:val="000000"/>
        </w:rPr>
        <w:t xml:space="preserve">            </w:t>
      </w:r>
      <w:proofErr w:type="gramStart"/>
      <w:r w:rsidRPr="004C60B8">
        <w:rPr>
          <w:rFonts w:ascii="Cascadia Mono" w:eastAsia="Times New Roman" w:hAnsi="Cascadia Mono" w:cs="Cascadia Mono"/>
          <w:color w:val="000000"/>
          <w:lang w:val="en-US"/>
        </w:rPr>
        <w:t>glColor3f(</w:t>
      </w:r>
      <w:proofErr w:type="gramEnd"/>
      <w:r w:rsidRPr="004C60B8">
        <w:rPr>
          <w:rFonts w:ascii="Cascadia Mono" w:eastAsia="Times New Roman" w:hAnsi="Cascadia Mono" w:cs="Cascadia Mono"/>
          <w:color w:val="000000"/>
          <w:lang w:val="en-US"/>
        </w:rPr>
        <w:t>(z1 + 1.0f) * 0.5f, 0.4f, 1.0f - (z1 + 1.0f) * 0.5f);</w:t>
      </w:r>
    </w:p>
    <w:p w14:paraId="245D09BD" w14:textId="77777777" w:rsidR="00002508" w:rsidRPr="004C60B8" w:rsidRDefault="00002508" w:rsidP="00A21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ascadia Mono" w:eastAsia="Times New Roman" w:hAnsi="Cascadia Mono" w:cs="Cascadia Mono"/>
          <w:color w:val="000000"/>
          <w:lang w:val="en-US"/>
        </w:rPr>
      </w:pPr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            glVertex3f(x, y, z1);</w:t>
      </w:r>
    </w:p>
    <w:p w14:paraId="204B5E2C" w14:textId="77777777" w:rsidR="00002508" w:rsidRPr="004C60B8" w:rsidRDefault="00002508" w:rsidP="00A21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ascadia Mono" w:eastAsia="Times New Roman" w:hAnsi="Cascadia Mono" w:cs="Cascadia Mono"/>
          <w:color w:val="000000"/>
          <w:lang w:val="en-US"/>
        </w:rPr>
      </w:pPr>
    </w:p>
    <w:p w14:paraId="06686E8B" w14:textId="77777777" w:rsidR="00002508" w:rsidRPr="004C60B8" w:rsidRDefault="00002508" w:rsidP="00A21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ascadia Mono" w:eastAsia="Times New Roman" w:hAnsi="Cascadia Mono" w:cs="Cascadia Mono"/>
          <w:color w:val="000000"/>
          <w:lang w:val="en-US"/>
        </w:rPr>
      </w:pPr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            </w:t>
      </w:r>
      <w:proofErr w:type="gramStart"/>
      <w:r w:rsidRPr="004C60B8">
        <w:rPr>
          <w:rFonts w:ascii="Cascadia Mono" w:eastAsia="Times New Roman" w:hAnsi="Cascadia Mono" w:cs="Cascadia Mono"/>
          <w:color w:val="000000"/>
          <w:lang w:val="en-US"/>
        </w:rPr>
        <w:t>glColor3f(</w:t>
      </w:r>
      <w:proofErr w:type="gramEnd"/>
      <w:r w:rsidRPr="004C60B8">
        <w:rPr>
          <w:rFonts w:ascii="Cascadia Mono" w:eastAsia="Times New Roman" w:hAnsi="Cascadia Mono" w:cs="Cascadia Mono"/>
          <w:color w:val="000000"/>
          <w:lang w:val="en-US"/>
        </w:rPr>
        <w:t>(z2 + 1.0f) * 0.5f, 0.4f, 1.0f - (z2 + 1.0f) * 0.5f);</w:t>
      </w:r>
    </w:p>
    <w:p w14:paraId="6F657295" w14:textId="77777777" w:rsidR="00002508" w:rsidRPr="004C60B8" w:rsidRDefault="00002508" w:rsidP="00A21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ascadia Mono" w:eastAsia="Times New Roman" w:hAnsi="Cascadia Mono" w:cs="Cascadia Mono"/>
          <w:color w:val="000000"/>
          <w:lang w:val="en-US"/>
        </w:rPr>
      </w:pPr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            glVertex3f(x + step, y, z2);</w:t>
      </w:r>
    </w:p>
    <w:p w14:paraId="21E99ECA" w14:textId="77777777" w:rsidR="00002508" w:rsidRPr="004C60B8" w:rsidRDefault="00002508" w:rsidP="00A21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ascadia Mono" w:eastAsia="Times New Roman" w:hAnsi="Cascadia Mono" w:cs="Cascadia Mono"/>
          <w:color w:val="000000"/>
          <w:lang w:val="en-US"/>
        </w:rPr>
      </w:pPr>
    </w:p>
    <w:p w14:paraId="1A7D6B26" w14:textId="77777777" w:rsidR="00002508" w:rsidRPr="004C60B8" w:rsidRDefault="00002508" w:rsidP="00A21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ascadia Mono" w:eastAsia="Times New Roman" w:hAnsi="Cascadia Mono" w:cs="Cascadia Mono"/>
          <w:color w:val="000000"/>
          <w:lang w:val="en-US"/>
        </w:rPr>
      </w:pPr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            </w:t>
      </w:r>
      <w:proofErr w:type="gramStart"/>
      <w:r w:rsidRPr="004C60B8">
        <w:rPr>
          <w:rFonts w:ascii="Cascadia Mono" w:eastAsia="Times New Roman" w:hAnsi="Cascadia Mono" w:cs="Cascadia Mono"/>
          <w:color w:val="000000"/>
          <w:lang w:val="en-US"/>
        </w:rPr>
        <w:t>glColor3f(</w:t>
      </w:r>
      <w:proofErr w:type="gramEnd"/>
      <w:r w:rsidRPr="004C60B8">
        <w:rPr>
          <w:rFonts w:ascii="Cascadia Mono" w:eastAsia="Times New Roman" w:hAnsi="Cascadia Mono" w:cs="Cascadia Mono"/>
          <w:color w:val="000000"/>
          <w:lang w:val="en-US"/>
        </w:rPr>
        <w:t>(z3 + 1.0f) * 0.5f, 0.4f, 1.0f - (z3 + 1.0f) * 0.5f);</w:t>
      </w:r>
    </w:p>
    <w:p w14:paraId="58845A62" w14:textId="77777777" w:rsidR="00002508" w:rsidRPr="004C60B8" w:rsidRDefault="00002508" w:rsidP="00A21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ascadia Mono" w:eastAsia="Times New Roman" w:hAnsi="Cascadia Mono" w:cs="Cascadia Mono"/>
          <w:color w:val="000000"/>
          <w:lang w:val="en-US"/>
        </w:rPr>
      </w:pPr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            glVertex3f(x + step, y + step, z3);</w:t>
      </w:r>
    </w:p>
    <w:p w14:paraId="688C49AD" w14:textId="77777777" w:rsidR="00002508" w:rsidRPr="004C60B8" w:rsidRDefault="00002508" w:rsidP="00A21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ascadia Mono" w:eastAsia="Times New Roman" w:hAnsi="Cascadia Mono" w:cs="Cascadia Mono"/>
          <w:color w:val="000000"/>
          <w:lang w:val="en-US"/>
        </w:rPr>
      </w:pPr>
    </w:p>
    <w:p w14:paraId="68F35726" w14:textId="77777777" w:rsidR="00002508" w:rsidRPr="004C60B8" w:rsidRDefault="00002508" w:rsidP="00A21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ascadia Mono" w:eastAsia="Times New Roman" w:hAnsi="Cascadia Mono" w:cs="Cascadia Mono"/>
          <w:color w:val="000000"/>
          <w:lang w:val="en-US"/>
        </w:rPr>
      </w:pPr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            </w:t>
      </w:r>
      <w:proofErr w:type="gramStart"/>
      <w:r w:rsidRPr="004C60B8">
        <w:rPr>
          <w:rFonts w:ascii="Cascadia Mono" w:eastAsia="Times New Roman" w:hAnsi="Cascadia Mono" w:cs="Cascadia Mono"/>
          <w:color w:val="000000"/>
          <w:lang w:val="en-US"/>
        </w:rPr>
        <w:t>glColor3f(</w:t>
      </w:r>
      <w:proofErr w:type="gramEnd"/>
      <w:r w:rsidRPr="004C60B8">
        <w:rPr>
          <w:rFonts w:ascii="Cascadia Mono" w:eastAsia="Times New Roman" w:hAnsi="Cascadia Mono" w:cs="Cascadia Mono"/>
          <w:color w:val="000000"/>
          <w:lang w:val="en-US"/>
        </w:rPr>
        <w:t>(z4 + 1.0f) * 0.5f, 0.4f, 1.0f - (z4 + 1.0f) * 0.5f);</w:t>
      </w:r>
    </w:p>
    <w:p w14:paraId="5A633CD2" w14:textId="77777777" w:rsidR="00002508" w:rsidRPr="004C60B8" w:rsidRDefault="00002508" w:rsidP="00A21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ascadia Mono" w:eastAsia="Times New Roman" w:hAnsi="Cascadia Mono" w:cs="Cascadia Mono"/>
          <w:color w:val="000000"/>
          <w:lang w:val="en-US"/>
        </w:rPr>
      </w:pPr>
      <w:r w:rsidRPr="004C60B8">
        <w:rPr>
          <w:rFonts w:ascii="Cascadia Mono" w:eastAsia="Times New Roman" w:hAnsi="Cascadia Mono" w:cs="Cascadia Mono"/>
          <w:color w:val="000000"/>
          <w:lang w:val="en-US"/>
        </w:rPr>
        <w:lastRenderedPageBreak/>
        <w:t xml:space="preserve">            glVertex3f(x, y + step, z4);</w:t>
      </w:r>
    </w:p>
    <w:p w14:paraId="2C213356" w14:textId="77777777" w:rsidR="00002508" w:rsidRPr="004C60B8" w:rsidRDefault="00002508" w:rsidP="00A21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ascadia Mono" w:eastAsia="Times New Roman" w:hAnsi="Cascadia Mono" w:cs="Cascadia Mono"/>
          <w:color w:val="000000"/>
        </w:rPr>
      </w:pPr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        </w:t>
      </w:r>
      <w:r w:rsidRPr="004C60B8">
        <w:rPr>
          <w:rFonts w:ascii="Cascadia Mono" w:eastAsia="Times New Roman" w:hAnsi="Cascadia Mono" w:cs="Cascadia Mono"/>
          <w:color w:val="000000"/>
        </w:rPr>
        <w:t>}</w:t>
      </w:r>
    </w:p>
    <w:p w14:paraId="10BB2510" w14:textId="77777777" w:rsidR="00002508" w:rsidRPr="004C60B8" w:rsidRDefault="00002508" w:rsidP="00A21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ascadia Mono" w:eastAsia="Times New Roman" w:hAnsi="Cascadia Mono" w:cs="Cascadia Mono"/>
          <w:color w:val="000000"/>
        </w:rPr>
      </w:pPr>
      <w:r w:rsidRPr="004C60B8">
        <w:rPr>
          <w:rFonts w:ascii="Cascadia Mono" w:eastAsia="Times New Roman" w:hAnsi="Cascadia Mono" w:cs="Cascadia Mono"/>
          <w:color w:val="000000"/>
        </w:rPr>
        <w:t xml:space="preserve">    }</w:t>
      </w:r>
    </w:p>
    <w:p w14:paraId="7689A0D7" w14:textId="77777777" w:rsidR="00002508" w:rsidRPr="004C60B8" w:rsidRDefault="00002508" w:rsidP="00A21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ascadia Mono" w:eastAsia="Times New Roman" w:hAnsi="Cascadia Mono" w:cs="Cascadia Mono"/>
          <w:color w:val="000000"/>
        </w:rPr>
      </w:pPr>
      <w:r w:rsidRPr="004C60B8">
        <w:rPr>
          <w:rFonts w:ascii="Cascadia Mono" w:eastAsia="Times New Roman" w:hAnsi="Cascadia Mono" w:cs="Cascadia Mono"/>
          <w:color w:val="000000"/>
        </w:rPr>
        <w:t xml:space="preserve">    </w:t>
      </w:r>
      <w:proofErr w:type="spellStart"/>
      <w:proofErr w:type="gramStart"/>
      <w:r w:rsidRPr="004C60B8">
        <w:rPr>
          <w:rFonts w:ascii="Cascadia Mono" w:eastAsia="Times New Roman" w:hAnsi="Cascadia Mono" w:cs="Cascadia Mono"/>
          <w:color w:val="000000"/>
        </w:rPr>
        <w:t>glEnd</w:t>
      </w:r>
      <w:proofErr w:type="spellEnd"/>
      <w:r w:rsidRPr="004C60B8">
        <w:rPr>
          <w:rFonts w:ascii="Cascadia Mono" w:eastAsia="Times New Roman" w:hAnsi="Cascadia Mono" w:cs="Cascadia Mono"/>
          <w:color w:val="000000"/>
        </w:rPr>
        <w:t>(</w:t>
      </w:r>
      <w:proofErr w:type="gramEnd"/>
      <w:r w:rsidRPr="004C60B8">
        <w:rPr>
          <w:rFonts w:ascii="Cascadia Mono" w:eastAsia="Times New Roman" w:hAnsi="Cascadia Mono" w:cs="Cascadia Mono"/>
          <w:color w:val="000000"/>
        </w:rPr>
        <w:t>);</w:t>
      </w:r>
    </w:p>
    <w:p w14:paraId="18EC43A1" w14:textId="77777777" w:rsidR="00002508" w:rsidRPr="004C60B8" w:rsidRDefault="00002508" w:rsidP="00A21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ascadia Mono" w:eastAsia="Times New Roman" w:hAnsi="Cascadia Mono" w:cs="Cascadia Mono"/>
          <w:color w:val="000000"/>
        </w:rPr>
      </w:pPr>
      <w:r w:rsidRPr="004C60B8">
        <w:rPr>
          <w:rFonts w:ascii="Cascadia Mono" w:eastAsia="Times New Roman" w:hAnsi="Cascadia Mono" w:cs="Cascadia Mono"/>
          <w:color w:val="000000"/>
        </w:rPr>
        <w:t xml:space="preserve">    </w:t>
      </w:r>
    </w:p>
    <w:p w14:paraId="3AEB4424" w14:textId="77777777" w:rsidR="00002508" w:rsidRPr="004C60B8" w:rsidRDefault="00002508" w:rsidP="00A21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ascadia Mono" w:eastAsia="Times New Roman" w:hAnsi="Cascadia Mono" w:cs="Cascadia Mono"/>
          <w:color w:val="000000"/>
        </w:rPr>
      </w:pPr>
      <w:r w:rsidRPr="004C60B8">
        <w:rPr>
          <w:rFonts w:ascii="Cascadia Mono" w:eastAsia="Times New Roman" w:hAnsi="Cascadia Mono" w:cs="Cascadia Mono"/>
          <w:color w:val="000000"/>
        </w:rPr>
        <w:t xml:space="preserve">    </w:t>
      </w:r>
      <w:r w:rsidRPr="004C60B8">
        <w:rPr>
          <w:rFonts w:ascii="Cascadia Mono" w:eastAsia="Times New Roman" w:hAnsi="Cascadia Mono" w:cs="Cascadia Mono"/>
          <w:color w:val="008000"/>
        </w:rPr>
        <w:t>// Возвращаем режим заполнения полигонов по умолчанию</w:t>
      </w:r>
    </w:p>
    <w:p w14:paraId="6EA1EBF2" w14:textId="77777777" w:rsidR="00002508" w:rsidRPr="004C60B8" w:rsidRDefault="00002508" w:rsidP="00A21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ascadia Mono" w:eastAsia="Times New Roman" w:hAnsi="Cascadia Mono" w:cs="Cascadia Mono"/>
          <w:color w:val="000000"/>
          <w:lang w:val="en-US"/>
        </w:rPr>
      </w:pPr>
      <w:r w:rsidRPr="004C60B8">
        <w:rPr>
          <w:rFonts w:ascii="Cascadia Mono" w:eastAsia="Times New Roman" w:hAnsi="Cascadia Mono" w:cs="Cascadia Mono"/>
          <w:color w:val="000000"/>
        </w:rPr>
        <w:t xml:space="preserve">    </w:t>
      </w:r>
      <w:proofErr w:type="gramStart"/>
      <w:r w:rsidRPr="004C60B8">
        <w:rPr>
          <w:rFonts w:ascii="Cascadia Mono" w:eastAsia="Times New Roman" w:hAnsi="Cascadia Mono" w:cs="Cascadia Mono"/>
          <w:color w:val="000000"/>
          <w:lang w:val="en-US"/>
        </w:rPr>
        <w:t>glPolygonMode(</w:t>
      </w:r>
      <w:proofErr w:type="gramEnd"/>
      <w:r w:rsidRPr="004C60B8">
        <w:rPr>
          <w:rFonts w:ascii="Cascadia Mono" w:eastAsia="Times New Roman" w:hAnsi="Cascadia Mono" w:cs="Cascadia Mono"/>
          <w:color w:val="6F008A"/>
          <w:lang w:val="en-US"/>
        </w:rPr>
        <w:t>GL_FRONT_AND_BACK</w:t>
      </w:r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, </w:t>
      </w:r>
      <w:r w:rsidRPr="004C60B8">
        <w:rPr>
          <w:rFonts w:ascii="Cascadia Mono" w:eastAsia="Times New Roman" w:hAnsi="Cascadia Mono" w:cs="Cascadia Mono"/>
          <w:color w:val="6F008A"/>
          <w:lang w:val="en-US"/>
        </w:rPr>
        <w:t>GL_FILL</w:t>
      </w:r>
      <w:r w:rsidRPr="004C60B8">
        <w:rPr>
          <w:rFonts w:ascii="Cascadia Mono" w:eastAsia="Times New Roman" w:hAnsi="Cascadia Mono" w:cs="Cascadia Mono"/>
          <w:color w:val="000000"/>
          <w:lang w:val="en-US"/>
        </w:rPr>
        <w:t>);</w:t>
      </w:r>
    </w:p>
    <w:p w14:paraId="54E59F12" w14:textId="77777777" w:rsidR="00002508" w:rsidRPr="004C60B8" w:rsidRDefault="00002508" w:rsidP="00A21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ascadia Mono" w:eastAsia="Times New Roman" w:hAnsi="Cascadia Mono" w:cs="Cascadia Mono"/>
          <w:color w:val="000000"/>
          <w:lang w:val="en-US"/>
        </w:rPr>
      </w:pPr>
      <w:r w:rsidRPr="004C60B8">
        <w:rPr>
          <w:rFonts w:ascii="Cascadia Mono" w:eastAsia="Times New Roman" w:hAnsi="Cascadia Mono" w:cs="Cascadia Mono"/>
          <w:color w:val="000000"/>
          <w:lang w:val="en-US"/>
        </w:rPr>
        <w:t>}</w:t>
      </w:r>
    </w:p>
    <w:p w14:paraId="08144EA2" w14:textId="77777777" w:rsidR="00002508" w:rsidRPr="004C60B8" w:rsidRDefault="00002508" w:rsidP="00A21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ascadia Mono" w:eastAsia="Times New Roman" w:hAnsi="Cascadia Mono" w:cs="Cascadia Mono"/>
          <w:color w:val="000000"/>
          <w:lang w:val="en-US"/>
        </w:rPr>
      </w:pPr>
    </w:p>
    <w:p w14:paraId="0E194F35" w14:textId="77777777" w:rsidR="00002508" w:rsidRPr="004C60B8" w:rsidRDefault="00002508" w:rsidP="00A21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ascadia Mono" w:eastAsia="Times New Roman" w:hAnsi="Cascadia Mono" w:cs="Cascadia Mono"/>
          <w:color w:val="000000"/>
          <w:lang w:val="en-US"/>
        </w:rPr>
      </w:pPr>
      <w:r w:rsidRPr="004C60B8">
        <w:rPr>
          <w:rFonts w:ascii="Cascadia Mono" w:eastAsia="Times New Roman" w:hAnsi="Cascadia Mono" w:cs="Cascadia Mono"/>
          <w:color w:val="008000"/>
          <w:lang w:val="en-US"/>
        </w:rPr>
        <w:t xml:space="preserve">// </w:t>
      </w:r>
      <w:r w:rsidRPr="004C60B8">
        <w:rPr>
          <w:rFonts w:ascii="Cascadia Mono" w:eastAsia="Times New Roman" w:hAnsi="Cascadia Mono" w:cs="Cascadia Mono"/>
          <w:color w:val="008000"/>
        </w:rPr>
        <w:t>Главный</w:t>
      </w:r>
      <w:r w:rsidRPr="004C60B8">
        <w:rPr>
          <w:rFonts w:ascii="Cascadia Mono" w:eastAsia="Times New Roman" w:hAnsi="Cascadia Mono" w:cs="Cascadia Mono"/>
          <w:color w:val="008000"/>
          <w:lang w:val="en-US"/>
        </w:rPr>
        <w:t xml:space="preserve"> callback </w:t>
      </w:r>
      <w:r w:rsidRPr="004C60B8">
        <w:rPr>
          <w:rFonts w:ascii="Cascadia Mono" w:eastAsia="Times New Roman" w:hAnsi="Cascadia Mono" w:cs="Cascadia Mono"/>
          <w:color w:val="008000"/>
        </w:rPr>
        <w:t>отрисовки</w:t>
      </w:r>
      <w:r w:rsidRPr="004C60B8">
        <w:rPr>
          <w:rFonts w:ascii="Cascadia Mono" w:eastAsia="Times New Roman" w:hAnsi="Cascadia Mono" w:cs="Cascadia Mono"/>
          <w:color w:val="008000"/>
          <w:lang w:val="en-US"/>
        </w:rPr>
        <w:t xml:space="preserve"> GLUT</w:t>
      </w:r>
    </w:p>
    <w:p w14:paraId="7C005A20" w14:textId="77777777" w:rsidR="00002508" w:rsidRPr="004C60B8" w:rsidRDefault="00002508" w:rsidP="00A21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ascadia Mono" w:eastAsia="Times New Roman" w:hAnsi="Cascadia Mono" w:cs="Cascadia Mono"/>
          <w:color w:val="000000"/>
          <w:lang w:val="en-US"/>
        </w:rPr>
      </w:pPr>
      <w:proofErr w:type="gramStart"/>
      <w:r w:rsidRPr="004C60B8">
        <w:rPr>
          <w:rFonts w:ascii="Cascadia Mono" w:eastAsia="Times New Roman" w:hAnsi="Cascadia Mono" w:cs="Cascadia Mono"/>
          <w:color w:val="0000FF"/>
          <w:lang w:val="en-US"/>
        </w:rPr>
        <w:t>void</w:t>
      </w:r>
      <w:proofErr w:type="gramEnd"/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 display(</w:t>
      </w:r>
      <w:r w:rsidRPr="004C60B8">
        <w:rPr>
          <w:rFonts w:ascii="Cascadia Mono" w:eastAsia="Times New Roman" w:hAnsi="Cascadia Mono" w:cs="Cascadia Mono"/>
          <w:color w:val="0000FF"/>
          <w:lang w:val="en-US"/>
        </w:rPr>
        <w:t>void</w:t>
      </w:r>
      <w:r w:rsidRPr="004C60B8">
        <w:rPr>
          <w:rFonts w:ascii="Cascadia Mono" w:eastAsia="Times New Roman" w:hAnsi="Cascadia Mono" w:cs="Cascadia Mono"/>
          <w:color w:val="000000"/>
          <w:lang w:val="en-US"/>
        </w:rPr>
        <w:t>) {</w:t>
      </w:r>
    </w:p>
    <w:p w14:paraId="348E6E78" w14:textId="77777777" w:rsidR="00002508" w:rsidRPr="004C60B8" w:rsidRDefault="00002508" w:rsidP="00A21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ascadia Mono" w:eastAsia="Times New Roman" w:hAnsi="Cascadia Mono" w:cs="Cascadia Mono"/>
          <w:color w:val="000000"/>
          <w:lang w:val="en-US"/>
        </w:rPr>
      </w:pPr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    </w:t>
      </w:r>
      <w:proofErr w:type="spellStart"/>
      <w:proofErr w:type="gramStart"/>
      <w:r w:rsidRPr="004C60B8">
        <w:rPr>
          <w:rFonts w:ascii="Cascadia Mono" w:eastAsia="Times New Roman" w:hAnsi="Cascadia Mono" w:cs="Cascadia Mono"/>
          <w:color w:val="000000"/>
          <w:lang w:val="en-US"/>
        </w:rPr>
        <w:t>glClear</w:t>
      </w:r>
      <w:proofErr w:type="spellEnd"/>
      <w:r w:rsidRPr="004C60B8">
        <w:rPr>
          <w:rFonts w:ascii="Cascadia Mono" w:eastAsia="Times New Roman" w:hAnsi="Cascadia Mono" w:cs="Cascadia Mono"/>
          <w:color w:val="000000"/>
          <w:lang w:val="en-US"/>
        </w:rPr>
        <w:t>(</w:t>
      </w:r>
      <w:proofErr w:type="gramEnd"/>
      <w:r w:rsidRPr="004C60B8">
        <w:rPr>
          <w:rFonts w:ascii="Cascadia Mono" w:eastAsia="Times New Roman" w:hAnsi="Cascadia Mono" w:cs="Cascadia Mono"/>
          <w:color w:val="6F008A"/>
          <w:lang w:val="en-US"/>
        </w:rPr>
        <w:t>GL_COLOR_BUFFER_BIT</w:t>
      </w:r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 | </w:t>
      </w:r>
      <w:r w:rsidRPr="004C60B8">
        <w:rPr>
          <w:rFonts w:ascii="Cascadia Mono" w:eastAsia="Times New Roman" w:hAnsi="Cascadia Mono" w:cs="Cascadia Mono"/>
          <w:color w:val="6F008A"/>
          <w:lang w:val="en-US"/>
        </w:rPr>
        <w:t>GL_DEPTH_BUFFER_BIT</w:t>
      </w:r>
      <w:r w:rsidRPr="004C60B8">
        <w:rPr>
          <w:rFonts w:ascii="Cascadia Mono" w:eastAsia="Times New Roman" w:hAnsi="Cascadia Mono" w:cs="Cascadia Mono"/>
          <w:color w:val="000000"/>
          <w:lang w:val="en-US"/>
        </w:rPr>
        <w:t>);</w:t>
      </w:r>
    </w:p>
    <w:p w14:paraId="5730BA59" w14:textId="77777777" w:rsidR="00002508" w:rsidRPr="004C60B8" w:rsidRDefault="00002508" w:rsidP="00A21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ascadia Mono" w:eastAsia="Times New Roman" w:hAnsi="Cascadia Mono" w:cs="Cascadia Mono"/>
          <w:color w:val="000000"/>
          <w:lang w:val="en-US"/>
        </w:rPr>
      </w:pPr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    </w:t>
      </w:r>
      <w:proofErr w:type="spellStart"/>
      <w:proofErr w:type="gramStart"/>
      <w:r w:rsidRPr="004C60B8">
        <w:rPr>
          <w:rFonts w:ascii="Cascadia Mono" w:eastAsia="Times New Roman" w:hAnsi="Cascadia Mono" w:cs="Cascadia Mono"/>
          <w:color w:val="000000"/>
          <w:lang w:val="en-US"/>
        </w:rPr>
        <w:t>glLoadIdentity</w:t>
      </w:r>
      <w:proofErr w:type="spellEnd"/>
      <w:r w:rsidRPr="004C60B8">
        <w:rPr>
          <w:rFonts w:ascii="Cascadia Mono" w:eastAsia="Times New Roman" w:hAnsi="Cascadia Mono" w:cs="Cascadia Mono"/>
          <w:color w:val="000000"/>
          <w:lang w:val="en-US"/>
        </w:rPr>
        <w:t>(</w:t>
      </w:r>
      <w:proofErr w:type="gramEnd"/>
      <w:r w:rsidRPr="004C60B8">
        <w:rPr>
          <w:rFonts w:ascii="Cascadia Mono" w:eastAsia="Times New Roman" w:hAnsi="Cascadia Mono" w:cs="Cascadia Mono"/>
          <w:color w:val="000000"/>
          <w:lang w:val="en-US"/>
        </w:rPr>
        <w:t>);</w:t>
      </w:r>
    </w:p>
    <w:p w14:paraId="0369D07D" w14:textId="77777777" w:rsidR="00002508" w:rsidRPr="004C60B8" w:rsidRDefault="00002508" w:rsidP="00A21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ascadia Mono" w:eastAsia="Times New Roman" w:hAnsi="Cascadia Mono" w:cs="Cascadia Mono"/>
          <w:color w:val="000000"/>
          <w:lang w:val="en-US"/>
        </w:rPr>
      </w:pPr>
    </w:p>
    <w:p w14:paraId="0D6FEAF5" w14:textId="77777777" w:rsidR="00002508" w:rsidRPr="004C60B8" w:rsidRDefault="00002508" w:rsidP="00A21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ascadia Mono" w:eastAsia="Times New Roman" w:hAnsi="Cascadia Mono" w:cs="Cascadia Mono"/>
          <w:color w:val="000000"/>
          <w:lang w:val="en-US"/>
        </w:rPr>
      </w:pPr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    </w:t>
      </w:r>
      <w:r w:rsidRPr="004C60B8">
        <w:rPr>
          <w:rFonts w:ascii="Cascadia Mono" w:eastAsia="Times New Roman" w:hAnsi="Cascadia Mono" w:cs="Cascadia Mono"/>
          <w:color w:val="008000"/>
          <w:lang w:val="en-US"/>
        </w:rPr>
        <w:t xml:space="preserve">// </w:t>
      </w:r>
      <w:r w:rsidRPr="004C60B8">
        <w:rPr>
          <w:rFonts w:ascii="Cascadia Mono" w:eastAsia="Times New Roman" w:hAnsi="Cascadia Mono" w:cs="Cascadia Mono"/>
          <w:color w:val="008000"/>
        </w:rPr>
        <w:t>Позиционирование</w:t>
      </w:r>
      <w:r w:rsidRPr="004C60B8">
        <w:rPr>
          <w:rFonts w:ascii="Cascadia Mono" w:eastAsia="Times New Roman" w:hAnsi="Cascadia Mono" w:cs="Cascadia Mono"/>
          <w:color w:val="008000"/>
          <w:lang w:val="en-US"/>
        </w:rPr>
        <w:t xml:space="preserve"> </w:t>
      </w:r>
      <w:r w:rsidRPr="004C60B8">
        <w:rPr>
          <w:rFonts w:ascii="Cascadia Mono" w:eastAsia="Times New Roman" w:hAnsi="Cascadia Mono" w:cs="Cascadia Mono"/>
          <w:color w:val="008000"/>
        </w:rPr>
        <w:t>камеры</w:t>
      </w:r>
    </w:p>
    <w:p w14:paraId="19957E8A" w14:textId="77777777" w:rsidR="00002508" w:rsidRPr="004C60B8" w:rsidRDefault="00002508" w:rsidP="00A21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ascadia Mono" w:eastAsia="Times New Roman" w:hAnsi="Cascadia Mono" w:cs="Cascadia Mono"/>
          <w:color w:val="000000"/>
          <w:lang w:val="en-US"/>
        </w:rPr>
      </w:pPr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    </w:t>
      </w:r>
      <w:proofErr w:type="gramStart"/>
      <w:r w:rsidRPr="004C60B8">
        <w:rPr>
          <w:rFonts w:ascii="Cascadia Mono" w:eastAsia="Times New Roman" w:hAnsi="Cascadia Mono" w:cs="Cascadia Mono"/>
          <w:color w:val="000000"/>
          <w:lang w:val="en-US"/>
        </w:rPr>
        <w:t>glTranslatef(</w:t>
      </w:r>
      <w:proofErr w:type="gramEnd"/>
      <w:r w:rsidRPr="004C60B8">
        <w:rPr>
          <w:rFonts w:ascii="Cascadia Mono" w:eastAsia="Times New Roman" w:hAnsi="Cascadia Mono" w:cs="Cascadia Mono"/>
          <w:color w:val="000000"/>
          <w:lang w:val="en-US"/>
        </w:rPr>
        <w:t>0.0f, 0.0f, zoom);</w:t>
      </w:r>
    </w:p>
    <w:p w14:paraId="17243D31" w14:textId="77777777" w:rsidR="00002508" w:rsidRPr="004C60B8" w:rsidRDefault="00002508" w:rsidP="00A21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ascadia Mono" w:eastAsia="Times New Roman" w:hAnsi="Cascadia Mono" w:cs="Cascadia Mono"/>
          <w:color w:val="000000"/>
          <w:lang w:val="en-US"/>
        </w:rPr>
      </w:pPr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    </w:t>
      </w:r>
      <w:proofErr w:type="spellStart"/>
      <w:proofErr w:type="gramStart"/>
      <w:r w:rsidRPr="004C60B8">
        <w:rPr>
          <w:rFonts w:ascii="Cascadia Mono" w:eastAsia="Times New Roman" w:hAnsi="Cascadia Mono" w:cs="Cascadia Mono"/>
          <w:color w:val="000000"/>
          <w:lang w:val="en-US"/>
        </w:rPr>
        <w:t>glRotatef</w:t>
      </w:r>
      <w:proofErr w:type="spellEnd"/>
      <w:r w:rsidRPr="004C60B8">
        <w:rPr>
          <w:rFonts w:ascii="Cascadia Mono" w:eastAsia="Times New Roman" w:hAnsi="Cascadia Mono" w:cs="Cascadia Mono"/>
          <w:color w:val="000000"/>
          <w:lang w:val="en-US"/>
        </w:rPr>
        <w:t>(</w:t>
      </w:r>
      <w:proofErr w:type="spellStart"/>
      <w:proofErr w:type="gramEnd"/>
      <w:r w:rsidRPr="004C60B8">
        <w:rPr>
          <w:rFonts w:ascii="Cascadia Mono" w:eastAsia="Times New Roman" w:hAnsi="Cascadia Mono" w:cs="Cascadia Mono"/>
          <w:color w:val="000000"/>
          <w:lang w:val="en-US"/>
        </w:rPr>
        <w:t>rotationX</w:t>
      </w:r>
      <w:proofErr w:type="spellEnd"/>
      <w:r w:rsidRPr="004C60B8">
        <w:rPr>
          <w:rFonts w:ascii="Cascadia Mono" w:eastAsia="Times New Roman" w:hAnsi="Cascadia Mono" w:cs="Cascadia Mono"/>
          <w:color w:val="000000"/>
          <w:lang w:val="en-US"/>
        </w:rPr>
        <w:t>, 1.0f, 0.0f, 0.0f);</w:t>
      </w:r>
    </w:p>
    <w:p w14:paraId="644C3819" w14:textId="77777777" w:rsidR="00002508" w:rsidRPr="004C60B8" w:rsidRDefault="00002508" w:rsidP="00A21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ascadia Mono" w:eastAsia="Times New Roman" w:hAnsi="Cascadia Mono" w:cs="Cascadia Mono"/>
          <w:color w:val="000000"/>
        </w:rPr>
      </w:pPr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    </w:t>
      </w:r>
      <w:proofErr w:type="gramStart"/>
      <w:r w:rsidRPr="004C60B8">
        <w:rPr>
          <w:rFonts w:ascii="Cascadia Mono" w:eastAsia="Times New Roman" w:hAnsi="Cascadia Mono" w:cs="Cascadia Mono"/>
          <w:color w:val="000000"/>
        </w:rPr>
        <w:t>glRotatef(</w:t>
      </w:r>
      <w:proofErr w:type="gramEnd"/>
      <w:r w:rsidRPr="004C60B8">
        <w:rPr>
          <w:rFonts w:ascii="Cascadia Mono" w:eastAsia="Times New Roman" w:hAnsi="Cascadia Mono" w:cs="Cascadia Mono"/>
          <w:color w:val="000000"/>
        </w:rPr>
        <w:t xml:space="preserve">rotationY, 0.0f, 0.0f, 1.0f); </w:t>
      </w:r>
      <w:r w:rsidRPr="004C60B8">
        <w:rPr>
          <w:rFonts w:ascii="Cascadia Mono" w:eastAsia="Times New Roman" w:hAnsi="Cascadia Mono" w:cs="Cascadia Mono"/>
          <w:color w:val="008000"/>
        </w:rPr>
        <w:t>// Вращение вокруг вертикальной оси Z</w:t>
      </w:r>
    </w:p>
    <w:p w14:paraId="5B10F2DE" w14:textId="77777777" w:rsidR="00002508" w:rsidRPr="004C60B8" w:rsidRDefault="00002508" w:rsidP="00A21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ascadia Mono" w:eastAsia="Times New Roman" w:hAnsi="Cascadia Mono" w:cs="Cascadia Mono"/>
          <w:color w:val="000000"/>
        </w:rPr>
      </w:pPr>
    </w:p>
    <w:p w14:paraId="34421C0B" w14:textId="77777777" w:rsidR="00002508" w:rsidRPr="004C60B8" w:rsidRDefault="00002508" w:rsidP="00A21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ascadia Mono" w:eastAsia="Times New Roman" w:hAnsi="Cascadia Mono" w:cs="Cascadia Mono"/>
          <w:color w:val="000000"/>
        </w:rPr>
      </w:pPr>
      <w:r w:rsidRPr="004C60B8">
        <w:rPr>
          <w:rFonts w:ascii="Cascadia Mono" w:eastAsia="Times New Roman" w:hAnsi="Cascadia Mono" w:cs="Cascadia Mono"/>
          <w:color w:val="000000"/>
        </w:rPr>
        <w:t xml:space="preserve">    </w:t>
      </w:r>
      <w:proofErr w:type="spellStart"/>
      <w:proofErr w:type="gramStart"/>
      <w:r w:rsidRPr="004C60B8">
        <w:rPr>
          <w:rFonts w:ascii="Cascadia Mono" w:eastAsia="Times New Roman" w:hAnsi="Cascadia Mono" w:cs="Cascadia Mono"/>
          <w:color w:val="000000"/>
        </w:rPr>
        <w:t>drawAxes</w:t>
      </w:r>
      <w:proofErr w:type="spellEnd"/>
      <w:r w:rsidRPr="004C60B8">
        <w:rPr>
          <w:rFonts w:ascii="Cascadia Mono" w:eastAsia="Times New Roman" w:hAnsi="Cascadia Mono" w:cs="Cascadia Mono"/>
          <w:color w:val="000000"/>
        </w:rPr>
        <w:t>(</w:t>
      </w:r>
      <w:proofErr w:type="gramEnd"/>
      <w:r w:rsidRPr="004C60B8">
        <w:rPr>
          <w:rFonts w:ascii="Cascadia Mono" w:eastAsia="Times New Roman" w:hAnsi="Cascadia Mono" w:cs="Cascadia Mono"/>
          <w:color w:val="000000"/>
        </w:rPr>
        <w:t>);</w:t>
      </w:r>
    </w:p>
    <w:p w14:paraId="673AB353" w14:textId="77777777" w:rsidR="00002508" w:rsidRPr="004C60B8" w:rsidRDefault="00002508" w:rsidP="00A21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ascadia Mono" w:eastAsia="Times New Roman" w:hAnsi="Cascadia Mono" w:cs="Cascadia Mono"/>
          <w:color w:val="000000"/>
        </w:rPr>
      </w:pPr>
      <w:r w:rsidRPr="004C60B8">
        <w:rPr>
          <w:rFonts w:ascii="Cascadia Mono" w:eastAsia="Times New Roman" w:hAnsi="Cascadia Mono" w:cs="Cascadia Mono"/>
          <w:color w:val="000000"/>
        </w:rPr>
        <w:t xml:space="preserve">    </w:t>
      </w:r>
      <w:proofErr w:type="spellStart"/>
      <w:proofErr w:type="gramStart"/>
      <w:r w:rsidRPr="004C60B8">
        <w:rPr>
          <w:rFonts w:ascii="Cascadia Mono" w:eastAsia="Times New Roman" w:hAnsi="Cascadia Mono" w:cs="Cascadia Mono"/>
          <w:color w:val="000000"/>
        </w:rPr>
        <w:t>drawGraph</w:t>
      </w:r>
      <w:proofErr w:type="spellEnd"/>
      <w:r w:rsidRPr="004C60B8">
        <w:rPr>
          <w:rFonts w:ascii="Cascadia Mono" w:eastAsia="Times New Roman" w:hAnsi="Cascadia Mono" w:cs="Cascadia Mono"/>
          <w:color w:val="000000"/>
        </w:rPr>
        <w:t>(</w:t>
      </w:r>
      <w:proofErr w:type="gramEnd"/>
      <w:r w:rsidRPr="004C60B8">
        <w:rPr>
          <w:rFonts w:ascii="Cascadia Mono" w:eastAsia="Times New Roman" w:hAnsi="Cascadia Mono" w:cs="Cascadia Mono"/>
          <w:color w:val="000000"/>
        </w:rPr>
        <w:t>);</w:t>
      </w:r>
    </w:p>
    <w:p w14:paraId="51FE757B" w14:textId="77777777" w:rsidR="00002508" w:rsidRPr="004C60B8" w:rsidRDefault="00002508" w:rsidP="00A21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ascadia Mono" w:eastAsia="Times New Roman" w:hAnsi="Cascadia Mono" w:cs="Cascadia Mono"/>
          <w:color w:val="000000"/>
        </w:rPr>
      </w:pPr>
    </w:p>
    <w:p w14:paraId="29EDD2F7" w14:textId="77777777" w:rsidR="00002508" w:rsidRPr="004C60B8" w:rsidRDefault="00002508" w:rsidP="00A21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ascadia Mono" w:eastAsia="Times New Roman" w:hAnsi="Cascadia Mono" w:cs="Cascadia Mono"/>
          <w:color w:val="000000"/>
        </w:rPr>
      </w:pPr>
      <w:r w:rsidRPr="004C60B8">
        <w:rPr>
          <w:rFonts w:ascii="Cascadia Mono" w:eastAsia="Times New Roman" w:hAnsi="Cascadia Mono" w:cs="Cascadia Mono"/>
          <w:color w:val="000000"/>
        </w:rPr>
        <w:t xml:space="preserve">    </w:t>
      </w:r>
      <w:proofErr w:type="spellStart"/>
      <w:proofErr w:type="gramStart"/>
      <w:r w:rsidRPr="004C60B8">
        <w:rPr>
          <w:rFonts w:ascii="Cascadia Mono" w:eastAsia="Times New Roman" w:hAnsi="Cascadia Mono" w:cs="Cascadia Mono"/>
          <w:color w:val="000000"/>
        </w:rPr>
        <w:t>glutSwapBuffers</w:t>
      </w:r>
      <w:proofErr w:type="spellEnd"/>
      <w:r w:rsidRPr="004C60B8">
        <w:rPr>
          <w:rFonts w:ascii="Cascadia Mono" w:eastAsia="Times New Roman" w:hAnsi="Cascadia Mono" w:cs="Cascadia Mono"/>
          <w:color w:val="000000"/>
        </w:rPr>
        <w:t>(</w:t>
      </w:r>
      <w:proofErr w:type="gramEnd"/>
      <w:r w:rsidRPr="004C60B8">
        <w:rPr>
          <w:rFonts w:ascii="Cascadia Mono" w:eastAsia="Times New Roman" w:hAnsi="Cascadia Mono" w:cs="Cascadia Mono"/>
          <w:color w:val="000000"/>
        </w:rPr>
        <w:t>);</w:t>
      </w:r>
    </w:p>
    <w:p w14:paraId="23C31B0F" w14:textId="77777777" w:rsidR="00002508" w:rsidRPr="004C60B8" w:rsidRDefault="00002508" w:rsidP="00A21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ascadia Mono" w:eastAsia="Times New Roman" w:hAnsi="Cascadia Mono" w:cs="Cascadia Mono"/>
          <w:color w:val="000000"/>
        </w:rPr>
      </w:pPr>
      <w:r w:rsidRPr="004C60B8">
        <w:rPr>
          <w:rFonts w:ascii="Cascadia Mono" w:eastAsia="Times New Roman" w:hAnsi="Cascadia Mono" w:cs="Cascadia Mono"/>
          <w:color w:val="000000"/>
        </w:rPr>
        <w:t>}</w:t>
      </w:r>
    </w:p>
    <w:p w14:paraId="0EF1D350" w14:textId="77777777" w:rsidR="00002508" w:rsidRPr="004C60B8" w:rsidRDefault="00002508" w:rsidP="00A21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ascadia Mono" w:eastAsia="Times New Roman" w:hAnsi="Cascadia Mono" w:cs="Cascadia Mono"/>
          <w:color w:val="000000"/>
        </w:rPr>
      </w:pPr>
    </w:p>
    <w:p w14:paraId="6E4454C3" w14:textId="77777777" w:rsidR="00002508" w:rsidRPr="004C60B8" w:rsidRDefault="00002508" w:rsidP="00A21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ascadia Mono" w:eastAsia="Times New Roman" w:hAnsi="Cascadia Mono" w:cs="Cascadia Mono"/>
          <w:color w:val="000000"/>
        </w:rPr>
      </w:pPr>
      <w:r w:rsidRPr="004C60B8">
        <w:rPr>
          <w:rFonts w:ascii="Cascadia Mono" w:eastAsia="Times New Roman" w:hAnsi="Cascadia Mono" w:cs="Cascadia Mono"/>
          <w:color w:val="008000"/>
        </w:rPr>
        <w:t>// Настройка проекции при изменении размеров окна</w:t>
      </w:r>
    </w:p>
    <w:p w14:paraId="4E74BF97" w14:textId="77777777" w:rsidR="00002508" w:rsidRPr="004C60B8" w:rsidRDefault="00002508" w:rsidP="00A21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ascadia Mono" w:eastAsia="Times New Roman" w:hAnsi="Cascadia Mono" w:cs="Cascadia Mono"/>
          <w:color w:val="000000"/>
          <w:lang w:val="en-US"/>
        </w:rPr>
      </w:pPr>
      <w:proofErr w:type="gramStart"/>
      <w:r w:rsidRPr="004C60B8">
        <w:rPr>
          <w:rFonts w:ascii="Cascadia Mono" w:eastAsia="Times New Roman" w:hAnsi="Cascadia Mono" w:cs="Cascadia Mono"/>
          <w:color w:val="0000FF"/>
          <w:lang w:val="en-US"/>
        </w:rPr>
        <w:t>void</w:t>
      </w:r>
      <w:proofErr w:type="gramEnd"/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 reshape(</w:t>
      </w:r>
      <w:proofErr w:type="spellStart"/>
      <w:r w:rsidRPr="004C60B8">
        <w:rPr>
          <w:rFonts w:ascii="Cascadia Mono" w:eastAsia="Times New Roman" w:hAnsi="Cascadia Mono" w:cs="Cascadia Mono"/>
          <w:color w:val="0000FF"/>
          <w:lang w:val="en-US"/>
        </w:rPr>
        <w:t>int</w:t>
      </w:r>
      <w:proofErr w:type="spellEnd"/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 </w:t>
      </w:r>
      <w:r w:rsidRPr="004C60B8">
        <w:rPr>
          <w:rFonts w:ascii="Cascadia Mono" w:eastAsia="Times New Roman" w:hAnsi="Cascadia Mono" w:cs="Cascadia Mono"/>
          <w:color w:val="808080"/>
          <w:lang w:val="en-US"/>
        </w:rPr>
        <w:t>w</w:t>
      </w:r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, </w:t>
      </w:r>
      <w:proofErr w:type="spellStart"/>
      <w:r w:rsidRPr="004C60B8">
        <w:rPr>
          <w:rFonts w:ascii="Cascadia Mono" w:eastAsia="Times New Roman" w:hAnsi="Cascadia Mono" w:cs="Cascadia Mono"/>
          <w:color w:val="0000FF"/>
          <w:lang w:val="en-US"/>
        </w:rPr>
        <w:t>int</w:t>
      </w:r>
      <w:proofErr w:type="spellEnd"/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 </w:t>
      </w:r>
      <w:r w:rsidRPr="004C60B8">
        <w:rPr>
          <w:rFonts w:ascii="Cascadia Mono" w:eastAsia="Times New Roman" w:hAnsi="Cascadia Mono" w:cs="Cascadia Mono"/>
          <w:color w:val="808080"/>
          <w:lang w:val="en-US"/>
        </w:rPr>
        <w:t>h</w:t>
      </w:r>
      <w:r w:rsidRPr="004C60B8">
        <w:rPr>
          <w:rFonts w:ascii="Cascadia Mono" w:eastAsia="Times New Roman" w:hAnsi="Cascadia Mono" w:cs="Cascadia Mono"/>
          <w:color w:val="000000"/>
          <w:lang w:val="en-US"/>
        </w:rPr>
        <w:t>) {</w:t>
      </w:r>
    </w:p>
    <w:p w14:paraId="6FE6DC58" w14:textId="77777777" w:rsidR="00002508" w:rsidRPr="004C60B8" w:rsidRDefault="00002508" w:rsidP="00A21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ascadia Mono" w:eastAsia="Times New Roman" w:hAnsi="Cascadia Mono" w:cs="Cascadia Mono"/>
          <w:color w:val="000000"/>
          <w:lang w:val="en-US"/>
        </w:rPr>
      </w:pPr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    </w:t>
      </w:r>
      <w:proofErr w:type="gramStart"/>
      <w:r w:rsidRPr="004C60B8">
        <w:rPr>
          <w:rFonts w:ascii="Cascadia Mono" w:eastAsia="Times New Roman" w:hAnsi="Cascadia Mono" w:cs="Cascadia Mono"/>
          <w:color w:val="0000FF"/>
          <w:lang w:val="en-US"/>
        </w:rPr>
        <w:t>if</w:t>
      </w:r>
      <w:proofErr w:type="gramEnd"/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 (</w:t>
      </w:r>
      <w:r w:rsidRPr="004C60B8">
        <w:rPr>
          <w:rFonts w:ascii="Cascadia Mono" w:eastAsia="Times New Roman" w:hAnsi="Cascadia Mono" w:cs="Cascadia Mono"/>
          <w:color w:val="808080"/>
          <w:lang w:val="en-US"/>
        </w:rPr>
        <w:t>h</w:t>
      </w:r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 == 0) </w:t>
      </w:r>
      <w:r w:rsidRPr="004C60B8">
        <w:rPr>
          <w:rFonts w:ascii="Cascadia Mono" w:eastAsia="Times New Roman" w:hAnsi="Cascadia Mono" w:cs="Cascadia Mono"/>
          <w:color w:val="808080"/>
          <w:lang w:val="en-US"/>
        </w:rPr>
        <w:t>h</w:t>
      </w:r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 = 1;</w:t>
      </w:r>
    </w:p>
    <w:p w14:paraId="06A009AB" w14:textId="77777777" w:rsidR="00002508" w:rsidRPr="004C60B8" w:rsidRDefault="00002508" w:rsidP="00A21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ascadia Mono" w:eastAsia="Times New Roman" w:hAnsi="Cascadia Mono" w:cs="Cascadia Mono"/>
          <w:color w:val="000000"/>
          <w:lang w:val="en-US"/>
        </w:rPr>
      </w:pPr>
      <w:r w:rsidRPr="004C60B8">
        <w:rPr>
          <w:rFonts w:ascii="Cascadia Mono" w:eastAsia="Times New Roman" w:hAnsi="Cascadia Mono" w:cs="Cascadia Mono"/>
          <w:color w:val="000000"/>
          <w:lang w:val="en-US"/>
        </w:rPr>
        <w:lastRenderedPageBreak/>
        <w:t xml:space="preserve">    </w:t>
      </w:r>
      <w:proofErr w:type="gramStart"/>
      <w:r w:rsidRPr="004C60B8">
        <w:rPr>
          <w:rFonts w:ascii="Cascadia Mono" w:eastAsia="Times New Roman" w:hAnsi="Cascadia Mono" w:cs="Cascadia Mono"/>
          <w:color w:val="0000FF"/>
          <w:lang w:val="en-US"/>
        </w:rPr>
        <w:t>float</w:t>
      </w:r>
      <w:proofErr w:type="gramEnd"/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 aspect = (</w:t>
      </w:r>
      <w:r w:rsidRPr="004C60B8">
        <w:rPr>
          <w:rFonts w:ascii="Cascadia Mono" w:eastAsia="Times New Roman" w:hAnsi="Cascadia Mono" w:cs="Cascadia Mono"/>
          <w:color w:val="0000FF"/>
          <w:lang w:val="en-US"/>
        </w:rPr>
        <w:t>float</w:t>
      </w:r>
      <w:r w:rsidRPr="004C60B8">
        <w:rPr>
          <w:rFonts w:ascii="Cascadia Mono" w:eastAsia="Times New Roman" w:hAnsi="Cascadia Mono" w:cs="Cascadia Mono"/>
          <w:color w:val="000000"/>
          <w:lang w:val="en-US"/>
        </w:rPr>
        <w:t>)</w:t>
      </w:r>
      <w:r w:rsidRPr="004C60B8">
        <w:rPr>
          <w:rFonts w:ascii="Cascadia Mono" w:eastAsia="Times New Roman" w:hAnsi="Cascadia Mono" w:cs="Cascadia Mono"/>
          <w:color w:val="808080"/>
          <w:lang w:val="en-US"/>
        </w:rPr>
        <w:t>w</w:t>
      </w:r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 / (</w:t>
      </w:r>
      <w:r w:rsidRPr="004C60B8">
        <w:rPr>
          <w:rFonts w:ascii="Cascadia Mono" w:eastAsia="Times New Roman" w:hAnsi="Cascadia Mono" w:cs="Cascadia Mono"/>
          <w:color w:val="0000FF"/>
          <w:lang w:val="en-US"/>
        </w:rPr>
        <w:t>float</w:t>
      </w:r>
      <w:r w:rsidRPr="004C60B8">
        <w:rPr>
          <w:rFonts w:ascii="Cascadia Mono" w:eastAsia="Times New Roman" w:hAnsi="Cascadia Mono" w:cs="Cascadia Mono"/>
          <w:color w:val="000000"/>
          <w:lang w:val="en-US"/>
        </w:rPr>
        <w:t>)</w:t>
      </w:r>
      <w:r w:rsidRPr="004C60B8">
        <w:rPr>
          <w:rFonts w:ascii="Cascadia Mono" w:eastAsia="Times New Roman" w:hAnsi="Cascadia Mono" w:cs="Cascadia Mono"/>
          <w:color w:val="808080"/>
          <w:lang w:val="en-US"/>
        </w:rPr>
        <w:t>h</w:t>
      </w:r>
      <w:r w:rsidRPr="004C60B8">
        <w:rPr>
          <w:rFonts w:ascii="Cascadia Mono" w:eastAsia="Times New Roman" w:hAnsi="Cascadia Mono" w:cs="Cascadia Mono"/>
          <w:color w:val="000000"/>
          <w:lang w:val="en-US"/>
        </w:rPr>
        <w:t>;</w:t>
      </w:r>
    </w:p>
    <w:p w14:paraId="449F959A" w14:textId="77777777" w:rsidR="00002508" w:rsidRPr="004C60B8" w:rsidRDefault="00002508" w:rsidP="00A21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ascadia Mono" w:eastAsia="Times New Roman" w:hAnsi="Cascadia Mono" w:cs="Cascadia Mono"/>
          <w:color w:val="000000"/>
          <w:lang w:val="en-US"/>
        </w:rPr>
      </w:pPr>
    </w:p>
    <w:p w14:paraId="393AFC6D" w14:textId="77777777" w:rsidR="00002508" w:rsidRPr="004C60B8" w:rsidRDefault="00002508" w:rsidP="00A21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ascadia Mono" w:eastAsia="Times New Roman" w:hAnsi="Cascadia Mono" w:cs="Cascadia Mono"/>
          <w:color w:val="000000"/>
          <w:lang w:val="en-US"/>
        </w:rPr>
      </w:pPr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    </w:t>
      </w:r>
      <w:proofErr w:type="spellStart"/>
      <w:proofErr w:type="gramStart"/>
      <w:r w:rsidRPr="004C60B8">
        <w:rPr>
          <w:rFonts w:ascii="Cascadia Mono" w:eastAsia="Times New Roman" w:hAnsi="Cascadia Mono" w:cs="Cascadia Mono"/>
          <w:color w:val="000000"/>
          <w:lang w:val="en-US"/>
        </w:rPr>
        <w:t>glViewport</w:t>
      </w:r>
      <w:proofErr w:type="spellEnd"/>
      <w:r w:rsidRPr="004C60B8">
        <w:rPr>
          <w:rFonts w:ascii="Cascadia Mono" w:eastAsia="Times New Roman" w:hAnsi="Cascadia Mono" w:cs="Cascadia Mono"/>
          <w:color w:val="000000"/>
          <w:lang w:val="en-US"/>
        </w:rPr>
        <w:t>(</w:t>
      </w:r>
      <w:proofErr w:type="gramEnd"/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0, 0, </w:t>
      </w:r>
      <w:r w:rsidRPr="004C60B8">
        <w:rPr>
          <w:rFonts w:ascii="Cascadia Mono" w:eastAsia="Times New Roman" w:hAnsi="Cascadia Mono" w:cs="Cascadia Mono"/>
          <w:color w:val="808080"/>
          <w:lang w:val="en-US"/>
        </w:rPr>
        <w:t>w</w:t>
      </w:r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, </w:t>
      </w:r>
      <w:r w:rsidRPr="004C60B8">
        <w:rPr>
          <w:rFonts w:ascii="Cascadia Mono" w:eastAsia="Times New Roman" w:hAnsi="Cascadia Mono" w:cs="Cascadia Mono"/>
          <w:color w:val="808080"/>
          <w:lang w:val="en-US"/>
        </w:rPr>
        <w:t>h</w:t>
      </w:r>
      <w:r w:rsidRPr="004C60B8">
        <w:rPr>
          <w:rFonts w:ascii="Cascadia Mono" w:eastAsia="Times New Roman" w:hAnsi="Cascadia Mono" w:cs="Cascadia Mono"/>
          <w:color w:val="000000"/>
          <w:lang w:val="en-US"/>
        </w:rPr>
        <w:t>);</w:t>
      </w:r>
    </w:p>
    <w:p w14:paraId="26F2C661" w14:textId="77777777" w:rsidR="00002508" w:rsidRPr="004C60B8" w:rsidRDefault="00002508" w:rsidP="00A21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ascadia Mono" w:eastAsia="Times New Roman" w:hAnsi="Cascadia Mono" w:cs="Cascadia Mono"/>
          <w:color w:val="000000"/>
          <w:lang w:val="en-US"/>
        </w:rPr>
      </w:pPr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    </w:t>
      </w:r>
      <w:proofErr w:type="spellStart"/>
      <w:proofErr w:type="gramStart"/>
      <w:r w:rsidRPr="004C60B8">
        <w:rPr>
          <w:rFonts w:ascii="Cascadia Mono" w:eastAsia="Times New Roman" w:hAnsi="Cascadia Mono" w:cs="Cascadia Mono"/>
          <w:color w:val="000000"/>
          <w:lang w:val="en-US"/>
        </w:rPr>
        <w:t>glMatrixMode</w:t>
      </w:r>
      <w:proofErr w:type="spellEnd"/>
      <w:r w:rsidRPr="004C60B8">
        <w:rPr>
          <w:rFonts w:ascii="Cascadia Mono" w:eastAsia="Times New Roman" w:hAnsi="Cascadia Mono" w:cs="Cascadia Mono"/>
          <w:color w:val="000000"/>
          <w:lang w:val="en-US"/>
        </w:rPr>
        <w:t>(</w:t>
      </w:r>
      <w:proofErr w:type="gramEnd"/>
      <w:r w:rsidRPr="004C60B8">
        <w:rPr>
          <w:rFonts w:ascii="Cascadia Mono" w:eastAsia="Times New Roman" w:hAnsi="Cascadia Mono" w:cs="Cascadia Mono"/>
          <w:color w:val="6F008A"/>
          <w:lang w:val="en-US"/>
        </w:rPr>
        <w:t>GL_PROJECTION</w:t>
      </w:r>
      <w:r w:rsidRPr="004C60B8">
        <w:rPr>
          <w:rFonts w:ascii="Cascadia Mono" w:eastAsia="Times New Roman" w:hAnsi="Cascadia Mono" w:cs="Cascadia Mono"/>
          <w:color w:val="000000"/>
          <w:lang w:val="en-US"/>
        </w:rPr>
        <w:t>);</w:t>
      </w:r>
    </w:p>
    <w:p w14:paraId="4AB1367A" w14:textId="77777777" w:rsidR="00002508" w:rsidRPr="004C60B8" w:rsidRDefault="00002508" w:rsidP="00A21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ascadia Mono" w:eastAsia="Times New Roman" w:hAnsi="Cascadia Mono" w:cs="Cascadia Mono"/>
          <w:color w:val="000000"/>
          <w:lang w:val="en-US"/>
        </w:rPr>
      </w:pPr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    </w:t>
      </w:r>
      <w:proofErr w:type="spellStart"/>
      <w:proofErr w:type="gramStart"/>
      <w:r w:rsidRPr="004C60B8">
        <w:rPr>
          <w:rFonts w:ascii="Cascadia Mono" w:eastAsia="Times New Roman" w:hAnsi="Cascadia Mono" w:cs="Cascadia Mono"/>
          <w:color w:val="000000"/>
          <w:lang w:val="en-US"/>
        </w:rPr>
        <w:t>glLoadIdentity</w:t>
      </w:r>
      <w:proofErr w:type="spellEnd"/>
      <w:r w:rsidRPr="004C60B8">
        <w:rPr>
          <w:rFonts w:ascii="Cascadia Mono" w:eastAsia="Times New Roman" w:hAnsi="Cascadia Mono" w:cs="Cascadia Mono"/>
          <w:color w:val="000000"/>
          <w:lang w:val="en-US"/>
        </w:rPr>
        <w:t>(</w:t>
      </w:r>
      <w:proofErr w:type="gramEnd"/>
      <w:r w:rsidRPr="004C60B8">
        <w:rPr>
          <w:rFonts w:ascii="Cascadia Mono" w:eastAsia="Times New Roman" w:hAnsi="Cascadia Mono" w:cs="Cascadia Mono"/>
          <w:color w:val="000000"/>
          <w:lang w:val="en-US"/>
        </w:rPr>
        <w:t>);</w:t>
      </w:r>
    </w:p>
    <w:p w14:paraId="0B83CBDA" w14:textId="77777777" w:rsidR="00002508" w:rsidRPr="004C60B8" w:rsidRDefault="00002508" w:rsidP="00A21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ascadia Mono" w:eastAsia="Times New Roman" w:hAnsi="Cascadia Mono" w:cs="Cascadia Mono"/>
          <w:color w:val="000000"/>
          <w:lang w:val="en-US"/>
        </w:rPr>
      </w:pPr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    </w:t>
      </w:r>
      <w:proofErr w:type="spellStart"/>
      <w:proofErr w:type="gramStart"/>
      <w:r w:rsidRPr="004C60B8">
        <w:rPr>
          <w:rFonts w:ascii="Cascadia Mono" w:eastAsia="Times New Roman" w:hAnsi="Cascadia Mono" w:cs="Cascadia Mono"/>
          <w:color w:val="000000"/>
          <w:lang w:val="en-US"/>
        </w:rPr>
        <w:t>gluPerspective</w:t>
      </w:r>
      <w:proofErr w:type="spellEnd"/>
      <w:r w:rsidRPr="004C60B8">
        <w:rPr>
          <w:rFonts w:ascii="Cascadia Mono" w:eastAsia="Times New Roman" w:hAnsi="Cascadia Mono" w:cs="Cascadia Mono"/>
          <w:color w:val="000000"/>
          <w:lang w:val="en-US"/>
        </w:rPr>
        <w:t>(</w:t>
      </w:r>
      <w:proofErr w:type="gramEnd"/>
      <w:r w:rsidRPr="004C60B8">
        <w:rPr>
          <w:rFonts w:ascii="Cascadia Mono" w:eastAsia="Times New Roman" w:hAnsi="Cascadia Mono" w:cs="Cascadia Mono"/>
          <w:color w:val="000000"/>
          <w:lang w:val="en-US"/>
        </w:rPr>
        <w:t>45.0, aspect, 0.1, 100.0);</w:t>
      </w:r>
    </w:p>
    <w:p w14:paraId="5A302264" w14:textId="77777777" w:rsidR="00002508" w:rsidRPr="004C60B8" w:rsidRDefault="00002508" w:rsidP="00A21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ascadia Mono" w:eastAsia="Times New Roman" w:hAnsi="Cascadia Mono" w:cs="Cascadia Mono"/>
          <w:color w:val="000000"/>
          <w:lang w:val="en-US"/>
        </w:rPr>
      </w:pPr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    </w:t>
      </w:r>
      <w:proofErr w:type="spellStart"/>
      <w:proofErr w:type="gramStart"/>
      <w:r w:rsidRPr="004C60B8">
        <w:rPr>
          <w:rFonts w:ascii="Cascadia Mono" w:eastAsia="Times New Roman" w:hAnsi="Cascadia Mono" w:cs="Cascadia Mono"/>
          <w:color w:val="000000"/>
          <w:lang w:val="en-US"/>
        </w:rPr>
        <w:t>glMatrixMode</w:t>
      </w:r>
      <w:proofErr w:type="spellEnd"/>
      <w:r w:rsidRPr="004C60B8">
        <w:rPr>
          <w:rFonts w:ascii="Cascadia Mono" w:eastAsia="Times New Roman" w:hAnsi="Cascadia Mono" w:cs="Cascadia Mono"/>
          <w:color w:val="000000"/>
          <w:lang w:val="en-US"/>
        </w:rPr>
        <w:t>(</w:t>
      </w:r>
      <w:proofErr w:type="gramEnd"/>
      <w:r w:rsidRPr="004C60B8">
        <w:rPr>
          <w:rFonts w:ascii="Cascadia Mono" w:eastAsia="Times New Roman" w:hAnsi="Cascadia Mono" w:cs="Cascadia Mono"/>
          <w:color w:val="6F008A"/>
          <w:lang w:val="en-US"/>
        </w:rPr>
        <w:t>GL_MODELVIEW</w:t>
      </w:r>
      <w:r w:rsidRPr="004C60B8">
        <w:rPr>
          <w:rFonts w:ascii="Cascadia Mono" w:eastAsia="Times New Roman" w:hAnsi="Cascadia Mono" w:cs="Cascadia Mono"/>
          <w:color w:val="000000"/>
          <w:lang w:val="en-US"/>
        </w:rPr>
        <w:t>);</w:t>
      </w:r>
    </w:p>
    <w:p w14:paraId="03A43903" w14:textId="77777777" w:rsidR="00002508" w:rsidRPr="004C60B8" w:rsidRDefault="00002508" w:rsidP="00A21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ascadia Mono" w:eastAsia="Times New Roman" w:hAnsi="Cascadia Mono" w:cs="Cascadia Mono"/>
          <w:color w:val="000000"/>
        </w:rPr>
      </w:pPr>
      <w:r w:rsidRPr="004C60B8">
        <w:rPr>
          <w:rFonts w:ascii="Cascadia Mono" w:eastAsia="Times New Roman" w:hAnsi="Cascadia Mono" w:cs="Cascadia Mono"/>
          <w:color w:val="000000"/>
        </w:rPr>
        <w:t>}</w:t>
      </w:r>
    </w:p>
    <w:p w14:paraId="4E2BE408" w14:textId="77777777" w:rsidR="00002508" w:rsidRPr="004C60B8" w:rsidRDefault="00002508" w:rsidP="00A21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ascadia Mono" w:eastAsia="Times New Roman" w:hAnsi="Cascadia Mono" w:cs="Cascadia Mono"/>
          <w:color w:val="000000"/>
        </w:rPr>
      </w:pPr>
    </w:p>
    <w:p w14:paraId="04D7ECBD" w14:textId="77777777" w:rsidR="00002508" w:rsidRPr="004C60B8" w:rsidRDefault="00002508" w:rsidP="00A21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ascadia Mono" w:eastAsia="Times New Roman" w:hAnsi="Cascadia Mono" w:cs="Cascadia Mono"/>
          <w:color w:val="000000"/>
        </w:rPr>
      </w:pPr>
      <w:r w:rsidRPr="004C60B8">
        <w:rPr>
          <w:rFonts w:ascii="Cascadia Mono" w:eastAsia="Times New Roman" w:hAnsi="Cascadia Mono" w:cs="Cascadia Mono"/>
          <w:color w:val="008000"/>
        </w:rPr>
        <w:t>// --- БЛОК ОБРАБОТКИ ВВОДА (ИНТЕРАКТИВ) ---</w:t>
      </w:r>
    </w:p>
    <w:p w14:paraId="6AA1BC5D" w14:textId="77777777" w:rsidR="00002508" w:rsidRPr="004C60B8" w:rsidRDefault="00002508" w:rsidP="00A21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ascadia Mono" w:eastAsia="Times New Roman" w:hAnsi="Cascadia Mono" w:cs="Cascadia Mono"/>
          <w:color w:val="000000"/>
        </w:rPr>
      </w:pPr>
    </w:p>
    <w:p w14:paraId="59C43458" w14:textId="77777777" w:rsidR="00002508" w:rsidRPr="004C60B8" w:rsidRDefault="00002508" w:rsidP="00A21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ascadia Mono" w:eastAsia="Times New Roman" w:hAnsi="Cascadia Mono" w:cs="Cascadia Mono"/>
          <w:color w:val="000000"/>
        </w:rPr>
      </w:pPr>
      <w:r w:rsidRPr="004C60B8">
        <w:rPr>
          <w:rFonts w:ascii="Cascadia Mono" w:eastAsia="Times New Roman" w:hAnsi="Cascadia Mono" w:cs="Cascadia Mono"/>
          <w:color w:val="008000"/>
        </w:rPr>
        <w:t>// Обработка стандартных клавиш клавиатуры</w:t>
      </w:r>
    </w:p>
    <w:p w14:paraId="5718F7C6" w14:textId="77777777" w:rsidR="00002508" w:rsidRPr="004C60B8" w:rsidRDefault="00002508" w:rsidP="00A21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ascadia Mono" w:eastAsia="Times New Roman" w:hAnsi="Cascadia Mono" w:cs="Cascadia Mono"/>
          <w:color w:val="000000"/>
          <w:lang w:val="en-US"/>
        </w:rPr>
      </w:pPr>
      <w:proofErr w:type="gramStart"/>
      <w:r w:rsidRPr="004C60B8">
        <w:rPr>
          <w:rFonts w:ascii="Cascadia Mono" w:eastAsia="Times New Roman" w:hAnsi="Cascadia Mono" w:cs="Cascadia Mono"/>
          <w:color w:val="0000FF"/>
          <w:lang w:val="en-US"/>
        </w:rPr>
        <w:t>void</w:t>
      </w:r>
      <w:proofErr w:type="gramEnd"/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 keyboard(</w:t>
      </w:r>
      <w:r w:rsidRPr="004C60B8">
        <w:rPr>
          <w:rFonts w:ascii="Cascadia Mono" w:eastAsia="Times New Roman" w:hAnsi="Cascadia Mono" w:cs="Cascadia Mono"/>
          <w:color w:val="0000FF"/>
          <w:lang w:val="en-US"/>
        </w:rPr>
        <w:t>unsigned</w:t>
      </w:r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 </w:t>
      </w:r>
      <w:r w:rsidRPr="004C60B8">
        <w:rPr>
          <w:rFonts w:ascii="Cascadia Mono" w:eastAsia="Times New Roman" w:hAnsi="Cascadia Mono" w:cs="Cascadia Mono"/>
          <w:color w:val="0000FF"/>
          <w:lang w:val="en-US"/>
        </w:rPr>
        <w:t>char</w:t>
      </w:r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 </w:t>
      </w:r>
      <w:r w:rsidRPr="004C60B8">
        <w:rPr>
          <w:rFonts w:ascii="Cascadia Mono" w:eastAsia="Times New Roman" w:hAnsi="Cascadia Mono" w:cs="Cascadia Mono"/>
          <w:color w:val="808080"/>
          <w:lang w:val="en-US"/>
        </w:rPr>
        <w:t>key</w:t>
      </w:r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, </w:t>
      </w:r>
      <w:proofErr w:type="spellStart"/>
      <w:r w:rsidRPr="004C60B8">
        <w:rPr>
          <w:rFonts w:ascii="Cascadia Mono" w:eastAsia="Times New Roman" w:hAnsi="Cascadia Mono" w:cs="Cascadia Mono"/>
          <w:color w:val="0000FF"/>
          <w:lang w:val="en-US"/>
        </w:rPr>
        <w:t>int</w:t>
      </w:r>
      <w:proofErr w:type="spellEnd"/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 </w:t>
      </w:r>
      <w:r w:rsidRPr="004C60B8">
        <w:rPr>
          <w:rFonts w:ascii="Cascadia Mono" w:eastAsia="Times New Roman" w:hAnsi="Cascadia Mono" w:cs="Cascadia Mono"/>
          <w:color w:val="808080"/>
          <w:lang w:val="en-US"/>
        </w:rPr>
        <w:t>x</w:t>
      </w:r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, </w:t>
      </w:r>
      <w:proofErr w:type="spellStart"/>
      <w:r w:rsidRPr="004C60B8">
        <w:rPr>
          <w:rFonts w:ascii="Cascadia Mono" w:eastAsia="Times New Roman" w:hAnsi="Cascadia Mono" w:cs="Cascadia Mono"/>
          <w:color w:val="0000FF"/>
          <w:lang w:val="en-US"/>
        </w:rPr>
        <w:t>int</w:t>
      </w:r>
      <w:proofErr w:type="spellEnd"/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 </w:t>
      </w:r>
      <w:r w:rsidRPr="004C60B8">
        <w:rPr>
          <w:rFonts w:ascii="Cascadia Mono" w:eastAsia="Times New Roman" w:hAnsi="Cascadia Mono" w:cs="Cascadia Mono"/>
          <w:color w:val="808080"/>
          <w:lang w:val="en-US"/>
        </w:rPr>
        <w:t>y</w:t>
      </w:r>
      <w:r w:rsidRPr="004C60B8">
        <w:rPr>
          <w:rFonts w:ascii="Cascadia Mono" w:eastAsia="Times New Roman" w:hAnsi="Cascadia Mono" w:cs="Cascadia Mono"/>
          <w:color w:val="000000"/>
          <w:lang w:val="en-US"/>
        </w:rPr>
        <w:t>) {</w:t>
      </w:r>
    </w:p>
    <w:p w14:paraId="73E63EAB" w14:textId="77777777" w:rsidR="00002508" w:rsidRPr="004C60B8" w:rsidRDefault="00002508" w:rsidP="00A21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ascadia Mono" w:eastAsia="Times New Roman" w:hAnsi="Cascadia Mono" w:cs="Cascadia Mono"/>
          <w:color w:val="000000"/>
          <w:lang w:val="en-US"/>
        </w:rPr>
      </w:pPr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    </w:t>
      </w:r>
      <w:proofErr w:type="gramStart"/>
      <w:r w:rsidRPr="004C60B8">
        <w:rPr>
          <w:rFonts w:ascii="Cascadia Mono" w:eastAsia="Times New Roman" w:hAnsi="Cascadia Mono" w:cs="Cascadia Mono"/>
          <w:color w:val="0000FF"/>
          <w:lang w:val="en-US"/>
        </w:rPr>
        <w:t>switch</w:t>
      </w:r>
      <w:proofErr w:type="gramEnd"/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 (</w:t>
      </w:r>
      <w:r w:rsidRPr="004C60B8">
        <w:rPr>
          <w:rFonts w:ascii="Cascadia Mono" w:eastAsia="Times New Roman" w:hAnsi="Cascadia Mono" w:cs="Cascadia Mono"/>
          <w:color w:val="808080"/>
          <w:lang w:val="en-US"/>
        </w:rPr>
        <w:t>key</w:t>
      </w:r>
      <w:r w:rsidRPr="004C60B8">
        <w:rPr>
          <w:rFonts w:ascii="Cascadia Mono" w:eastAsia="Times New Roman" w:hAnsi="Cascadia Mono" w:cs="Cascadia Mono"/>
          <w:color w:val="000000"/>
          <w:lang w:val="en-US"/>
        </w:rPr>
        <w:t>) {</w:t>
      </w:r>
    </w:p>
    <w:p w14:paraId="62FF1ADC" w14:textId="77777777" w:rsidR="00002508" w:rsidRPr="004C60B8" w:rsidRDefault="00002508" w:rsidP="00A21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ascadia Mono" w:eastAsia="Times New Roman" w:hAnsi="Cascadia Mono" w:cs="Cascadia Mono"/>
          <w:color w:val="000000"/>
          <w:lang w:val="en-US"/>
        </w:rPr>
      </w:pPr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        </w:t>
      </w:r>
      <w:proofErr w:type="gramStart"/>
      <w:r w:rsidRPr="004C60B8">
        <w:rPr>
          <w:rFonts w:ascii="Cascadia Mono" w:eastAsia="Times New Roman" w:hAnsi="Cascadia Mono" w:cs="Cascadia Mono"/>
          <w:color w:val="0000FF"/>
          <w:lang w:val="en-US"/>
        </w:rPr>
        <w:t>case</w:t>
      </w:r>
      <w:proofErr w:type="gramEnd"/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 27: </w:t>
      </w:r>
      <w:r w:rsidRPr="004C60B8">
        <w:rPr>
          <w:rFonts w:ascii="Cascadia Mono" w:eastAsia="Times New Roman" w:hAnsi="Cascadia Mono" w:cs="Cascadia Mono"/>
          <w:color w:val="008000"/>
          <w:lang w:val="en-US"/>
        </w:rPr>
        <w:t xml:space="preserve">// </w:t>
      </w:r>
      <w:r w:rsidRPr="004C60B8">
        <w:rPr>
          <w:rFonts w:ascii="Cascadia Mono" w:eastAsia="Times New Roman" w:hAnsi="Cascadia Mono" w:cs="Cascadia Mono"/>
          <w:color w:val="008000"/>
        </w:rPr>
        <w:t>Клавиша</w:t>
      </w:r>
      <w:r w:rsidRPr="004C60B8">
        <w:rPr>
          <w:rFonts w:ascii="Cascadia Mono" w:eastAsia="Times New Roman" w:hAnsi="Cascadia Mono" w:cs="Cascadia Mono"/>
          <w:color w:val="008000"/>
          <w:lang w:val="en-US"/>
        </w:rPr>
        <w:t xml:space="preserve"> ESC</w:t>
      </w:r>
    </w:p>
    <w:p w14:paraId="6FB643C2" w14:textId="77777777" w:rsidR="00002508" w:rsidRPr="004C60B8" w:rsidRDefault="00002508" w:rsidP="00A21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ascadia Mono" w:eastAsia="Times New Roman" w:hAnsi="Cascadia Mono" w:cs="Cascadia Mono"/>
          <w:color w:val="000000"/>
          <w:lang w:val="en-US"/>
        </w:rPr>
      </w:pPr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            </w:t>
      </w:r>
      <w:proofErr w:type="gramStart"/>
      <w:r w:rsidRPr="004C60B8">
        <w:rPr>
          <w:rFonts w:ascii="Cascadia Mono" w:eastAsia="Times New Roman" w:hAnsi="Cascadia Mono" w:cs="Cascadia Mono"/>
          <w:color w:val="000000"/>
          <w:lang w:val="en-US"/>
        </w:rPr>
        <w:t>exit(</w:t>
      </w:r>
      <w:proofErr w:type="gramEnd"/>
      <w:r w:rsidRPr="004C60B8">
        <w:rPr>
          <w:rFonts w:ascii="Cascadia Mono" w:eastAsia="Times New Roman" w:hAnsi="Cascadia Mono" w:cs="Cascadia Mono"/>
          <w:color w:val="000000"/>
          <w:lang w:val="en-US"/>
        </w:rPr>
        <w:t>0);</w:t>
      </w:r>
    </w:p>
    <w:p w14:paraId="3E526183" w14:textId="77777777" w:rsidR="00002508" w:rsidRPr="004C60B8" w:rsidRDefault="00002508" w:rsidP="00A21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ascadia Mono" w:eastAsia="Times New Roman" w:hAnsi="Cascadia Mono" w:cs="Cascadia Mono"/>
          <w:color w:val="000000"/>
        </w:rPr>
      </w:pPr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            </w:t>
      </w:r>
      <w:r w:rsidRPr="004C60B8">
        <w:rPr>
          <w:rFonts w:ascii="Cascadia Mono" w:eastAsia="Times New Roman" w:hAnsi="Cascadia Mono" w:cs="Cascadia Mono"/>
          <w:color w:val="0000FF"/>
        </w:rPr>
        <w:t>break</w:t>
      </w:r>
      <w:r w:rsidRPr="004C60B8">
        <w:rPr>
          <w:rFonts w:ascii="Cascadia Mono" w:eastAsia="Times New Roman" w:hAnsi="Cascadia Mono" w:cs="Cascadia Mono"/>
          <w:color w:val="000000"/>
        </w:rPr>
        <w:t>;</w:t>
      </w:r>
    </w:p>
    <w:p w14:paraId="7973B820" w14:textId="77777777" w:rsidR="00002508" w:rsidRPr="004C60B8" w:rsidRDefault="00002508" w:rsidP="00A21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ascadia Mono" w:eastAsia="Times New Roman" w:hAnsi="Cascadia Mono" w:cs="Cascadia Mono"/>
          <w:color w:val="000000"/>
        </w:rPr>
      </w:pPr>
      <w:r w:rsidRPr="004C60B8">
        <w:rPr>
          <w:rFonts w:ascii="Cascadia Mono" w:eastAsia="Times New Roman" w:hAnsi="Cascadia Mono" w:cs="Cascadia Mono"/>
          <w:color w:val="000000"/>
        </w:rPr>
        <w:t xml:space="preserve">        </w:t>
      </w:r>
      <w:proofErr w:type="spellStart"/>
      <w:r w:rsidRPr="004C60B8">
        <w:rPr>
          <w:rFonts w:ascii="Cascadia Mono" w:eastAsia="Times New Roman" w:hAnsi="Cascadia Mono" w:cs="Cascadia Mono"/>
          <w:color w:val="0000FF"/>
        </w:rPr>
        <w:t>case</w:t>
      </w:r>
      <w:proofErr w:type="spellEnd"/>
      <w:r w:rsidRPr="004C60B8">
        <w:rPr>
          <w:rFonts w:ascii="Cascadia Mono" w:eastAsia="Times New Roman" w:hAnsi="Cascadia Mono" w:cs="Cascadia Mono"/>
          <w:color w:val="000000"/>
        </w:rPr>
        <w:t xml:space="preserve"> </w:t>
      </w:r>
      <w:r w:rsidRPr="004C60B8">
        <w:rPr>
          <w:rFonts w:ascii="Cascadia Mono" w:eastAsia="Times New Roman" w:hAnsi="Cascadia Mono" w:cs="Cascadia Mono"/>
          <w:color w:val="A31515"/>
        </w:rPr>
        <w:t>'f'</w:t>
      </w:r>
      <w:r w:rsidRPr="004C60B8">
        <w:rPr>
          <w:rFonts w:ascii="Cascadia Mono" w:eastAsia="Times New Roman" w:hAnsi="Cascadia Mono" w:cs="Cascadia Mono"/>
          <w:color w:val="000000"/>
        </w:rPr>
        <w:t>:</w:t>
      </w:r>
    </w:p>
    <w:p w14:paraId="676BA626" w14:textId="77777777" w:rsidR="00002508" w:rsidRPr="004C60B8" w:rsidRDefault="00002508" w:rsidP="00A21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ascadia Mono" w:eastAsia="Times New Roman" w:hAnsi="Cascadia Mono" w:cs="Cascadia Mono"/>
          <w:color w:val="000000"/>
        </w:rPr>
      </w:pPr>
      <w:r w:rsidRPr="004C60B8">
        <w:rPr>
          <w:rFonts w:ascii="Cascadia Mono" w:eastAsia="Times New Roman" w:hAnsi="Cascadia Mono" w:cs="Cascadia Mono"/>
          <w:color w:val="000000"/>
        </w:rPr>
        <w:t xml:space="preserve">        </w:t>
      </w:r>
      <w:proofErr w:type="spellStart"/>
      <w:r w:rsidRPr="004C60B8">
        <w:rPr>
          <w:rFonts w:ascii="Cascadia Mono" w:eastAsia="Times New Roman" w:hAnsi="Cascadia Mono" w:cs="Cascadia Mono"/>
          <w:color w:val="0000FF"/>
        </w:rPr>
        <w:t>case</w:t>
      </w:r>
      <w:proofErr w:type="spellEnd"/>
      <w:r w:rsidRPr="004C60B8">
        <w:rPr>
          <w:rFonts w:ascii="Cascadia Mono" w:eastAsia="Times New Roman" w:hAnsi="Cascadia Mono" w:cs="Cascadia Mono"/>
          <w:color w:val="000000"/>
        </w:rPr>
        <w:t xml:space="preserve"> </w:t>
      </w:r>
      <w:r w:rsidRPr="004C60B8">
        <w:rPr>
          <w:rFonts w:ascii="Cascadia Mono" w:eastAsia="Times New Roman" w:hAnsi="Cascadia Mono" w:cs="Cascadia Mono"/>
          <w:color w:val="A31515"/>
        </w:rPr>
        <w:t>'F'</w:t>
      </w:r>
      <w:r w:rsidRPr="004C60B8">
        <w:rPr>
          <w:rFonts w:ascii="Cascadia Mono" w:eastAsia="Times New Roman" w:hAnsi="Cascadia Mono" w:cs="Cascadia Mono"/>
          <w:color w:val="000000"/>
        </w:rPr>
        <w:t xml:space="preserve">: </w:t>
      </w:r>
      <w:r w:rsidRPr="004C60B8">
        <w:rPr>
          <w:rFonts w:ascii="Cascadia Mono" w:eastAsia="Times New Roman" w:hAnsi="Cascadia Mono" w:cs="Cascadia Mono"/>
          <w:color w:val="008000"/>
        </w:rPr>
        <w:t>// Переключение функции вперед</w:t>
      </w:r>
    </w:p>
    <w:p w14:paraId="27D1E9D4" w14:textId="77777777" w:rsidR="00002508" w:rsidRPr="004C60B8" w:rsidRDefault="00002508" w:rsidP="00A21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ascadia Mono" w:eastAsia="Times New Roman" w:hAnsi="Cascadia Mono" w:cs="Cascadia Mono"/>
          <w:color w:val="000000"/>
          <w:lang w:val="en-US"/>
        </w:rPr>
      </w:pPr>
      <w:r w:rsidRPr="004C60B8">
        <w:rPr>
          <w:rFonts w:ascii="Cascadia Mono" w:eastAsia="Times New Roman" w:hAnsi="Cascadia Mono" w:cs="Cascadia Mono"/>
          <w:color w:val="000000"/>
        </w:rPr>
        <w:t xml:space="preserve">            </w:t>
      </w:r>
      <w:proofErr w:type="spellStart"/>
      <w:proofErr w:type="gramStart"/>
      <w:r w:rsidRPr="004C60B8">
        <w:rPr>
          <w:rFonts w:ascii="Cascadia Mono" w:eastAsia="Times New Roman" w:hAnsi="Cascadia Mono" w:cs="Cascadia Mono"/>
          <w:color w:val="000000"/>
          <w:lang w:val="en-US"/>
        </w:rPr>
        <w:t>currentFunctionIndex</w:t>
      </w:r>
      <w:proofErr w:type="spellEnd"/>
      <w:proofErr w:type="gramEnd"/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 = (</w:t>
      </w:r>
      <w:proofErr w:type="spellStart"/>
      <w:r w:rsidRPr="004C60B8">
        <w:rPr>
          <w:rFonts w:ascii="Cascadia Mono" w:eastAsia="Times New Roman" w:hAnsi="Cascadia Mono" w:cs="Cascadia Mono"/>
          <w:color w:val="000000"/>
          <w:lang w:val="en-US"/>
        </w:rPr>
        <w:t>currentFunctionIndex</w:t>
      </w:r>
      <w:proofErr w:type="spellEnd"/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 + 1) % </w:t>
      </w:r>
      <w:proofErr w:type="spellStart"/>
      <w:r w:rsidRPr="004C60B8">
        <w:rPr>
          <w:rFonts w:ascii="Cascadia Mono" w:eastAsia="Times New Roman" w:hAnsi="Cascadia Mono" w:cs="Cascadia Mono"/>
          <w:color w:val="000000"/>
          <w:lang w:val="en-US"/>
        </w:rPr>
        <w:t>totalFunctions</w:t>
      </w:r>
      <w:proofErr w:type="spellEnd"/>
      <w:r w:rsidRPr="004C60B8">
        <w:rPr>
          <w:rFonts w:ascii="Cascadia Mono" w:eastAsia="Times New Roman" w:hAnsi="Cascadia Mono" w:cs="Cascadia Mono"/>
          <w:color w:val="000000"/>
          <w:lang w:val="en-US"/>
        </w:rPr>
        <w:t>;</w:t>
      </w:r>
    </w:p>
    <w:p w14:paraId="3B0444AE" w14:textId="77777777" w:rsidR="00002508" w:rsidRPr="004C60B8" w:rsidRDefault="00002508" w:rsidP="00A21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ascadia Mono" w:eastAsia="Times New Roman" w:hAnsi="Cascadia Mono" w:cs="Cascadia Mono"/>
          <w:color w:val="000000"/>
          <w:lang w:val="en-US"/>
        </w:rPr>
      </w:pPr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            </w:t>
      </w:r>
      <w:proofErr w:type="spellStart"/>
      <w:proofErr w:type="gramStart"/>
      <w:r w:rsidRPr="004C60B8">
        <w:rPr>
          <w:rFonts w:ascii="Cascadia Mono" w:eastAsia="Times New Roman" w:hAnsi="Cascadia Mono" w:cs="Cascadia Mono"/>
          <w:color w:val="000000"/>
          <w:lang w:val="en-US"/>
        </w:rPr>
        <w:t>printMenu</w:t>
      </w:r>
      <w:proofErr w:type="spellEnd"/>
      <w:r w:rsidRPr="004C60B8">
        <w:rPr>
          <w:rFonts w:ascii="Cascadia Mono" w:eastAsia="Times New Roman" w:hAnsi="Cascadia Mono" w:cs="Cascadia Mono"/>
          <w:color w:val="000000"/>
          <w:lang w:val="en-US"/>
        </w:rPr>
        <w:t>(</w:t>
      </w:r>
      <w:proofErr w:type="gramEnd"/>
      <w:r w:rsidRPr="004C60B8">
        <w:rPr>
          <w:rFonts w:ascii="Cascadia Mono" w:eastAsia="Times New Roman" w:hAnsi="Cascadia Mono" w:cs="Cascadia Mono"/>
          <w:color w:val="000000"/>
          <w:lang w:val="en-US"/>
        </w:rPr>
        <w:t>);</w:t>
      </w:r>
    </w:p>
    <w:p w14:paraId="2DCB98CF" w14:textId="77777777" w:rsidR="00002508" w:rsidRPr="004C60B8" w:rsidRDefault="00002508" w:rsidP="00A21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ascadia Mono" w:eastAsia="Times New Roman" w:hAnsi="Cascadia Mono" w:cs="Cascadia Mono"/>
          <w:color w:val="000000"/>
          <w:lang w:val="en-US"/>
        </w:rPr>
      </w:pPr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            </w:t>
      </w:r>
      <w:proofErr w:type="spellStart"/>
      <w:proofErr w:type="gramStart"/>
      <w:r w:rsidRPr="004C60B8">
        <w:rPr>
          <w:rFonts w:ascii="Cascadia Mono" w:eastAsia="Times New Roman" w:hAnsi="Cascadia Mono" w:cs="Cascadia Mono"/>
          <w:color w:val="000000"/>
          <w:lang w:val="en-US"/>
        </w:rPr>
        <w:t>glutPostRedisplay</w:t>
      </w:r>
      <w:proofErr w:type="spellEnd"/>
      <w:r w:rsidRPr="004C60B8">
        <w:rPr>
          <w:rFonts w:ascii="Cascadia Mono" w:eastAsia="Times New Roman" w:hAnsi="Cascadia Mono" w:cs="Cascadia Mono"/>
          <w:color w:val="000000"/>
          <w:lang w:val="en-US"/>
        </w:rPr>
        <w:t>(</w:t>
      </w:r>
      <w:proofErr w:type="gramEnd"/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); </w:t>
      </w:r>
      <w:r w:rsidRPr="004C60B8">
        <w:rPr>
          <w:rFonts w:ascii="Cascadia Mono" w:eastAsia="Times New Roman" w:hAnsi="Cascadia Mono" w:cs="Cascadia Mono"/>
          <w:color w:val="008000"/>
          <w:lang w:val="en-US"/>
        </w:rPr>
        <w:t xml:space="preserve">// </w:t>
      </w:r>
      <w:r w:rsidRPr="004C60B8">
        <w:rPr>
          <w:rFonts w:ascii="Cascadia Mono" w:eastAsia="Times New Roman" w:hAnsi="Cascadia Mono" w:cs="Cascadia Mono"/>
          <w:color w:val="008000"/>
        </w:rPr>
        <w:t>Перерисовать</w:t>
      </w:r>
      <w:r w:rsidRPr="004C60B8">
        <w:rPr>
          <w:rFonts w:ascii="Cascadia Mono" w:eastAsia="Times New Roman" w:hAnsi="Cascadia Mono" w:cs="Cascadia Mono"/>
          <w:color w:val="008000"/>
          <w:lang w:val="en-US"/>
        </w:rPr>
        <w:t xml:space="preserve"> </w:t>
      </w:r>
      <w:r w:rsidRPr="004C60B8">
        <w:rPr>
          <w:rFonts w:ascii="Cascadia Mono" w:eastAsia="Times New Roman" w:hAnsi="Cascadia Mono" w:cs="Cascadia Mono"/>
          <w:color w:val="008000"/>
        </w:rPr>
        <w:t>окно</w:t>
      </w:r>
    </w:p>
    <w:p w14:paraId="76B20F9E" w14:textId="77777777" w:rsidR="00002508" w:rsidRPr="004C60B8" w:rsidRDefault="00002508" w:rsidP="00A21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ascadia Mono" w:eastAsia="Times New Roman" w:hAnsi="Cascadia Mono" w:cs="Cascadia Mono"/>
          <w:color w:val="000000"/>
          <w:lang w:val="en-US"/>
        </w:rPr>
      </w:pPr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            </w:t>
      </w:r>
      <w:proofErr w:type="gramStart"/>
      <w:r w:rsidRPr="004C60B8">
        <w:rPr>
          <w:rFonts w:ascii="Cascadia Mono" w:eastAsia="Times New Roman" w:hAnsi="Cascadia Mono" w:cs="Cascadia Mono"/>
          <w:color w:val="0000FF"/>
          <w:lang w:val="en-US"/>
        </w:rPr>
        <w:t>break</w:t>
      </w:r>
      <w:proofErr w:type="gramEnd"/>
      <w:r w:rsidRPr="004C60B8">
        <w:rPr>
          <w:rFonts w:ascii="Cascadia Mono" w:eastAsia="Times New Roman" w:hAnsi="Cascadia Mono" w:cs="Cascadia Mono"/>
          <w:color w:val="000000"/>
          <w:lang w:val="en-US"/>
        </w:rPr>
        <w:t>;</w:t>
      </w:r>
    </w:p>
    <w:p w14:paraId="280E191C" w14:textId="77777777" w:rsidR="00002508" w:rsidRPr="004C60B8" w:rsidRDefault="00002508" w:rsidP="00A21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ascadia Mono" w:eastAsia="Times New Roman" w:hAnsi="Cascadia Mono" w:cs="Cascadia Mono"/>
          <w:color w:val="000000"/>
          <w:lang w:val="en-US"/>
        </w:rPr>
      </w:pPr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    }</w:t>
      </w:r>
    </w:p>
    <w:p w14:paraId="3FE612A0" w14:textId="77777777" w:rsidR="00002508" w:rsidRPr="004C60B8" w:rsidRDefault="00002508" w:rsidP="00A21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ascadia Mono" w:eastAsia="Times New Roman" w:hAnsi="Cascadia Mono" w:cs="Cascadia Mono"/>
          <w:color w:val="000000"/>
          <w:lang w:val="en-US"/>
        </w:rPr>
      </w:pPr>
      <w:r w:rsidRPr="004C60B8">
        <w:rPr>
          <w:rFonts w:ascii="Cascadia Mono" w:eastAsia="Times New Roman" w:hAnsi="Cascadia Mono" w:cs="Cascadia Mono"/>
          <w:color w:val="000000"/>
          <w:lang w:val="en-US"/>
        </w:rPr>
        <w:t>}</w:t>
      </w:r>
    </w:p>
    <w:p w14:paraId="78655A97" w14:textId="77777777" w:rsidR="00002508" w:rsidRPr="004C60B8" w:rsidRDefault="00002508" w:rsidP="00A21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ascadia Mono" w:eastAsia="Times New Roman" w:hAnsi="Cascadia Mono" w:cs="Cascadia Mono"/>
          <w:color w:val="000000"/>
          <w:lang w:val="en-US"/>
        </w:rPr>
      </w:pPr>
    </w:p>
    <w:p w14:paraId="63514438" w14:textId="77777777" w:rsidR="00002508" w:rsidRPr="004C60B8" w:rsidRDefault="00002508" w:rsidP="00A21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ascadia Mono" w:eastAsia="Times New Roman" w:hAnsi="Cascadia Mono" w:cs="Cascadia Mono"/>
          <w:color w:val="000000"/>
          <w:lang w:val="en-US"/>
        </w:rPr>
      </w:pPr>
      <w:r w:rsidRPr="004C60B8">
        <w:rPr>
          <w:rFonts w:ascii="Cascadia Mono" w:eastAsia="Times New Roman" w:hAnsi="Cascadia Mono" w:cs="Cascadia Mono"/>
          <w:color w:val="008000"/>
          <w:lang w:val="en-US"/>
        </w:rPr>
        <w:t xml:space="preserve">// </w:t>
      </w:r>
      <w:r w:rsidRPr="004C60B8">
        <w:rPr>
          <w:rFonts w:ascii="Cascadia Mono" w:eastAsia="Times New Roman" w:hAnsi="Cascadia Mono" w:cs="Cascadia Mono"/>
          <w:color w:val="008000"/>
        </w:rPr>
        <w:t>Обработка</w:t>
      </w:r>
      <w:r w:rsidRPr="004C60B8">
        <w:rPr>
          <w:rFonts w:ascii="Cascadia Mono" w:eastAsia="Times New Roman" w:hAnsi="Cascadia Mono" w:cs="Cascadia Mono"/>
          <w:color w:val="008000"/>
          <w:lang w:val="en-US"/>
        </w:rPr>
        <w:t xml:space="preserve"> </w:t>
      </w:r>
      <w:r w:rsidRPr="004C60B8">
        <w:rPr>
          <w:rFonts w:ascii="Cascadia Mono" w:eastAsia="Times New Roman" w:hAnsi="Cascadia Mono" w:cs="Cascadia Mono"/>
          <w:color w:val="008000"/>
        </w:rPr>
        <w:t>кликов</w:t>
      </w:r>
      <w:r w:rsidRPr="004C60B8">
        <w:rPr>
          <w:rFonts w:ascii="Cascadia Mono" w:eastAsia="Times New Roman" w:hAnsi="Cascadia Mono" w:cs="Cascadia Mono"/>
          <w:color w:val="008000"/>
          <w:lang w:val="en-US"/>
        </w:rPr>
        <w:t xml:space="preserve"> </w:t>
      </w:r>
      <w:r w:rsidRPr="004C60B8">
        <w:rPr>
          <w:rFonts w:ascii="Cascadia Mono" w:eastAsia="Times New Roman" w:hAnsi="Cascadia Mono" w:cs="Cascadia Mono"/>
          <w:color w:val="008000"/>
        </w:rPr>
        <w:t>мыши</w:t>
      </w:r>
    </w:p>
    <w:p w14:paraId="3FB311CE" w14:textId="77777777" w:rsidR="00002508" w:rsidRPr="004C60B8" w:rsidRDefault="00002508" w:rsidP="00A21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ascadia Mono" w:eastAsia="Times New Roman" w:hAnsi="Cascadia Mono" w:cs="Cascadia Mono"/>
          <w:color w:val="000000"/>
          <w:lang w:val="en-US"/>
        </w:rPr>
      </w:pPr>
      <w:proofErr w:type="gramStart"/>
      <w:r w:rsidRPr="004C60B8">
        <w:rPr>
          <w:rFonts w:ascii="Cascadia Mono" w:eastAsia="Times New Roman" w:hAnsi="Cascadia Mono" w:cs="Cascadia Mono"/>
          <w:color w:val="0000FF"/>
          <w:lang w:val="en-US"/>
        </w:rPr>
        <w:t>void</w:t>
      </w:r>
      <w:proofErr w:type="gramEnd"/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 mouse(</w:t>
      </w:r>
      <w:proofErr w:type="spellStart"/>
      <w:r w:rsidRPr="004C60B8">
        <w:rPr>
          <w:rFonts w:ascii="Cascadia Mono" w:eastAsia="Times New Roman" w:hAnsi="Cascadia Mono" w:cs="Cascadia Mono"/>
          <w:color w:val="0000FF"/>
          <w:lang w:val="en-US"/>
        </w:rPr>
        <w:t>int</w:t>
      </w:r>
      <w:proofErr w:type="spellEnd"/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 </w:t>
      </w:r>
      <w:r w:rsidRPr="004C60B8">
        <w:rPr>
          <w:rFonts w:ascii="Cascadia Mono" w:eastAsia="Times New Roman" w:hAnsi="Cascadia Mono" w:cs="Cascadia Mono"/>
          <w:color w:val="808080"/>
          <w:lang w:val="en-US"/>
        </w:rPr>
        <w:t>button</w:t>
      </w:r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, </w:t>
      </w:r>
      <w:proofErr w:type="spellStart"/>
      <w:r w:rsidRPr="004C60B8">
        <w:rPr>
          <w:rFonts w:ascii="Cascadia Mono" w:eastAsia="Times New Roman" w:hAnsi="Cascadia Mono" w:cs="Cascadia Mono"/>
          <w:color w:val="0000FF"/>
          <w:lang w:val="en-US"/>
        </w:rPr>
        <w:t>int</w:t>
      </w:r>
      <w:proofErr w:type="spellEnd"/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 </w:t>
      </w:r>
      <w:r w:rsidRPr="004C60B8">
        <w:rPr>
          <w:rFonts w:ascii="Cascadia Mono" w:eastAsia="Times New Roman" w:hAnsi="Cascadia Mono" w:cs="Cascadia Mono"/>
          <w:color w:val="808080"/>
          <w:lang w:val="en-US"/>
        </w:rPr>
        <w:t>state</w:t>
      </w:r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, </w:t>
      </w:r>
      <w:proofErr w:type="spellStart"/>
      <w:r w:rsidRPr="004C60B8">
        <w:rPr>
          <w:rFonts w:ascii="Cascadia Mono" w:eastAsia="Times New Roman" w:hAnsi="Cascadia Mono" w:cs="Cascadia Mono"/>
          <w:color w:val="0000FF"/>
          <w:lang w:val="en-US"/>
        </w:rPr>
        <w:t>int</w:t>
      </w:r>
      <w:proofErr w:type="spellEnd"/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 </w:t>
      </w:r>
      <w:r w:rsidRPr="004C60B8">
        <w:rPr>
          <w:rFonts w:ascii="Cascadia Mono" w:eastAsia="Times New Roman" w:hAnsi="Cascadia Mono" w:cs="Cascadia Mono"/>
          <w:color w:val="808080"/>
          <w:lang w:val="en-US"/>
        </w:rPr>
        <w:t>x</w:t>
      </w:r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, </w:t>
      </w:r>
      <w:proofErr w:type="spellStart"/>
      <w:r w:rsidRPr="004C60B8">
        <w:rPr>
          <w:rFonts w:ascii="Cascadia Mono" w:eastAsia="Times New Roman" w:hAnsi="Cascadia Mono" w:cs="Cascadia Mono"/>
          <w:color w:val="0000FF"/>
          <w:lang w:val="en-US"/>
        </w:rPr>
        <w:t>int</w:t>
      </w:r>
      <w:proofErr w:type="spellEnd"/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 </w:t>
      </w:r>
      <w:r w:rsidRPr="004C60B8">
        <w:rPr>
          <w:rFonts w:ascii="Cascadia Mono" w:eastAsia="Times New Roman" w:hAnsi="Cascadia Mono" w:cs="Cascadia Mono"/>
          <w:color w:val="808080"/>
          <w:lang w:val="en-US"/>
        </w:rPr>
        <w:t>y</w:t>
      </w:r>
      <w:r w:rsidRPr="004C60B8">
        <w:rPr>
          <w:rFonts w:ascii="Cascadia Mono" w:eastAsia="Times New Roman" w:hAnsi="Cascadia Mono" w:cs="Cascadia Mono"/>
          <w:color w:val="000000"/>
          <w:lang w:val="en-US"/>
        </w:rPr>
        <w:t>) {</w:t>
      </w:r>
    </w:p>
    <w:p w14:paraId="53BED02B" w14:textId="77777777" w:rsidR="00002508" w:rsidRPr="004C60B8" w:rsidRDefault="00002508" w:rsidP="00A21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ascadia Mono" w:eastAsia="Times New Roman" w:hAnsi="Cascadia Mono" w:cs="Cascadia Mono"/>
          <w:color w:val="000000"/>
          <w:lang w:val="en-US"/>
        </w:rPr>
      </w:pPr>
      <w:r w:rsidRPr="004C60B8">
        <w:rPr>
          <w:rFonts w:ascii="Cascadia Mono" w:eastAsia="Times New Roman" w:hAnsi="Cascadia Mono" w:cs="Cascadia Mono"/>
          <w:color w:val="000000"/>
          <w:lang w:val="en-US"/>
        </w:rPr>
        <w:lastRenderedPageBreak/>
        <w:t xml:space="preserve">    </w:t>
      </w:r>
      <w:proofErr w:type="gramStart"/>
      <w:r w:rsidRPr="004C60B8">
        <w:rPr>
          <w:rFonts w:ascii="Cascadia Mono" w:eastAsia="Times New Roman" w:hAnsi="Cascadia Mono" w:cs="Cascadia Mono"/>
          <w:color w:val="0000FF"/>
          <w:lang w:val="en-US"/>
        </w:rPr>
        <w:t>if</w:t>
      </w:r>
      <w:proofErr w:type="gramEnd"/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 (</w:t>
      </w:r>
      <w:r w:rsidRPr="004C60B8">
        <w:rPr>
          <w:rFonts w:ascii="Cascadia Mono" w:eastAsia="Times New Roman" w:hAnsi="Cascadia Mono" w:cs="Cascadia Mono"/>
          <w:color w:val="808080"/>
          <w:lang w:val="en-US"/>
        </w:rPr>
        <w:t>button</w:t>
      </w:r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 == </w:t>
      </w:r>
      <w:r w:rsidRPr="004C60B8">
        <w:rPr>
          <w:rFonts w:ascii="Cascadia Mono" w:eastAsia="Times New Roman" w:hAnsi="Cascadia Mono" w:cs="Cascadia Mono"/>
          <w:color w:val="6F008A"/>
          <w:lang w:val="en-US"/>
        </w:rPr>
        <w:t>GLUT_LEFT_BUTTON</w:t>
      </w:r>
      <w:r w:rsidRPr="004C60B8">
        <w:rPr>
          <w:rFonts w:ascii="Cascadia Mono" w:eastAsia="Times New Roman" w:hAnsi="Cascadia Mono" w:cs="Cascadia Mono"/>
          <w:color w:val="000000"/>
          <w:lang w:val="en-US"/>
        </w:rPr>
        <w:t>) {</w:t>
      </w:r>
    </w:p>
    <w:p w14:paraId="5A44F4A2" w14:textId="77777777" w:rsidR="00002508" w:rsidRPr="004C60B8" w:rsidRDefault="00002508" w:rsidP="00A21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ascadia Mono" w:eastAsia="Times New Roman" w:hAnsi="Cascadia Mono" w:cs="Cascadia Mono"/>
          <w:color w:val="000000"/>
          <w:lang w:val="en-US"/>
        </w:rPr>
      </w:pPr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        </w:t>
      </w:r>
      <w:proofErr w:type="gramStart"/>
      <w:r w:rsidRPr="004C60B8">
        <w:rPr>
          <w:rFonts w:ascii="Cascadia Mono" w:eastAsia="Times New Roman" w:hAnsi="Cascadia Mono" w:cs="Cascadia Mono"/>
          <w:color w:val="0000FF"/>
          <w:lang w:val="en-US"/>
        </w:rPr>
        <w:t>if</w:t>
      </w:r>
      <w:proofErr w:type="gramEnd"/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 (</w:t>
      </w:r>
      <w:r w:rsidRPr="004C60B8">
        <w:rPr>
          <w:rFonts w:ascii="Cascadia Mono" w:eastAsia="Times New Roman" w:hAnsi="Cascadia Mono" w:cs="Cascadia Mono"/>
          <w:color w:val="808080"/>
          <w:lang w:val="en-US"/>
        </w:rPr>
        <w:t>state</w:t>
      </w:r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 == </w:t>
      </w:r>
      <w:r w:rsidRPr="004C60B8">
        <w:rPr>
          <w:rFonts w:ascii="Cascadia Mono" w:eastAsia="Times New Roman" w:hAnsi="Cascadia Mono" w:cs="Cascadia Mono"/>
          <w:color w:val="6F008A"/>
          <w:lang w:val="en-US"/>
        </w:rPr>
        <w:t>GLUT_DOWN</w:t>
      </w:r>
      <w:r w:rsidRPr="004C60B8">
        <w:rPr>
          <w:rFonts w:ascii="Cascadia Mono" w:eastAsia="Times New Roman" w:hAnsi="Cascadia Mono" w:cs="Cascadia Mono"/>
          <w:color w:val="000000"/>
          <w:lang w:val="en-US"/>
        </w:rPr>
        <w:t>) {</w:t>
      </w:r>
    </w:p>
    <w:p w14:paraId="2269E416" w14:textId="77777777" w:rsidR="00002508" w:rsidRPr="004C60B8" w:rsidRDefault="00002508" w:rsidP="00A21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ascadia Mono" w:eastAsia="Times New Roman" w:hAnsi="Cascadia Mono" w:cs="Cascadia Mono"/>
          <w:color w:val="000000"/>
          <w:lang w:val="en-US"/>
        </w:rPr>
      </w:pPr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            </w:t>
      </w:r>
      <w:proofErr w:type="spellStart"/>
      <w:proofErr w:type="gramStart"/>
      <w:r w:rsidRPr="004C60B8">
        <w:rPr>
          <w:rFonts w:ascii="Cascadia Mono" w:eastAsia="Times New Roman" w:hAnsi="Cascadia Mono" w:cs="Cascadia Mono"/>
          <w:color w:val="000000"/>
          <w:lang w:val="en-US"/>
        </w:rPr>
        <w:t>isDragging</w:t>
      </w:r>
      <w:proofErr w:type="spellEnd"/>
      <w:proofErr w:type="gramEnd"/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 = 1;</w:t>
      </w:r>
    </w:p>
    <w:p w14:paraId="535FF5C9" w14:textId="77777777" w:rsidR="00002508" w:rsidRPr="004C60B8" w:rsidRDefault="00002508" w:rsidP="00A21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ascadia Mono" w:eastAsia="Times New Roman" w:hAnsi="Cascadia Mono" w:cs="Cascadia Mono"/>
          <w:color w:val="000000"/>
          <w:lang w:val="en-US"/>
        </w:rPr>
      </w:pPr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            </w:t>
      </w:r>
      <w:proofErr w:type="spellStart"/>
      <w:proofErr w:type="gramStart"/>
      <w:r w:rsidRPr="004C60B8">
        <w:rPr>
          <w:rFonts w:ascii="Cascadia Mono" w:eastAsia="Times New Roman" w:hAnsi="Cascadia Mono" w:cs="Cascadia Mono"/>
          <w:color w:val="000000"/>
          <w:lang w:val="en-US"/>
        </w:rPr>
        <w:t>lastMouseX</w:t>
      </w:r>
      <w:proofErr w:type="spellEnd"/>
      <w:proofErr w:type="gramEnd"/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 = </w:t>
      </w:r>
      <w:r w:rsidRPr="004C60B8">
        <w:rPr>
          <w:rFonts w:ascii="Cascadia Mono" w:eastAsia="Times New Roman" w:hAnsi="Cascadia Mono" w:cs="Cascadia Mono"/>
          <w:color w:val="808080"/>
          <w:lang w:val="en-US"/>
        </w:rPr>
        <w:t>x</w:t>
      </w:r>
      <w:r w:rsidRPr="004C60B8">
        <w:rPr>
          <w:rFonts w:ascii="Cascadia Mono" w:eastAsia="Times New Roman" w:hAnsi="Cascadia Mono" w:cs="Cascadia Mono"/>
          <w:color w:val="000000"/>
          <w:lang w:val="en-US"/>
        </w:rPr>
        <w:t>;</w:t>
      </w:r>
    </w:p>
    <w:p w14:paraId="2364F909" w14:textId="77777777" w:rsidR="00002508" w:rsidRPr="004C60B8" w:rsidRDefault="00002508" w:rsidP="00A21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ascadia Mono" w:eastAsia="Times New Roman" w:hAnsi="Cascadia Mono" w:cs="Cascadia Mono"/>
          <w:color w:val="000000"/>
          <w:lang w:val="en-US"/>
        </w:rPr>
      </w:pPr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            </w:t>
      </w:r>
      <w:proofErr w:type="spellStart"/>
      <w:proofErr w:type="gramStart"/>
      <w:r w:rsidRPr="004C60B8">
        <w:rPr>
          <w:rFonts w:ascii="Cascadia Mono" w:eastAsia="Times New Roman" w:hAnsi="Cascadia Mono" w:cs="Cascadia Mono"/>
          <w:color w:val="000000"/>
          <w:lang w:val="en-US"/>
        </w:rPr>
        <w:t>lastMouseY</w:t>
      </w:r>
      <w:proofErr w:type="spellEnd"/>
      <w:proofErr w:type="gramEnd"/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 = </w:t>
      </w:r>
      <w:r w:rsidRPr="004C60B8">
        <w:rPr>
          <w:rFonts w:ascii="Cascadia Mono" w:eastAsia="Times New Roman" w:hAnsi="Cascadia Mono" w:cs="Cascadia Mono"/>
          <w:color w:val="808080"/>
          <w:lang w:val="en-US"/>
        </w:rPr>
        <w:t>y</w:t>
      </w:r>
      <w:r w:rsidRPr="004C60B8">
        <w:rPr>
          <w:rFonts w:ascii="Cascadia Mono" w:eastAsia="Times New Roman" w:hAnsi="Cascadia Mono" w:cs="Cascadia Mono"/>
          <w:color w:val="000000"/>
          <w:lang w:val="en-US"/>
        </w:rPr>
        <w:t>;</w:t>
      </w:r>
    </w:p>
    <w:p w14:paraId="73B2A003" w14:textId="77777777" w:rsidR="00002508" w:rsidRPr="004C60B8" w:rsidRDefault="00002508" w:rsidP="00A21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ascadia Mono" w:eastAsia="Times New Roman" w:hAnsi="Cascadia Mono" w:cs="Cascadia Mono"/>
          <w:color w:val="000000"/>
          <w:lang w:val="en-US"/>
        </w:rPr>
      </w:pPr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        } </w:t>
      </w:r>
      <w:r w:rsidRPr="004C60B8">
        <w:rPr>
          <w:rFonts w:ascii="Cascadia Mono" w:eastAsia="Times New Roman" w:hAnsi="Cascadia Mono" w:cs="Cascadia Mono"/>
          <w:color w:val="0000FF"/>
          <w:lang w:val="en-US"/>
        </w:rPr>
        <w:t>else</w:t>
      </w:r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 </w:t>
      </w:r>
      <w:r w:rsidRPr="004C60B8">
        <w:rPr>
          <w:rFonts w:ascii="Cascadia Mono" w:eastAsia="Times New Roman" w:hAnsi="Cascadia Mono" w:cs="Cascadia Mono"/>
          <w:color w:val="0000FF"/>
          <w:lang w:val="en-US"/>
        </w:rPr>
        <w:t>if</w:t>
      </w:r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 (</w:t>
      </w:r>
      <w:r w:rsidRPr="004C60B8">
        <w:rPr>
          <w:rFonts w:ascii="Cascadia Mono" w:eastAsia="Times New Roman" w:hAnsi="Cascadia Mono" w:cs="Cascadia Mono"/>
          <w:color w:val="808080"/>
          <w:lang w:val="en-US"/>
        </w:rPr>
        <w:t>state</w:t>
      </w:r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 == </w:t>
      </w:r>
      <w:r w:rsidRPr="004C60B8">
        <w:rPr>
          <w:rFonts w:ascii="Cascadia Mono" w:eastAsia="Times New Roman" w:hAnsi="Cascadia Mono" w:cs="Cascadia Mono"/>
          <w:color w:val="6F008A"/>
          <w:lang w:val="en-US"/>
        </w:rPr>
        <w:t>GLUT_UP</w:t>
      </w:r>
      <w:r w:rsidRPr="004C60B8">
        <w:rPr>
          <w:rFonts w:ascii="Cascadia Mono" w:eastAsia="Times New Roman" w:hAnsi="Cascadia Mono" w:cs="Cascadia Mono"/>
          <w:color w:val="000000"/>
          <w:lang w:val="en-US"/>
        </w:rPr>
        <w:t>) {</w:t>
      </w:r>
    </w:p>
    <w:p w14:paraId="26B199D0" w14:textId="77777777" w:rsidR="00002508" w:rsidRPr="004C60B8" w:rsidRDefault="00002508" w:rsidP="00A21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ascadia Mono" w:eastAsia="Times New Roman" w:hAnsi="Cascadia Mono" w:cs="Cascadia Mono"/>
          <w:color w:val="000000"/>
        </w:rPr>
      </w:pPr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            </w:t>
      </w:r>
      <w:r w:rsidRPr="004C60B8">
        <w:rPr>
          <w:rFonts w:ascii="Cascadia Mono" w:eastAsia="Times New Roman" w:hAnsi="Cascadia Mono" w:cs="Cascadia Mono"/>
          <w:color w:val="000000"/>
        </w:rPr>
        <w:t>isDragging = 0;</w:t>
      </w:r>
    </w:p>
    <w:p w14:paraId="06668AD2" w14:textId="77777777" w:rsidR="00002508" w:rsidRPr="004C60B8" w:rsidRDefault="00002508" w:rsidP="00A21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ascadia Mono" w:eastAsia="Times New Roman" w:hAnsi="Cascadia Mono" w:cs="Cascadia Mono"/>
          <w:color w:val="000000"/>
        </w:rPr>
      </w:pPr>
      <w:r w:rsidRPr="004C60B8">
        <w:rPr>
          <w:rFonts w:ascii="Cascadia Mono" w:eastAsia="Times New Roman" w:hAnsi="Cascadia Mono" w:cs="Cascadia Mono"/>
          <w:color w:val="000000"/>
        </w:rPr>
        <w:t xml:space="preserve">        }</w:t>
      </w:r>
    </w:p>
    <w:p w14:paraId="26E84DFE" w14:textId="77777777" w:rsidR="00002508" w:rsidRPr="004C60B8" w:rsidRDefault="00002508" w:rsidP="00A21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ascadia Mono" w:eastAsia="Times New Roman" w:hAnsi="Cascadia Mono" w:cs="Cascadia Mono"/>
          <w:color w:val="000000"/>
        </w:rPr>
      </w:pPr>
      <w:r w:rsidRPr="004C60B8">
        <w:rPr>
          <w:rFonts w:ascii="Cascadia Mono" w:eastAsia="Times New Roman" w:hAnsi="Cascadia Mono" w:cs="Cascadia Mono"/>
          <w:color w:val="000000"/>
        </w:rPr>
        <w:t xml:space="preserve">    }</w:t>
      </w:r>
    </w:p>
    <w:p w14:paraId="3904C97D" w14:textId="77777777" w:rsidR="00002508" w:rsidRPr="004C60B8" w:rsidRDefault="00002508" w:rsidP="00A21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ascadia Mono" w:eastAsia="Times New Roman" w:hAnsi="Cascadia Mono" w:cs="Cascadia Mono"/>
          <w:color w:val="000000"/>
        </w:rPr>
      </w:pPr>
      <w:r w:rsidRPr="004C60B8">
        <w:rPr>
          <w:rFonts w:ascii="Cascadia Mono" w:eastAsia="Times New Roman" w:hAnsi="Cascadia Mono" w:cs="Cascadia Mono"/>
          <w:color w:val="000000"/>
        </w:rPr>
        <w:t>}</w:t>
      </w:r>
    </w:p>
    <w:p w14:paraId="07B28D71" w14:textId="77777777" w:rsidR="00002508" w:rsidRPr="004C60B8" w:rsidRDefault="00002508" w:rsidP="00A21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ascadia Mono" w:eastAsia="Times New Roman" w:hAnsi="Cascadia Mono" w:cs="Cascadia Mono"/>
          <w:color w:val="000000"/>
        </w:rPr>
      </w:pPr>
    </w:p>
    <w:p w14:paraId="67E8D109" w14:textId="77777777" w:rsidR="00002508" w:rsidRPr="004C60B8" w:rsidRDefault="00002508" w:rsidP="00A21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ascadia Mono" w:eastAsia="Times New Roman" w:hAnsi="Cascadia Mono" w:cs="Cascadia Mono"/>
          <w:color w:val="000000"/>
        </w:rPr>
      </w:pPr>
      <w:r w:rsidRPr="004C60B8">
        <w:rPr>
          <w:rFonts w:ascii="Cascadia Mono" w:eastAsia="Times New Roman" w:hAnsi="Cascadia Mono" w:cs="Cascadia Mono"/>
          <w:color w:val="008000"/>
        </w:rPr>
        <w:t>// Обработка движения мыши с зажатой кнопкой (вращение)</w:t>
      </w:r>
    </w:p>
    <w:p w14:paraId="69A82DD1" w14:textId="77777777" w:rsidR="00002508" w:rsidRPr="004C60B8" w:rsidRDefault="00002508" w:rsidP="00A21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ascadia Mono" w:eastAsia="Times New Roman" w:hAnsi="Cascadia Mono" w:cs="Cascadia Mono"/>
          <w:color w:val="000000"/>
          <w:lang w:val="en-US"/>
        </w:rPr>
      </w:pPr>
      <w:proofErr w:type="gramStart"/>
      <w:r w:rsidRPr="004C60B8">
        <w:rPr>
          <w:rFonts w:ascii="Cascadia Mono" w:eastAsia="Times New Roman" w:hAnsi="Cascadia Mono" w:cs="Cascadia Mono"/>
          <w:color w:val="0000FF"/>
          <w:lang w:val="en-US"/>
        </w:rPr>
        <w:t>void</w:t>
      </w:r>
      <w:proofErr w:type="gramEnd"/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 motion(</w:t>
      </w:r>
      <w:proofErr w:type="spellStart"/>
      <w:r w:rsidRPr="004C60B8">
        <w:rPr>
          <w:rFonts w:ascii="Cascadia Mono" w:eastAsia="Times New Roman" w:hAnsi="Cascadia Mono" w:cs="Cascadia Mono"/>
          <w:color w:val="0000FF"/>
          <w:lang w:val="en-US"/>
        </w:rPr>
        <w:t>int</w:t>
      </w:r>
      <w:proofErr w:type="spellEnd"/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 </w:t>
      </w:r>
      <w:r w:rsidRPr="004C60B8">
        <w:rPr>
          <w:rFonts w:ascii="Cascadia Mono" w:eastAsia="Times New Roman" w:hAnsi="Cascadia Mono" w:cs="Cascadia Mono"/>
          <w:color w:val="808080"/>
          <w:lang w:val="en-US"/>
        </w:rPr>
        <w:t>x</w:t>
      </w:r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, </w:t>
      </w:r>
      <w:proofErr w:type="spellStart"/>
      <w:r w:rsidRPr="004C60B8">
        <w:rPr>
          <w:rFonts w:ascii="Cascadia Mono" w:eastAsia="Times New Roman" w:hAnsi="Cascadia Mono" w:cs="Cascadia Mono"/>
          <w:color w:val="0000FF"/>
          <w:lang w:val="en-US"/>
        </w:rPr>
        <w:t>int</w:t>
      </w:r>
      <w:proofErr w:type="spellEnd"/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 </w:t>
      </w:r>
      <w:r w:rsidRPr="004C60B8">
        <w:rPr>
          <w:rFonts w:ascii="Cascadia Mono" w:eastAsia="Times New Roman" w:hAnsi="Cascadia Mono" w:cs="Cascadia Mono"/>
          <w:color w:val="808080"/>
          <w:lang w:val="en-US"/>
        </w:rPr>
        <w:t>y</w:t>
      </w:r>
      <w:r w:rsidRPr="004C60B8">
        <w:rPr>
          <w:rFonts w:ascii="Cascadia Mono" w:eastAsia="Times New Roman" w:hAnsi="Cascadia Mono" w:cs="Cascadia Mono"/>
          <w:color w:val="000000"/>
          <w:lang w:val="en-US"/>
        </w:rPr>
        <w:t>) {</w:t>
      </w:r>
    </w:p>
    <w:p w14:paraId="73F2AC2D" w14:textId="77777777" w:rsidR="00002508" w:rsidRPr="004C60B8" w:rsidRDefault="00002508" w:rsidP="00A21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ascadia Mono" w:eastAsia="Times New Roman" w:hAnsi="Cascadia Mono" w:cs="Cascadia Mono"/>
          <w:color w:val="000000"/>
          <w:lang w:val="en-US"/>
        </w:rPr>
      </w:pPr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    </w:t>
      </w:r>
      <w:proofErr w:type="gramStart"/>
      <w:r w:rsidRPr="004C60B8">
        <w:rPr>
          <w:rFonts w:ascii="Cascadia Mono" w:eastAsia="Times New Roman" w:hAnsi="Cascadia Mono" w:cs="Cascadia Mono"/>
          <w:color w:val="0000FF"/>
          <w:lang w:val="en-US"/>
        </w:rPr>
        <w:t>if</w:t>
      </w:r>
      <w:proofErr w:type="gramEnd"/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 (</w:t>
      </w:r>
      <w:proofErr w:type="spellStart"/>
      <w:r w:rsidRPr="004C60B8">
        <w:rPr>
          <w:rFonts w:ascii="Cascadia Mono" w:eastAsia="Times New Roman" w:hAnsi="Cascadia Mono" w:cs="Cascadia Mono"/>
          <w:color w:val="000000"/>
          <w:lang w:val="en-US"/>
        </w:rPr>
        <w:t>isDragging</w:t>
      </w:r>
      <w:proofErr w:type="spellEnd"/>
      <w:r w:rsidRPr="004C60B8">
        <w:rPr>
          <w:rFonts w:ascii="Cascadia Mono" w:eastAsia="Times New Roman" w:hAnsi="Cascadia Mono" w:cs="Cascadia Mono"/>
          <w:color w:val="000000"/>
          <w:lang w:val="en-US"/>
        </w:rPr>
        <w:t>) {</w:t>
      </w:r>
    </w:p>
    <w:p w14:paraId="3FC420DA" w14:textId="77777777" w:rsidR="00002508" w:rsidRPr="004C60B8" w:rsidRDefault="00002508" w:rsidP="00A21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ascadia Mono" w:eastAsia="Times New Roman" w:hAnsi="Cascadia Mono" w:cs="Cascadia Mono"/>
          <w:color w:val="000000"/>
          <w:lang w:val="en-US"/>
        </w:rPr>
      </w:pPr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        </w:t>
      </w:r>
      <w:proofErr w:type="spellStart"/>
      <w:proofErr w:type="gramStart"/>
      <w:r w:rsidRPr="004C60B8">
        <w:rPr>
          <w:rFonts w:ascii="Cascadia Mono" w:eastAsia="Times New Roman" w:hAnsi="Cascadia Mono" w:cs="Cascadia Mono"/>
          <w:color w:val="000000"/>
          <w:lang w:val="en-US"/>
        </w:rPr>
        <w:t>rotationY</w:t>
      </w:r>
      <w:proofErr w:type="spellEnd"/>
      <w:proofErr w:type="gramEnd"/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 += (</w:t>
      </w:r>
      <w:r w:rsidRPr="004C60B8">
        <w:rPr>
          <w:rFonts w:ascii="Cascadia Mono" w:eastAsia="Times New Roman" w:hAnsi="Cascadia Mono" w:cs="Cascadia Mono"/>
          <w:color w:val="808080"/>
          <w:lang w:val="en-US"/>
        </w:rPr>
        <w:t>x</w:t>
      </w:r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 - </w:t>
      </w:r>
      <w:proofErr w:type="spellStart"/>
      <w:r w:rsidRPr="004C60B8">
        <w:rPr>
          <w:rFonts w:ascii="Cascadia Mono" w:eastAsia="Times New Roman" w:hAnsi="Cascadia Mono" w:cs="Cascadia Mono"/>
          <w:color w:val="000000"/>
          <w:lang w:val="en-US"/>
        </w:rPr>
        <w:t>lastMouseX</w:t>
      </w:r>
      <w:proofErr w:type="spellEnd"/>
      <w:r w:rsidRPr="004C60B8">
        <w:rPr>
          <w:rFonts w:ascii="Cascadia Mono" w:eastAsia="Times New Roman" w:hAnsi="Cascadia Mono" w:cs="Cascadia Mono"/>
          <w:color w:val="000000"/>
          <w:lang w:val="en-US"/>
        </w:rPr>
        <w:t>) * 0.5f;</w:t>
      </w:r>
    </w:p>
    <w:p w14:paraId="622D1140" w14:textId="77777777" w:rsidR="00002508" w:rsidRPr="004C60B8" w:rsidRDefault="00002508" w:rsidP="00A21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ascadia Mono" w:eastAsia="Times New Roman" w:hAnsi="Cascadia Mono" w:cs="Cascadia Mono"/>
          <w:color w:val="000000"/>
          <w:lang w:val="en-US"/>
        </w:rPr>
      </w:pPr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        </w:t>
      </w:r>
      <w:proofErr w:type="spellStart"/>
      <w:proofErr w:type="gramStart"/>
      <w:r w:rsidRPr="004C60B8">
        <w:rPr>
          <w:rFonts w:ascii="Cascadia Mono" w:eastAsia="Times New Roman" w:hAnsi="Cascadia Mono" w:cs="Cascadia Mono"/>
          <w:color w:val="000000"/>
          <w:lang w:val="en-US"/>
        </w:rPr>
        <w:t>rotationX</w:t>
      </w:r>
      <w:proofErr w:type="spellEnd"/>
      <w:proofErr w:type="gramEnd"/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 += (</w:t>
      </w:r>
      <w:r w:rsidRPr="004C60B8">
        <w:rPr>
          <w:rFonts w:ascii="Cascadia Mono" w:eastAsia="Times New Roman" w:hAnsi="Cascadia Mono" w:cs="Cascadia Mono"/>
          <w:color w:val="808080"/>
          <w:lang w:val="en-US"/>
        </w:rPr>
        <w:t>y</w:t>
      </w:r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 - </w:t>
      </w:r>
      <w:proofErr w:type="spellStart"/>
      <w:r w:rsidRPr="004C60B8">
        <w:rPr>
          <w:rFonts w:ascii="Cascadia Mono" w:eastAsia="Times New Roman" w:hAnsi="Cascadia Mono" w:cs="Cascadia Mono"/>
          <w:color w:val="000000"/>
          <w:lang w:val="en-US"/>
        </w:rPr>
        <w:t>lastMouseY</w:t>
      </w:r>
      <w:proofErr w:type="spellEnd"/>
      <w:r w:rsidRPr="004C60B8">
        <w:rPr>
          <w:rFonts w:ascii="Cascadia Mono" w:eastAsia="Times New Roman" w:hAnsi="Cascadia Mono" w:cs="Cascadia Mono"/>
          <w:color w:val="000000"/>
          <w:lang w:val="en-US"/>
        </w:rPr>
        <w:t>) * 0.5f;</w:t>
      </w:r>
    </w:p>
    <w:p w14:paraId="75FBBE15" w14:textId="77777777" w:rsidR="00002508" w:rsidRPr="004C60B8" w:rsidRDefault="00002508" w:rsidP="00A21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ascadia Mono" w:eastAsia="Times New Roman" w:hAnsi="Cascadia Mono" w:cs="Cascadia Mono"/>
          <w:color w:val="000000"/>
          <w:lang w:val="en-US"/>
        </w:rPr>
      </w:pPr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        </w:t>
      </w:r>
      <w:proofErr w:type="spellStart"/>
      <w:proofErr w:type="gramStart"/>
      <w:r w:rsidRPr="004C60B8">
        <w:rPr>
          <w:rFonts w:ascii="Cascadia Mono" w:eastAsia="Times New Roman" w:hAnsi="Cascadia Mono" w:cs="Cascadia Mono"/>
          <w:color w:val="000000"/>
          <w:lang w:val="en-US"/>
        </w:rPr>
        <w:t>lastMouseX</w:t>
      </w:r>
      <w:proofErr w:type="spellEnd"/>
      <w:proofErr w:type="gramEnd"/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 = </w:t>
      </w:r>
      <w:r w:rsidRPr="004C60B8">
        <w:rPr>
          <w:rFonts w:ascii="Cascadia Mono" w:eastAsia="Times New Roman" w:hAnsi="Cascadia Mono" w:cs="Cascadia Mono"/>
          <w:color w:val="808080"/>
          <w:lang w:val="en-US"/>
        </w:rPr>
        <w:t>x</w:t>
      </w:r>
      <w:r w:rsidRPr="004C60B8">
        <w:rPr>
          <w:rFonts w:ascii="Cascadia Mono" w:eastAsia="Times New Roman" w:hAnsi="Cascadia Mono" w:cs="Cascadia Mono"/>
          <w:color w:val="000000"/>
          <w:lang w:val="en-US"/>
        </w:rPr>
        <w:t>;</w:t>
      </w:r>
    </w:p>
    <w:p w14:paraId="55B812CE" w14:textId="77777777" w:rsidR="00002508" w:rsidRPr="004C60B8" w:rsidRDefault="00002508" w:rsidP="00A21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ascadia Mono" w:eastAsia="Times New Roman" w:hAnsi="Cascadia Mono" w:cs="Cascadia Mono"/>
          <w:color w:val="000000"/>
          <w:lang w:val="en-US"/>
        </w:rPr>
      </w:pPr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        </w:t>
      </w:r>
      <w:proofErr w:type="spellStart"/>
      <w:proofErr w:type="gramStart"/>
      <w:r w:rsidRPr="004C60B8">
        <w:rPr>
          <w:rFonts w:ascii="Cascadia Mono" w:eastAsia="Times New Roman" w:hAnsi="Cascadia Mono" w:cs="Cascadia Mono"/>
          <w:color w:val="000000"/>
          <w:lang w:val="en-US"/>
        </w:rPr>
        <w:t>lastMouseY</w:t>
      </w:r>
      <w:proofErr w:type="spellEnd"/>
      <w:proofErr w:type="gramEnd"/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 = </w:t>
      </w:r>
      <w:r w:rsidRPr="004C60B8">
        <w:rPr>
          <w:rFonts w:ascii="Cascadia Mono" w:eastAsia="Times New Roman" w:hAnsi="Cascadia Mono" w:cs="Cascadia Mono"/>
          <w:color w:val="808080"/>
          <w:lang w:val="en-US"/>
        </w:rPr>
        <w:t>y</w:t>
      </w:r>
      <w:r w:rsidRPr="004C60B8">
        <w:rPr>
          <w:rFonts w:ascii="Cascadia Mono" w:eastAsia="Times New Roman" w:hAnsi="Cascadia Mono" w:cs="Cascadia Mono"/>
          <w:color w:val="000000"/>
          <w:lang w:val="en-US"/>
        </w:rPr>
        <w:t>;</w:t>
      </w:r>
    </w:p>
    <w:p w14:paraId="11B64753" w14:textId="77777777" w:rsidR="00002508" w:rsidRPr="004C60B8" w:rsidRDefault="00002508" w:rsidP="00A21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ascadia Mono" w:eastAsia="Times New Roman" w:hAnsi="Cascadia Mono" w:cs="Cascadia Mono"/>
          <w:color w:val="000000"/>
          <w:lang w:val="en-US"/>
        </w:rPr>
      </w:pPr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        </w:t>
      </w:r>
      <w:proofErr w:type="spellStart"/>
      <w:proofErr w:type="gramStart"/>
      <w:r w:rsidRPr="004C60B8">
        <w:rPr>
          <w:rFonts w:ascii="Cascadia Mono" w:eastAsia="Times New Roman" w:hAnsi="Cascadia Mono" w:cs="Cascadia Mono"/>
          <w:color w:val="000000"/>
          <w:lang w:val="en-US"/>
        </w:rPr>
        <w:t>glutPostRedisplay</w:t>
      </w:r>
      <w:proofErr w:type="spellEnd"/>
      <w:r w:rsidRPr="004C60B8">
        <w:rPr>
          <w:rFonts w:ascii="Cascadia Mono" w:eastAsia="Times New Roman" w:hAnsi="Cascadia Mono" w:cs="Cascadia Mono"/>
          <w:color w:val="000000"/>
          <w:lang w:val="en-US"/>
        </w:rPr>
        <w:t>(</w:t>
      </w:r>
      <w:proofErr w:type="gramEnd"/>
      <w:r w:rsidRPr="004C60B8">
        <w:rPr>
          <w:rFonts w:ascii="Cascadia Mono" w:eastAsia="Times New Roman" w:hAnsi="Cascadia Mono" w:cs="Cascadia Mono"/>
          <w:color w:val="000000"/>
          <w:lang w:val="en-US"/>
        </w:rPr>
        <w:t>);</w:t>
      </w:r>
    </w:p>
    <w:p w14:paraId="18DAF081" w14:textId="77777777" w:rsidR="00002508" w:rsidRPr="004C60B8" w:rsidRDefault="00002508" w:rsidP="00A21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ascadia Mono" w:eastAsia="Times New Roman" w:hAnsi="Cascadia Mono" w:cs="Cascadia Mono"/>
          <w:color w:val="000000"/>
          <w:lang w:val="en-US"/>
        </w:rPr>
      </w:pPr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    }</w:t>
      </w:r>
    </w:p>
    <w:p w14:paraId="224944EE" w14:textId="77777777" w:rsidR="00002508" w:rsidRPr="004C60B8" w:rsidRDefault="00002508" w:rsidP="00A21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ascadia Mono" w:eastAsia="Times New Roman" w:hAnsi="Cascadia Mono" w:cs="Cascadia Mono"/>
          <w:color w:val="000000"/>
          <w:lang w:val="en-US"/>
        </w:rPr>
      </w:pPr>
      <w:r w:rsidRPr="004C60B8">
        <w:rPr>
          <w:rFonts w:ascii="Cascadia Mono" w:eastAsia="Times New Roman" w:hAnsi="Cascadia Mono" w:cs="Cascadia Mono"/>
          <w:color w:val="000000"/>
          <w:lang w:val="en-US"/>
        </w:rPr>
        <w:t>}</w:t>
      </w:r>
    </w:p>
    <w:p w14:paraId="6FE61D8C" w14:textId="77777777" w:rsidR="00002508" w:rsidRPr="004C60B8" w:rsidRDefault="00002508" w:rsidP="00A21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ascadia Mono" w:eastAsia="Times New Roman" w:hAnsi="Cascadia Mono" w:cs="Cascadia Mono"/>
          <w:color w:val="000000"/>
          <w:lang w:val="en-US"/>
        </w:rPr>
      </w:pPr>
    </w:p>
    <w:p w14:paraId="6A0881D0" w14:textId="77777777" w:rsidR="00002508" w:rsidRPr="004C60B8" w:rsidRDefault="00002508" w:rsidP="00A21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ascadia Mono" w:eastAsia="Times New Roman" w:hAnsi="Cascadia Mono" w:cs="Cascadia Mono"/>
          <w:color w:val="000000"/>
          <w:lang w:val="en-US"/>
        </w:rPr>
      </w:pPr>
      <w:r w:rsidRPr="004C60B8">
        <w:rPr>
          <w:rFonts w:ascii="Cascadia Mono" w:eastAsia="Times New Roman" w:hAnsi="Cascadia Mono" w:cs="Cascadia Mono"/>
          <w:color w:val="008000"/>
          <w:lang w:val="en-US"/>
        </w:rPr>
        <w:t xml:space="preserve">// </w:t>
      </w:r>
      <w:r w:rsidRPr="004C60B8">
        <w:rPr>
          <w:rFonts w:ascii="Cascadia Mono" w:eastAsia="Times New Roman" w:hAnsi="Cascadia Mono" w:cs="Cascadia Mono"/>
          <w:color w:val="008000"/>
        </w:rPr>
        <w:t>Обработка</w:t>
      </w:r>
      <w:r w:rsidRPr="004C60B8">
        <w:rPr>
          <w:rFonts w:ascii="Cascadia Mono" w:eastAsia="Times New Roman" w:hAnsi="Cascadia Mono" w:cs="Cascadia Mono"/>
          <w:color w:val="008000"/>
          <w:lang w:val="en-US"/>
        </w:rPr>
        <w:t xml:space="preserve"> </w:t>
      </w:r>
      <w:r w:rsidRPr="004C60B8">
        <w:rPr>
          <w:rFonts w:ascii="Cascadia Mono" w:eastAsia="Times New Roman" w:hAnsi="Cascadia Mono" w:cs="Cascadia Mono"/>
          <w:color w:val="008000"/>
        </w:rPr>
        <w:t>колесика</w:t>
      </w:r>
      <w:r w:rsidRPr="004C60B8">
        <w:rPr>
          <w:rFonts w:ascii="Cascadia Mono" w:eastAsia="Times New Roman" w:hAnsi="Cascadia Mono" w:cs="Cascadia Mono"/>
          <w:color w:val="008000"/>
          <w:lang w:val="en-US"/>
        </w:rPr>
        <w:t xml:space="preserve"> </w:t>
      </w:r>
      <w:r w:rsidRPr="004C60B8">
        <w:rPr>
          <w:rFonts w:ascii="Cascadia Mono" w:eastAsia="Times New Roman" w:hAnsi="Cascadia Mono" w:cs="Cascadia Mono"/>
          <w:color w:val="008000"/>
        </w:rPr>
        <w:t>мыши</w:t>
      </w:r>
      <w:r w:rsidRPr="004C60B8">
        <w:rPr>
          <w:rFonts w:ascii="Cascadia Mono" w:eastAsia="Times New Roman" w:hAnsi="Cascadia Mono" w:cs="Cascadia Mono"/>
          <w:color w:val="008000"/>
          <w:lang w:val="en-US"/>
        </w:rPr>
        <w:t xml:space="preserve"> (</w:t>
      </w:r>
      <w:r w:rsidRPr="004C60B8">
        <w:rPr>
          <w:rFonts w:ascii="Cascadia Mono" w:eastAsia="Times New Roman" w:hAnsi="Cascadia Mono" w:cs="Cascadia Mono"/>
          <w:color w:val="008000"/>
        </w:rPr>
        <w:t>масштабирование</w:t>
      </w:r>
      <w:r w:rsidRPr="004C60B8">
        <w:rPr>
          <w:rFonts w:ascii="Cascadia Mono" w:eastAsia="Times New Roman" w:hAnsi="Cascadia Mono" w:cs="Cascadia Mono"/>
          <w:color w:val="008000"/>
          <w:lang w:val="en-US"/>
        </w:rPr>
        <w:t xml:space="preserve">) </w:t>
      </w:r>
      <w:r w:rsidRPr="004C60B8">
        <w:rPr>
          <w:rFonts w:ascii="Cascadia Mono" w:eastAsia="Times New Roman" w:hAnsi="Cascadia Mono" w:cs="Cascadia Mono"/>
          <w:color w:val="008000"/>
        </w:rPr>
        <w:t>через</w:t>
      </w:r>
      <w:r w:rsidRPr="004C60B8">
        <w:rPr>
          <w:rFonts w:ascii="Cascadia Mono" w:eastAsia="Times New Roman" w:hAnsi="Cascadia Mono" w:cs="Cascadia Mono"/>
          <w:color w:val="008000"/>
          <w:lang w:val="en-US"/>
        </w:rPr>
        <w:t xml:space="preserve"> FreeGLUT </w:t>
      </w:r>
      <w:r w:rsidRPr="004C60B8">
        <w:rPr>
          <w:rFonts w:ascii="Cascadia Mono" w:eastAsia="Times New Roman" w:hAnsi="Cascadia Mono" w:cs="Cascadia Mono"/>
          <w:color w:val="008000"/>
        </w:rPr>
        <w:t>расширение</w:t>
      </w:r>
    </w:p>
    <w:p w14:paraId="6368EF70" w14:textId="77777777" w:rsidR="00002508" w:rsidRPr="004C60B8" w:rsidRDefault="00002508" w:rsidP="00A21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ascadia Mono" w:eastAsia="Times New Roman" w:hAnsi="Cascadia Mono" w:cs="Cascadia Mono"/>
          <w:color w:val="000000"/>
          <w:lang w:val="en-US"/>
        </w:rPr>
      </w:pPr>
      <w:proofErr w:type="gramStart"/>
      <w:r w:rsidRPr="004C60B8">
        <w:rPr>
          <w:rFonts w:ascii="Cascadia Mono" w:eastAsia="Times New Roman" w:hAnsi="Cascadia Mono" w:cs="Cascadia Mono"/>
          <w:color w:val="0000FF"/>
          <w:lang w:val="en-US"/>
        </w:rPr>
        <w:t>void</w:t>
      </w:r>
      <w:proofErr w:type="gramEnd"/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 </w:t>
      </w:r>
      <w:proofErr w:type="spellStart"/>
      <w:r w:rsidRPr="004C60B8">
        <w:rPr>
          <w:rFonts w:ascii="Cascadia Mono" w:eastAsia="Times New Roman" w:hAnsi="Cascadia Mono" w:cs="Cascadia Mono"/>
          <w:color w:val="000000"/>
          <w:lang w:val="en-US"/>
        </w:rPr>
        <w:t>mouseWheel</w:t>
      </w:r>
      <w:proofErr w:type="spellEnd"/>
      <w:r w:rsidRPr="004C60B8">
        <w:rPr>
          <w:rFonts w:ascii="Cascadia Mono" w:eastAsia="Times New Roman" w:hAnsi="Cascadia Mono" w:cs="Cascadia Mono"/>
          <w:color w:val="000000"/>
          <w:lang w:val="en-US"/>
        </w:rPr>
        <w:t>(</w:t>
      </w:r>
      <w:proofErr w:type="spellStart"/>
      <w:r w:rsidRPr="004C60B8">
        <w:rPr>
          <w:rFonts w:ascii="Cascadia Mono" w:eastAsia="Times New Roman" w:hAnsi="Cascadia Mono" w:cs="Cascadia Mono"/>
          <w:color w:val="0000FF"/>
          <w:lang w:val="en-US"/>
        </w:rPr>
        <w:t>int</w:t>
      </w:r>
      <w:proofErr w:type="spellEnd"/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 </w:t>
      </w:r>
      <w:r w:rsidRPr="004C60B8">
        <w:rPr>
          <w:rFonts w:ascii="Cascadia Mono" w:eastAsia="Times New Roman" w:hAnsi="Cascadia Mono" w:cs="Cascadia Mono"/>
          <w:color w:val="808080"/>
          <w:lang w:val="en-US"/>
        </w:rPr>
        <w:t>wheel</w:t>
      </w:r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, </w:t>
      </w:r>
      <w:proofErr w:type="spellStart"/>
      <w:r w:rsidRPr="004C60B8">
        <w:rPr>
          <w:rFonts w:ascii="Cascadia Mono" w:eastAsia="Times New Roman" w:hAnsi="Cascadia Mono" w:cs="Cascadia Mono"/>
          <w:color w:val="0000FF"/>
          <w:lang w:val="en-US"/>
        </w:rPr>
        <w:t>int</w:t>
      </w:r>
      <w:proofErr w:type="spellEnd"/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 </w:t>
      </w:r>
      <w:r w:rsidRPr="004C60B8">
        <w:rPr>
          <w:rFonts w:ascii="Cascadia Mono" w:eastAsia="Times New Roman" w:hAnsi="Cascadia Mono" w:cs="Cascadia Mono"/>
          <w:color w:val="808080"/>
          <w:lang w:val="en-US"/>
        </w:rPr>
        <w:t>direction</w:t>
      </w:r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, </w:t>
      </w:r>
      <w:proofErr w:type="spellStart"/>
      <w:r w:rsidRPr="004C60B8">
        <w:rPr>
          <w:rFonts w:ascii="Cascadia Mono" w:eastAsia="Times New Roman" w:hAnsi="Cascadia Mono" w:cs="Cascadia Mono"/>
          <w:color w:val="0000FF"/>
          <w:lang w:val="en-US"/>
        </w:rPr>
        <w:t>int</w:t>
      </w:r>
      <w:proofErr w:type="spellEnd"/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 </w:t>
      </w:r>
      <w:r w:rsidRPr="004C60B8">
        <w:rPr>
          <w:rFonts w:ascii="Cascadia Mono" w:eastAsia="Times New Roman" w:hAnsi="Cascadia Mono" w:cs="Cascadia Mono"/>
          <w:color w:val="808080"/>
          <w:lang w:val="en-US"/>
        </w:rPr>
        <w:t>x</w:t>
      </w:r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, </w:t>
      </w:r>
      <w:proofErr w:type="spellStart"/>
      <w:r w:rsidRPr="004C60B8">
        <w:rPr>
          <w:rFonts w:ascii="Cascadia Mono" w:eastAsia="Times New Roman" w:hAnsi="Cascadia Mono" w:cs="Cascadia Mono"/>
          <w:color w:val="0000FF"/>
          <w:lang w:val="en-US"/>
        </w:rPr>
        <w:t>int</w:t>
      </w:r>
      <w:proofErr w:type="spellEnd"/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 </w:t>
      </w:r>
      <w:r w:rsidRPr="004C60B8">
        <w:rPr>
          <w:rFonts w:ascii="Cascadia Mono" w:eastAsia="Times New Roman" w:hAnsi="Cascadia Mono" w:cs="Cascadia Mono"/>
          <w:color w:val="808080"/>
          <w:lang w:val="en-US"/>
        </w:rPr>
        <w:t>y</w:t>
      </w:r>
      <w:r w:rsidRPr="004C60B8">
        <w:rPr>
          <w:rFonts w:ascii="Cascadia Mono" w:eastAsia="Times New Roman" w:hAnsi="Cascadia Mono" w:cs="Cascadia Mono"/>
          <w:color w:val="000000"/>
          <w:lang w:val="en-US"/>
        </w:rPr>
        <w:t>) {</w:t>
      </w:r>
    </w:p>
    <w:p w14:paraId="4BB68496" w14:textId="77777777" w:rsidR="00002508" w:rsidRPr="004C60B8" w:rsidRDefault="00002508" w:rsidP="00A21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ascadia Mono" w:eastAsia="Times New Roman" w:hAnsi="Cascadia Mono" w:cs="Cascadia Mono"/>
          <w:color w:val="000000"/>
          <w:lang w:val="en-US"/>
        </w:rPr>
      </w:pPr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    </w:t>
      </w:r>
      <w:proofErr w:type="gramStart"/>
      <w:r w:rsidRPr="004C60B8">
        <w:rPr>
          <w:rFonts w:ascii="Cascadia Mono" w:eastAsia="Times New Roman" w:hAnsi="Cascadia Mono" w:cs="Cascadia Mono"/>
          <w:color w:val="0000FF"/>
          <w:lang w:val="en-US"/>
        </w:rPr>
        <w:t>if</w:t>
      </w:r>
      <w:proofErr w:type="gramEnd"/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 (</w:t>
      </w:r>
      <w:r w:rsidRPr="004C60B8">
        <w:rPr>
          <w:rFonts w:ascii="Cascadia Mono" w:eastAsia="Times New Roman" w:hAnsi="Cascadia Mono" w:cs="Cascadia Mono"/>
          <w:color w:val="808080"/>
          <w:lang w:val="en-US"/>
        </w:rPr>
        <w:t>direction</w:t>
      </w:r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 &gt; 0) {</w:t>
      </w:r>
    </w:p>
    <w:p w14:paraId="340953B9" w14:textId="77777777" w:rsidR="00002508" w:rsidRPr="004C60B8" w:rsidRDefault="00002508" w:rsidP="00A21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ascadia Mono" w:eastAsia="Times New Roman" w:hAnsi="Cascadia Mono" w:cs="Cascadia Mono"/>
          <w:color w:val="000000"/>
          <w:lang w:val="en-US"/>
        </w:rPr>
      </w:pPr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        </w:t>
      </w:r>
      <w:proofErr w:type="gramStart"/>
      <w:r w:rsidRPr="004C60B8">
        <w:rPr>
          <w:rFonts w:ascii="Cascadia Mono" w:eastAsia="Times New Roman" w:hAnsi="Cascadia Mono" w:cs="Cascadia Mono"/>
          <w:color w:val="000000"/>
          <w:lang w:val="en-US"/>
        </w:rPr>
        <w:t>zoom</w:t>
      </w:r>
      <w:proofErr w:type="gramEnd"/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 += 1.0f; </w:t>
      </w:r>
      <w:r w:rsidRPr="004C60B8">
        <w:rPr>
          <w:rFonts w:ascii="Cascadia Mono" w:eastAsia="Times New Roman" w:hAnsi="Cascadia Mono" w:cs="Cascadia Mono"/>
          <w:color w:val="008000"/>
          <w:lang w:val="en-US"/>
        </w:rPr>
        <w:t xml:space="preserve">// </w:t>
      </w:r>
      <w:r w:rsidRPr="004C60B8">
        <w:rPr>
          <w:rFonts w:ascii="Cascadia Mono" w:eastAsia="Times New Roman" w:hAnsi="Cascadia Mono" w:cs="Cascadia Mono"/>
          <w:color w:val="008000"/>
        </w:rPr>
        <w:t>Приближение</w:t>
      </w:r>
    </w:p>
    <w:p w14:paraId="64DDA2E4" w14:textId="77777777" w:rsidR="00002508" w:rsidRPr="004C60B8" w:rsidRDefault="00002508" w:rsidP="00A21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ascadia Mono" w:eastAsia="Times New Roman" w:hAnsi="Cascadia Mono" w:cs="Cascadia Mono"/>
          <w:color w:val="000000"/>
          <w:lang w:val="en-US"/>
        </w:rPr>
      </w:pPr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    } </w:t>
      </w:r>
      <w:r w:rsidRPr="004C60B8">
        <w:rPr>
          <w:rFonts w:ascii="Cascadia Mono" w:eastAsia="Times New Roman" w:hAnsi="Cascadia Mono" w:cs="Cascadia Mono"/>
          <w:color w:val="0000FF"/>
          <w:lang w:val="en-US"/>
        </w:rPr>
        <w:t>else</w:t>
      </w:r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 {</w:t>
      </w:r>
    </w:p>
    <w:p w14:paraId="25BEF7FF" w14:textId="77777777" w:rsidR="00002508" w:rsidRPr="004C60B8" w:rsidRDefault="00002508" w:rsidP="00A21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ascadia Mono" w:eastAsia="Times New Roman" w:hAnsi="Cascadia Mono" w:cs="Cascadia Mono"/>
          <w:color w:val="000000"/>
        </w:rPr>
      </w:pPr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        </w:t>
      </w:r>
      <w:r w:rsidRPr="004C60B8">
        <w:rPr>
          <w:rFonts w:ascii="Cascadia Mono" w:eastAsia="Times New Roman" w:hAnsi="Cascadia Mono" w:cs="Cascadia Mono"/>
          <w:color w:val="000000"/>
        </w:rPr>
        <w:t xml:space="preserve">zoom -= 1.0f; </w:t>
      </w:r>
      <w:r w:rsidRPr="004C60B8">
        <w:rPr>
          <w:rFonts w:ascii="Cascadia Mono" w:eastAsia="Times New Roman" w:hAnsi="Cascadia Mono" w:cs="Cascadia Mono"/>
          <w:color w:val="008000"/>
        </w:rPr>
        <w:t>// Отдаление</w:t>
      </w:r>
    </w:p>
    <w:p w14:paraId="2A3CAC15" w14:textId="77777777" w:rsidR="00002508" w:rsidRPr="004C60B8" w:rsidRDefault="00002508" w:rsidP="00A21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ascadia Mono" w:eastAsia="Times New Roman" w:hAnsi="Cascadia Mono" w:cs="Cascadia Mono"/>
          <w:color w:val="000000"/>
        </w:rPr>
      </w:pPr>
      <w:r w:rsidRPr="004C60B8">
        <w:rPr>
          <w:rFonts w:ascii="Cascadia Mono" w:eastAsia="Times New Roman" w:hAnsi="Cascadia Mono" w:cs="Cascadia Mono"/>
          <w:color w:val="000000"/>
        </w:rPr>
        <w:lastRenderedPageBreak/>
        <w:t xml:space="preserve">    }</w:t>
      </w:r>
    </w:p>
    <w:p w14:paraId="74A26F2D" w14:textId="77777777" w:rsidR="00002508" w:rsidRPr="004C60B8" w:rsidRDefault="00002508" w:rsidP="00A21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ascadia Mono" w:eastAsia="Times New Roman" w:hAnsi="Cascadia Mono" w:cs="Cascadia Mono"/>
          <w:color w:val="000000"/>
        </w:rPr>
      </w:pPr>
      <w:r w:rsidRPr="004C60B8">
        <w:rPr>
          <w:rFonts w:ascii="Cascadia Mono" w:eastAsia="Times New Roman" w:hAnsi="Cascadia Mono" w:cs="Cascadia Mono"/>
          <w:color w:val="000000"/>
        </w:rPr>
        <w:t xml:space="preserve">    </w:t>
      </w:r>
      <w:proofErr w:type="spellStart"/>
      <w:proofErr w:type="gramStart"/>
      <w:r w:rsidRPr="004C60B8">
        <w:rPr>
          <w:rFonts w:ascii="Cascadia Mono" w:eastAsia="Times New Roman" w:hAnsi="Cascadia Mono" w:cs="Cascadia Mono"/>
          <w:color w:val="000000"/>
        </w:rPr>
        <w:t>glutPostRedisplay</w:t>
      </w:r>
      <w:proofErr w:type="spellEnd"/>
      <w:r w:rsidRPr="004C60B8">
        <w:rPr>
          <w:rFonts w:ascii="Cascadia Mono" w:eastAsia="Times New Roman" w:hAnsi="Cascadia Mono" w:cs="Cascadia Mono"/>
          <w:color w:val="000000"/>
        </w:rPr>
        <w:t>(</w:t>
      </w:r>
      <w:proofErr w:type="gramEnd"/>
      <w:r w:rsidRPr="004C60B8">
        <w:rPr>
          <w:rFonts w:ascii="Cascadia Mono" w:eastAsia="Times New Roman" w:hAnsi="Cascadia Mono" w:cs="Cascadia Mono"/>
          <w:color w:val="000000"/>
        </w:rPr>
        <w:t>);</w:t>
      </w:r>
    </w:p>
    <w:p w14:paraId="1690117A" w14:textId="77777777" w:rsidR="00002508" w:rsidRPr="004C60B8" w:rsidRDefault="00002508" w:rsidP="00A21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ascadia Mono" w:eastAsia="Times New Roman" w:hAnsi="Cascadia Mono" w:cs="Cascadia Mono"/>
          <w:color w:val="000000"/>
        </w:rPr>
      </w:pPr>
      <w:r w:rsidRPr="004C60B8">
        <w:rPr>
          <w:rFonts w:ascii="Cascadia Mono" w:eastAsia="Times New Roman" w:hAnsi="Cascadia Mono" w:cs="Cascadia Mono"/>
          <w:color w:val="000000"/>
        </w:rPr>
        <w:t>}</w:t>
      </w:r>
    </w:p>
    <w:p w14:paraId="2FFB402D" w14:textId="77777777" w:rsidR="00002508" w:rsidRPr="004C60B8" w:rsidRDefault="00002508" w:rsidP="00A21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ascadia Mono" w:eastAsia="Times New Roman" w:hAnsi="Cascadia Mono" w:cs="Cascadia Mono"/>
          <w:color w:val="000000"/>
        </w:rPr>
      </w:pPr>
    </w:p>
    <w:p w14:paraId="54D9C36E" w14:textId="77777777" w:rsidR="00002508" w:rsidRPr="004C60B8" w:rsidRDefault="00002508" w:rsidP="00A21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ascadia Mono" w:eastAsia="Times New Roman" w:hAnsi="Cascadia Mono" w:cs="Cascadia Mono"/>
          <w:color w:val="000000"/>
        </w:rPr>
      </w:pPr>
      <w:r w:rsidRPr="004C60B8">
        <w:rPr>
          <w:rFonts w:ascii="Cascadia Mono" w:eastAsia="Times New Roman" w:hAnsi="Cascadia Mono" w:cs="Cascadia Mono"/>
          <w:color w:val="008000"/>
        </w:rPr>
        <w:t>// --- ИНИЦИАЛИЗАЦИЯ И МЕЙН ---</w:t>
      </w:r>
    </w:p>
    <w:p w14:paraId="412B3EEF" w14:textId="77777777" w:rsidR="00002508" w:rsidRPr="004C60B8" w:rsidRDefault="00002508" w:rsidP="00A21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ascadia Mono" w:eastAsia="Times New Roman" w:hAnsi="Cascadia Mono" w:cs="Cascadia Mono"/>
          <w:color w:val="000000"/>
        </w:rPr>
      </w:pPr>
    </w:p>
    <w:p w14:paraId="331A26D9" w14:textId="77777777" w:rsidR="00002508" w:rsidRPr="004C60B8" w:rsidRDefault="00002508" w:rsidP="00A21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ascadia Mono" w:eastAsia="Times New Roman" w:hAnsi="Cascadia Mono" w:cs="Cascadia Mono"/>
          <w:color w:val="000000"/>
        </w:rPr>
      </w:pPr>
      <w:proofErr w:type="spellStart"/>
      <w:r w:rsidRPr="004C60B8">
        <w:rPr>
          <w:rFonts w:ascii="Cascadia Mono" w:eastAsia="Times New Roman" w:hAnsi="Cascadia Mono" w:cs="Cascadia Mono"/>
          <w:color w:val="0000FF"/>
        </w:rPr>
        <w:t>void</w:t>
      </w:r>
      <w:proofErr w:type="spellEnd"/>
      <w:r w:rsidRPr="004C60B8">
        <w:rPr>
          <w:rFonts w:ascii="Cascadia Mono" w:eastAsia="Times New Roman" w:hAnsi="Cascadia Mono" w:cs="Cascadia Mono"/>
          <w:color w:val="000000"/>
        </w:rPr>
        <w:t xml:space="preserve"> </w:t>
      </w:r>
      <w:proofErr w:type="spellStart"/>
      <w:r w:rsidRPr="004C60B8">
        <w:rPr>
          <w:rFonts w:ascii="Cascadia Mono" w:eastAsia="Times New Roman" w:hAnsi="Cascadia Mono" w:cs="Cascadia Mono"/>
          <w:color w:val="000000"/>
        </w:rPr>
        <w:t>initOpenGL</w:t>
      </w:r>
      <w:proofErr w:type="spellEnd"/>
      <w:r w:rsidRPr="004C60B8">
        <w:rPr>
          <w:rFonts w:ascii="Cascadia Mono" w:eastAsia="Times New Roman" w:hAnsi="Cascadia Mono" w:cs="Cascadia Mono"/>
          <w:color w:val="000000"/>
        </w:rPr>
        <w:t>(</w:t>
      </w:r>
      <w:proofErr w:type="spellStart"/>
      <w:r w:rsidRPr="004C60B8">
        <w:rPr>
          <w:rFonts w:ascii="Cascadia Mono" w:eastAsia="Times New Roman" w:hAnsi="Cascadia Mono" w:cs="Cascadia Mono"/>
          <w:color w:val="0000FF"/>
        </w:rPr>
        <w:t>void</w:t>
      </w:r>
      <w:proofErr w:type="spellEnd"/>
      <w:r w:rsidRPr="004C60B8">
        <w:rPr>
          <w:rFonts w:ascii="Cascadia Mono" w:eastAsia="Times New Roman" w:hAnsi="Cascadia Mono" w:cs="Cascadia Mono"/>
          <w:color w:val="000000"/>
        </w:rPr>
        <w:t>) {</w:t>
      </w:r>
    </w:p>
    <w:p w14:paraId="0D512C60" w14:textId="77777777" w:rsidR="00002508" w:rsidRPr="004C60B8" w:rsidRDefault="00002508" w:rsidP="00A21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ascadia Mono" w:eastAsia="Times New Roman" w:hAnsi="Cascadia Mono" w:cs="Cascadia Mono"/>
          <w:color w:val="000000"/>
        </w:rPr>
      </w:pPr>
      <w:r w:rsidRPr="004C60B8">
        <w:rPr>
          <w:rFonts w:ascii="Cascadia Mono" w:eastAsia="Times New Roman" w:hAnsi="Cascadia Mono" w:cs="Cascadia Mono"/>
          <w:color w:val="000000"/>
        </w:rPr>
        <w:t xml:space="preserve">    </w:t>
      </w:r>
      <w:proofErr w:type="spellStart"/>
      <w:proofErr w:type="gramStart"/>
      <w:r w:rsidRPr="004C60B8">
        <w:rPr>
          <w:rFonts w:ascii="Cascadia Mono" w:eastAsia="Times New Roman" w:hAnsi="Cascadia Mono" w:cs="Cascadia Mono"/>
          <w:color w:val="000000"/>
        </w:rPr>
        <w:t>glClearColor</w:t>
      </w:r>
      <w:proofErr w:type="spellEnd"/>
      <w:r w:rsidRPr="004C60B8">
        <w:rPr>
          <w:rFonts w:ascii="Cascadia Mono" w:eastAsia="Times New Roman" w:hAnsi="Cascadia Mono" w:cs="Cascadia Mono"/>
          <w:color w:val="000000"/>
        </w:rPr>
        <w:t>(</w:t>
      </w:r>
      <w:proofErr w:type="gramEnd"/>
      <w:r w:rsidRPr="004C60B8">
        <w:rPr>
          <w:rFonts w:ascii="Cascadia Mono" w:eastAsia="Times New Roman" w:hAnsi="Cascadia Mono" w:cs="Cascadia Mono"/>
          <w:color w:val="000000"/>
        </w:rPr>
        <w:t xml:space="preserve">0.05f, 0.05f, 0.05f, 1.0f); </w:t>
      </w:r>
      <w:r w:rsidRPr="004C60B8">
        <w:rPr>
          <w:rFonts w:ascii="Cascadia Mono" w:eastAsia="Times New Roman" w:hAnsi="Cascadia Mono" w:cs="Cascadia Mono"/>
          <w:color w:val="008000"/>
        </w:rPr>
        <w:t>// Темный задний фон</w:t>
      </w:r>
    </w:p>
    <w:p w14:paraId="7E2014AC" w14:textId="77777777" w:rsidR="00002508" w:rsidRPr="004C60B8" w:rsidRDefault="00002508" w:rsidP="00A21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ascadia Mono" w:eastAsia="Times New Roman" w:hAnsi="Cascadia Mono" w:cs="Cascadia Mono"/>
          <w:color w:val="000000"/>
        </w:rPr>
      </w:pPr>
      <w:r w:rsidRPr="004C60B8">
        <w:rPr>
          <w:rFonts w:ascii="Cascadia Mono" w:eastAsia="Times New Roman" w:hAnsi="Cascadia Mono" w:cs="Cascadia Mono"/>
          <w:color w:val="000000"/>
        </w:rPr>
        <w:t xml:space="preserve">    </w:t>
      </w:r>
      <w:proofErr w:type="spellStart"/>
      <w:r w:rsidRPr="004C60B8">
        <w:rPr>
          <w:rFonts w:ascii="Cascadia Mono" w:eastAsia="Times New Roman" w:hAnsi="Cascadia Mono" w:cs="Cascadia Mono"/>
          <w:color w:val="000000"/>
        </w:rPr>
        <w:t>glEnable</w:t>
      </w:r>
      <w:proofErr w:type="spellEnd"/>
      <w:r w:rsidRPr="004C60B8">
        <w:rPr>
          <w:rFonts w:ascii="Cascadia Mono" w:eastAsia="Times New Roman" w:hAnsi="Cascadia Mono" w:cs="Cascadia Mono"/>
          <w:color w:val="000000"/>
        </w:rPr>
        <w:t>(</w:t>
      </w:r>
      <w:r w:rsidRPr="004C60B8">
        <w:rPr>
          <w:rFonts w:ascii="Cascadia Mono" w:eastAsia="Times New Roman" w:hAnsi="Cascadia Mono" w:cs="Cascadia Mono"/>
          <w:color w:val="6F008A"/>
        </w:rPr>
        <w:t>GL_DEPTH_TEST</w:t>
      </w:r>
      <w:proofErr w:type="gramStart"/>
      <w:r w:rsidRPr="004C60B8">
        <w:rPr>
          <w:rFonts w:ascii="Cascadia Mono" w:eastAsia="Times New Roman" w:hAnsi="Cascadia Mono" w:cs="Cascadia Mono"/>
          <w:color w:val="000000"/>
        </w:rPr>
        <w:t xml:space="preserve">);   </w:t>
      </w:r>
      <w:proofErr w:type="gramEnd"/>
      <w:r w:rsidRPr="004C60B8">
        <w:rPr>
          <w:rFonts w:ascii="Cascadia Mono" w:eastAsia="Times New Roman" w:hAnsi="Cascadia Mono" w:cs="Cascadia Mono"/>
          <w:color w:val="000000"/>
        </w:rPr>
        <w:t xml:space="preserve">              </w:t>
      </w:r>
      <w:r w:rsidRPr="004C60B8">
        <w:rPr>
          <w:rFonts w:ascii="Cascadia Mono" w:eastAsia="Times New Roman" w:hAnsi="Cascadia Mono" w:cs="Cascadia Mono"/>
          <w:color w:val="008000"/>
        </w:rPr>
        <w:t>// Включение буфера глубины</w:t>
      </w:r>
    </w:p>
    <w:p w14:paraId="2FC5F45C" w14:textId="77777777" w:rsidR="00002508" w:rsidRPr="004C60B8" w:rsidRDefault="00002508" w:rsidP="00A21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ascadia Mono" w:eastAsia="Times New Roman" w:hAnsi="Cascadia Mono" w:cs="Cascadia Mono"/>
          <w:color w:val="000000"/>
          <w:lang w:val="en-US"/>
        </w:rPr>
      </w:pPr>
      <w:r w:rsidRPr="004C60B8">
        <w:rPr>
          <w:rFonts w:ascii="Cascadia Mono" w:eastAsia="Times New Roman" w:hAnsi="Cascadia Mono" w:cs="Cascadia Mono"/>
          <w:color w:val="000000"/>
          <w:lang w:val="en-US"/>
        </w:rPr>
        <w:t>}</w:t>
      </w:r>
    </w:p>
    <w:p w14:paraId="583C3A39" w14:textId="77777777" w:rsidR="00002508" w:rsidRPr="004C60B8" w:rsidRDefault="00002508" w:rsidP="00A21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ascadia Mono" w:eastAsia="Times New Roman" w:hAnsi="Cascadia Mono" w:cs="Cascadia Mono"/>
          <w:color w:val="000000"/>
          <w:lang w:val="en-US"/>
        </w:rPr>
      </w:pPr>
    </w:p>
    <w:p w14:paraId="19927D84" w14:textId="77777777" w:rsidR="00002508" w:rsidRPr="004C60B8" w:rsidRDefault="00002508" w:rsidP="00A21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ascadia Mono" w:eastAsia="Times New Roman" w:hAnsi="Cascadia Mono" w:cs="Cascadia Mono"/>
          <w:color w:val="000000"/>
          <w:lang w:val="en-US"/>
        </w:rPr>
      </w:pPr>
      <w:proofErr w:type="spellStart"/>
      <w:proofErr w:type="gramStart"/>
      <w:r w:rsidRPr="004C60B8">
        <w:rPr>
          <w:rFonts w:ascii="Cascadia Mono" w:eastAsia="Times New Roman" w:hAnsi="Cascadia Mono" w:cs="Cascadia Mono"/>
          <w:color w:val="0000FF"/>
          <w:lang w:val="en-US"/>
        </w:rPr>
        <w:t>int</w:t>
      </w:r>
      <w:proofErr w:type="spellEnd"/>
      <w:proofErr w:type="gramEnd"/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 main(</w:t>
      </w:r>
      <w:proofErr w:type="spellStart"/>
      <w:r w:rsidRPr="004C60B8">
        <w:rPr>
          <w:rFonts w:ascii="Cascadia Mono" w:eastAsia="Times New Roman" w:hAnsi="Cascadia Mono" w:cs="Cascadia Mono"/>
          <w:color w:val="0000FF"/>
          <w:lang w:val="en-US"/>
        </w:rPr>
        <w:t>int</w:t>
      </w:r>
      <w:proofErr w:type="spellEnd"/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 </w:t>
      </w:r>
      <w:proofErr w:type="spellStart"/>
      <w:r w:rsidRPr="004C60B8">
        <w:rPr>
          <w:rFonts w:ascii="Cascadia Mono" w:eastAsia="Times New Roman" w:hAnsi="Cascadia Mono" w:cs="Cascadia Mono"/>
          <w:color w:val="808080"/>
          <w:lang w:val="en-US"/>
        </w:rPr>
        <w:t>argc</w:t>
      </w:r>
      <w:proofErr w:type="spellEnd"/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, </w:t>
      </w:r>
      <w:r w:rsidRPr="004C60B8">
        <w:rPr>
          <w:rFonts w:ascii="Cascadia Mono" w:eastAsia="Times New Roman" w:hAnsi="Cascadia Mono" w:cs="Cascadia Mono"/>
          <w:color w:val="0000FF"/>
          <w:lang w:val="en-US"/>
        </w:rPr>
        <w:t>char</w:t>
      </w:r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** </w:t>
      </w:r>
      <w:proofErr w:type="spellStart"/>
      <w:r w:rsidRPr="004C60B8">
        <w:rPr>
          <w:rFonts w:ascii="Cascadia Mono" w:eastAsia="Times New Roman" w:hAnsi="Cascadia Mono" w:cs="Cascadia Mono"/>
          <w:color w:val="808080"/>
          <w:lang w:val="en-US"/>
        </w:rPr>
        <w:t>argv</w:t>
      </w:r>
      <w:proofErr w:type="spellEnd"/>
      <w:r w:rsidRPr="004C60B8">
        <w:rPr>
          <w:rFonts w:ascii="Cascadia Mono" w:eastAsia="Times New Roman" w:hAnsi="Cascadia Mono" w:cs="Cascadia Mono"/>
          <w:color w:val="000000"/>
          <w:lang w:val="en-US"/>
        </w:rPr>
        <w:t>) {</w:t>
      </w:r>
    </w:p>
    <w:p w14:paraId="23E5FE82" w14:textId="77777777" w:rsidR="00002508" w:rsidRPr="004C60B8" w:rsidRDefault="00002508" w:rsidP="00A21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ascadia Mono" w:eastAsia="Times New Roman" w:hAnsi="Cascadia Mono" w:cs="Cascadia Mono"/>
          <w:color w:val="000000"/>
          <w:lang w:val="en-US"/>
        </w:rPr>
      </w:pPr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    </w:t>
      </w:r>
      <w:r w:rsidRPr="004C60B8">
        <w:rPr>
          <w:rFonts w:ascii="Cascadia Mono" w:eastAsia="Times New Roman" w:hAnsi="Cascadia Mono" w:cs="Cascadia Mono"/>
          <w:color w:val="008000"/>
          <w:lang w:val="en-US"/>
        </w:rPr>
        <w:t xml:space="preserve">// </w:t>
      </w:r>
      <w:r w:rsidRPr="004C60B8">
        <w:rPr>
          <w:rFonts w:ascii="Cascadia Mono" w:eastAsia="Times New Roman" w:hAnsi="Cascadia Mono" w:cs="Cascadia Mono"/>
          <w:color w:val="008000"/>
        </w:rPr>
        <w:t>Инициализация</w:t>
      </w:r>
      <w:r w:rsidRPr="004C60B8">
        <w:rPr>
          <w:rFonts w:ascii="Cascadia Mono" w:eastAsia="Times New Roman" w:hAnsi="Cascadia Mono" w:cs="Cascadia Mono"/>
          <w:color w:val="008000"/>
          <w:lang w:val="en-US"/>
        </w:rPr>
        <w:t xml:space="preserve"> GLUT</w:t>
      </w:r>
    </w:p>
    <w:p w14:paraId="496174A1" w14:textId="77777777" w:rsidR="00002508" w:rsidRPr="004C60B8" w:rsidRDefault="00002508" w:rsidP="00A21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ascadia Mono" w:eastAsia="Times New Roman" w:hAnsi="Cascadia Mono" w:cs="Cascadia Mono"/>
          <w:color w:val="000000"/>
          <w:lang w:val="en-US"/>
        </w:rPr>
      </w:pPr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    </w:t>
      </w:r>
      <w:proofErr w:type="spellStart"/>
      <w:proofErr w:type="gramStart"/>
      <w:r w:rsidRPr="004C60B8">
        <w:rPr>
          <w:rFonts w:ascii="Cascadia Mono" w:eastAsia="Times New Roman" w:hAnsi="Cascadia Mono" w:cs="Cascadia Mono"/>
          <w:color w:val="6F008A"/>
          <w:lang w:val="en-US"/>
        </w:rPr>
        <w:t>glutInit</w:t>
      </w:r>
      <w:proofErr w:type="spellEnd"/>
      <w:r w:rsidRPr="004C60B8">
        <w:rPr>
          <w:rFonts w:ascii="Cascadia Mono" w:eastAsia="Times New Roman" w:hAnsi="Cascadia Mono" w:cs="Cascadia Mono"/>
          <w:color w:val="000000"/>
          <w:lang w:val="en-US"/>
        </w:rPr>
        <w:t>(</w:t>
      </w:r>
      <w:proofErr w:type="gramEnd"/>
      <w:r w:rsidRPr="004C60B8">
        <w:rPr>
          <w:rFonts w:ascii="Cascadia Mono" w:eastAsia="Times New Roman" w:hAnsi="Cascadia Mono" w:cs="Cascadia Mono"/>
          <w:color w:val="000000"/>
          <w:lang w:val="en-US"/>
        </w:rPr>
        <w:t>&amp;</w:t>
      </w:r>
      <w:proofErr w:type="spellStart"/>
      <w:r w:rsidRPr="004C60B8">
        <w:rPr>
          <w:rFonts w:ascii="Cascadia Mono" w:eastAsia="Times New Roman" w:hAnsi="Cascadia Mono" w:cs="Cascadia Mono"/>
          <w:color w:val="808080"/>
          <w:lang w:val="en-US"/>
        </w:rPr>
        <w:t>argc</w:t>
      </w:r>
      <w:proofErr w:type="spellEnd"/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, </w:t>
      </w:r>
      <w:proofErr w:type="spellStart"/>
      <w:r w:rsidRPr="004C60B8">
        <w:rPr>
          <w:rFonts w:ascii="Cascadia Mono" w:eastAsia="Times New Roman" w:hAnsi="Cascadia Mono" w:cs="Cascadia Mono"/>
          <w:color w:val="808080"/>
          <w:lang w:val="en-US"/>
        </w:rPr>
        <w:t>argv</w:t>
      </w:r>
      <w:proofErr w:type="spellEnd"/>
      <w:r w:rsidRPr="004C60B8">
        <w:rPr>
          <w:rFonts w:ascii="Cascadia Mono" w:eastAsia="Times New Roman" w:hAnsi="Cascadia Mono" w:cs="Cascadia Mono"/>
          <w:color w:val="000000"/>
          <w:lang w:val="en-US"/>
        </w:rPr>
        <w:t>);</w:t>
      </w:r>
    </w:p>
    <w:p w14:paraId="3AC40F31" w14:textId="77777777" w:rsidR="00002508" w:rsidRPr="004C60B8" w:rsidRDefault="00002508" w:rsidP="00A21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ascadia Mono" w:eastAsia="Times New Roman" w:hAnsi="Cascadia Mono" w:cs="Cascadia Mono"/>
          <w:color w:val="000000"/>
          <w:lang w:val="en-US"/>
        </w:rPr>
      </w:pPr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    </w:t>
      </w:r>
      <w:proofErr w:type="spellStart"/>
      <w:proofErr w:type="gramStart"/>
      <w:r w:rsidRPr="004C60B8">
        <w:rPr>
          <w:rFonts w:ascii="Cascadia Mono" w:eastAsia="Times New Roman" w:hAnsi="Cascadia Mono" w:cs="Cascadia Mono"/>
          <w:color w:val="000000"/>
          <w:lang w:val="en-US"/>
        </w:rPr>
        <w:t>glutInitDisplayMode</w:t>
      </w:r>
      <w:proofErr w:type="spellEnd"/>
      <w:r w:rsidRPr="004C60B8">
        <w:rPr>
          <w:rFonts w:ascii="Cascadia Mono" w:eastAsia="Times New Roman" w:hAnsi="Cascadia Mono" w:cs="Cascadia Mono"/>
          <w:color w:val="000000"/>
          <w:lang w:val="en-US"/>
        </w:rPr>
        <w:t>(</w:t>
      </w:r>
      <w:proofErr w:type="gramEnd"/>
      <w:r w:rsidRPr="004C60B8">
        <w:rPr>
          <w:rFonts w:ascii="Cascadia Mono" w:eastAsia="Times New Roman" w:hAnsi="Cascadia Mono" w:cs="Cascadia Mono"/>
          <w:color w:val="6F008A"/>
          <w:lang w:val="en-US"/>
        </w:rPr>
        <w:t>GLUT_DOUBLE</w:t>
      </w:r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 | </w:t>
      </w:r>
      <w:r w:rsidRPr="004C60B8">
        <w:rPr>
          <w:rFonts w:ascii="Cascadia Mono" w:eastAsia="Times New Roman" w:hAnsi="Cascadia Mono" w:cs="Cascadia Mono"/>
          <w:color w:val="6F008A"/>
          <w:lang w:val="en-US"/>
        </w:rPr>
        <w:t>GLUT_RGB</w:t>
      </w:r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 | </w:t>
      </w:r>
      <w:r w:rsidRPr="004C60B8">
        <w:rPr>
          <w:rFonts w:ascii="Cascadia Mono" w:eastAsia="Times New Roman" w:hAnsi="Cascadia Mono" w:cs="Cascadia Mono"/>
          <w:color w:val="6F008A"/>
          <w:lang w:val="en-US"/>
        </w:rPr>
        <w:t>GLUT_DEPTH</w:t>
      </w:r>
      <w:r w:rsidRPr="004C60B8">
        <w:rPr>
          <w:rFonts w:ascii="Cascadia Mono" w:eastAsia="Times New Roman" w:hAnsi="Cascadia Mono" w:cs="Cascadia Mono"/>
          <w:color w:val="000000"/>
          <w:lang w:val="en-US"/>
        </w:rPr>
        <w:t>);</w:t>
      </w:r>
    </w:p>
    <w:p w14:paraId="0E87A851" w14:textId="77777777" w:rsidR="00002508" w:rsidRPr="004C60B8" w:rsidRDefault="00002508" w:rsidP="00A21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ascadia Mono" w:eastAsia="Times New Roman" w:hAnsi="Cascadia Mono" w:cs="Cascadia Mono"/>
          <w:color w:val="000000"/>
          <w:lang w:val="en-US"/>
        </w:rPr>
      </w:pPr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    </w:t>
      </w:r>
      <w:proofErr w:type="spellStart"/>
      <w:proofErr w:type="gramStart"/>
      <w:r w:rsidRPr="004C60B8">
        <w:rPr>
          <w:rFonts w:ascii="Cascadia Mono" w:eastAsia="Times New Roman" w:hAnsi="Cascadia Mono" w:cs="Cascadia Mono"/>
          <w:color w:val="000000"/>
          <w:lang w:val="en-US"/>
        </w:rPr>
        <w:t>glutInitWindowSize</w:t>
      </w:r>
      <w:proofErr w:type="spellEnd"/>
      <w:r w:rsidRPr="004C60B8">
        <w:rPr>
          <w:rFonts w:ascii="Cascadia Mono" w:eastAsia="Times New Roman" w:hAnsi="Cascadia Mono" w:cs="Cascadia Mono"/>
          <w:color w:val="000000"/>
          <w:lang w:val="en-US"/>
        </w:rPr>
        <w:t>(</w:t>
      </w:r>
      <w:proofErr w:type="gramEnd"/>
      <w:r w:rsidRPr="004C60B8">
        <w:rPr>
          <w:rFonts w:ascii="Cascadia Mono" w:eastAsia="Times New Roman" w:hAnsi="Cascadia Mono" w:cs="Cascadia Mono"/>
          <w:color w:val="000000"/>
          <w:lang w:val="en-US"/>
        </w:rPr>
        <w:t>1024, 768);</w:t>
      </w:r>
    </w:p>
    <w:p w14:paraId="0550D2EB" w14:textId="77777777" w:rsidR="00002508" w:rsidRPr="004C60B8" w:rsidRDefault="00002508" w:rsidP="00A21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ascadia Mono" w:eastAsia="Times New Roman" w:hAnsi="Cascadia Mono" w:cs="Cascadia Mono"/>
          <w:color w:val="000000"/>
          <w:lang w:val="en-US"/>
        </w:rPr>
      </w:pPr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    </w:t>
      </w:r>
      <w:proofErr w:type="spellStart"/>
      <w:proofErr w:type="gramStart"/>
      <w:r w:rsidRPr="004C60B8">
        <w:rPr>
          <w:rFonts w:ascii="Cascadia Mono" w:eastAsia="Times New Roman" w:hAnsi="Cascadia Mono" w:cs="Cascadia Mono"/>
          <w:color w:val="000000"/>
          <w:lang w:val="en-US"/>
        </w:rPr>
        <w:t>glutInitWindowPosition</w:t>
      </w:r>
      <w:proofErr w:type="spellEnd"/>
      <w:r w:rsidRPr="004C60B8">
        <w:rPr>
          <w:rFonts w:ascii="Cascadia Mono" w:eastAsia="Times New Roman" w:hAnsi="Cascadia Mono" w:cs="Cascadia Mono"/>
          <w:color w:val="000000"/>
          <w:lang w:val="en-US"/>
        </w:rPr>
        <w:t>(</w:t>
      </w:r>
      <w:proofErr w:type="gramEnd"/>
      <w:r w:rsidRPr="004C60B8">
        <w:rPr>
          <w:rFonts w:ascii="Cascadia Mono" w:eastAsia="Times New Roman" w:hAnsi="Cascadia Mono" w:cs="Cascadia Mono"/>
          <w:color w:val="000000"/>
          <w:lang w:val="en-US"/>
        </w:rPr>
        <w:t>100, 100);</w:t>
      </w:r>
    </w:p>
    <w:p w14:paraId="08B82A49" w14:textId="77777777" w:rsidR="00002508" w:rsidRPr="004C60B8" w:rsidRDefault="00002508" w:rsidP="00A21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ascadia Mono" w:eastAsia="Times New Roman" w:hAnsi="Cascadia Mono" w:cs="Cascadia Mono"/>
          <w:color w:val="000000"/>
          <w:lang w:val="en-US"/>
        </w:rPr>
      </w:pPr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    </w:t>
      </w:r>
      <w:proofErr w:type="spellStart"/>
      <w:proofErr w:type="gramStart"/>
      <w:r w:rsidRPr="004C60B8">
        <w:rPr>
          <w:rFonts w:ascii="Cascadia Mono" w:eastAsia="Times New Roman" w:hAnsi="Cascadia Mono" w:cs="Cascadia Mono"/>
          <w:color w:val="6F008A"/>
          <w:lang w:val="en-US"/>
        </w:rPr>
        <w:t>glutCreateWindow</w:t>
      </w:r>
      <w:proofErr w:type="spellEnd"/>
      <w:r w:rsidRPr="004C60B8">
        <w:rPr>
          <w:rFonts w:ascii="Cascadia Mono" w:eastAsia="Times New Roman" w:hAnsi="Cascadia Mono" w:cs="Cascadia Mono"/>
          <w:color w:val="000000"/>
          <w:lang w:val="en-US"/>
        </w:rPr>
        <w:t>(</w:t>
      </w:r>
      <w:proofErr w:type="gramEnd"/>
      <w:r w:rsidRPr="004C60B8">
        <w:rPr>
          <w:rFonts w:ascii="Cascadia Mono" w:eastAsia="Times New Roman" w:hAnsi="Cascadia Mono" w:cs="Cascadia Mono"/>
          <w:color w:val="A31515"/>
          <w:lang w:val="en-US"/>
        </w:rPr>
        <w:t>"3D Graph Visualizer"</w:t>
      </w:r>
      <w:r w:rsidRPr="004C60B8">
        <w:rPr>
          <w:rFonts w:ascii="Cascadia Mono" w:eastAsia="Times New Roman" w:hAnsi="Cascadia Mono" w:cs="Cascadia Mono"/>
          <w:color w:val="000000"/>
          <w:lang w:val="en-US"/>
        </w:rPr>
        <w:t>);</w:t>
      </w:r>
    </w:p>
    <w:p w14:paraId="1C3AECBE" w14:textId="77777777" w:rsidR="00002508" w:rsidRPr="004C60B8" w:rsidRDefault="00002508" w:rsidP="00A21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ascadia Mono" w:eastAsia="Times New Roman" w:hAnsi="Cascadia Mono" w:cs="Cascadia Mono"/>
          <w:color w:val="000000"/>
          <w:lang w:val="en-US"/>
        </w:rPr>
      </w:pPr>
    </w:p>
    <w:p w14:paraId="1B98EDAC" w14:textId="77777777" w:rsidR="00002508" w:rsidRPr="004C60B8" w:rsidRDefault="00002508" w:rsidP="00A21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ascadia Mono" w:eastAsia="Times New Roman" w:hAnsi="Cascadia Mono" w:cs="Cascadia Mono"/>
          <w:color w:val="000000"/>
          <w:lang w:val="en-US"/>
        </w:rPr>
      </w:pPr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    </w:t>
      </w:r>
      <w:r w:rsidRPr="004C60B8">
        <w:rPr>
          <w:rFonts w:ascii="Cascadia Mono" w:eastAsia="Times New Roman" w:hAnsi="Cascadia Mono" w:cs="Cascadia Mono"/>
          <w:color w:val="008000"/>
          <w:lang w:val="en-US"/>
        </w:rPr>
        <w:t xml:space="preserve">// </w:t>
      </w:r>
      <w:r w:rsidRPr="004C60B8">
        <w:rPr>
          <w:rFonts w:ascii="Cascadia Mono" w:eastAsia="Times New Roman" w:hAnsi="Cascadia Mono" w:cs="Cascadia Mono"/>
          <w:color w:val="008000"/>
        </w:rPr>
        <w:t>Регистрация</w:t>
      </w:r>
      <w:r w:rsidRPr="004C60B8">
        <w:rPr>
          <w:rFonts w:ascii="Cascadia Mono" w:eastAsia="Times New Roman" w:hAnsi="Cascadia Mono" w:cs="Cascadia Mono"/>
          <w:color w:val="008000"/>
          <w:lang w:val="en-US"/>
        </w:rPr>
        <w:t xml:space="preserve"> </w:t>
      </w:r>
      <w:proofErr w:type="spellStart"/>
      <w:r w:rsidRPr="004C60B8">
        <w:rPr>
          <w:rFonts w:ascii="Cascadia Mono" w:eastAsia="Times New Roman" w:hAnsi="Cascadia Mono" w:cs="Cascadia Mono"/>
          <w:color w:val="008000"/>
        </w:rPr>
        <w:t>коллбэков</w:t>
      </w:r>
      <w:proofErr w:type="spellEnd"/>
    </w:p>
    <w:p w14:paraId="54E29F3F" w14:textId="77777777" w:rsidR="00002508" w:rsidRPr="004C60B8" w:rsidRDefault="00002508" w:rsidP="00A21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ascadia Mono" w:eastAsia="Times New Roman" w:hAnsi="Cascadia Mono" w:cs="Cascadia Mono"/>
          <w:color w:val="000000"/>
          <w:lang w:val="en-US"/>
        </w:rPr>
      </w:pPr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    </w:t>
      </w:r>
      <w:proofErr w:type="gramStart"/>
      <w:r w:rsidRPr="004C60B8">
        <w:rPr>
          <w:rFonts w:ascii="Cascadia Mono" w:eastAsia="Times New Roman" w:hAnsi="Cascadia Mono" w:cs="Cascadia Mono"/>
          <w:color w:val="000000"/>
          <w:lang w:val="en-US"/>
        </w:rPr>
        <w:t>glutDisplayFunc(</w:t>
      </w:r>
      <w:proofErr w:type="gramEnd"/>
      <w:r w:rsidRPr="004C60B8">
        <w:rPr>
          <w:rFonts w:ascii="Cascadia Mono" w:eastAsia="Times New Roman" w:hAnsi="Cascadia Mono" w:cs="Cascadia Mono"/>
          <w:color w:val="000000"/>
          <w:lang w:val="en-US"/>
        </w:rPr>
        <w:t>display);</w:t>
      </w:r>
    </w:p>
    <w:p w14:paraId="150423D5" w14:textId="77777777" w:rsidR="00002508" w:rsidRPr="004C60B8" w:rsidRDefault="00002508" w:rsidP="00A21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ascadia Mono" w:eastAsia="Times New Roman" w:hAnsi="Cascadia Mono" w:cs="Cascadia Mono"/>
          <w:color w:val="000000"/>
          <w:lang w:val="en-US"/>
        </w:rPr>
      </w:pPr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    </w:t>
      </w:r>
      <w:proofErr w:type="spellStart"/>
      <w:proofErr w:type="gramStart"/>
      <w:r w:rsidRPr="004C60B8">
        <w:rPr>
          <w:rFonts w:ascii="Cascadia Mono" w:eastAsia="Times New Roman" w:hAnsi="Cascadia Mono" w:cs="Cascadia Mono"/>
          <w:color w:val="000000"/>
          <w:lang w:val="en-US"/>
        </w:rPr>
        <w:t>glutReshapeFunc</w:t>
      </w:r>
      <w:proofErr w:type="spellEnd"/>
      <w:r w:rsidRPr="004C60B8">
        <w:rPr>
          <w:rFonts w:ascii="Cascadia Mono" w:eastAsia="Times New Roman" w:hAnsi="Cascadia Mono" w:cs="Cascadia Mono"/>
          <w:color w:val="000000"/>
          <w:lang w:val="en-US"/>
        </w:rPr>
        <w:t>(</w:t>
      </w:r>
      <w:proofErr w:type="gramEnd"/>
      <w:r w:rsidRPr="004C60B8">
        <w:rPr>
          <w:rFonts w:ascii="Cascadia Mono" w:eastAsia="Times New Roman" w:hAnsi="Cascadia Mono" w:cs="Cascadia Mono"/>
          <w:color w:val="000000"/>
          <w:lang w:val="en-US"/>
        </w:rPr>
        <w:t>reshape);</w:t>
      </w:r>
    </w:p>
    <w:p w14:paraId="5ADF6417" w14:textId="77777777" w:rsidR="00002508" w:rsidRPr="004C60B8" w:rsidRDefault="00002508" w:rsidP="00A21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ascadia Mono" w:eastAsia="Times New Roman" w:hAnsi="Cascadia Mono" w:cs="Cascadia Mono"/>
          <w:color w:val="000000"/>
          <w:lang w:val="en-US"/>
        </w:rPr>
      </w:pPr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    </w:t>
      </w:r>
      <w:proofErr w:type="spellStart"/>
      <w:proofErr w:type="gramStart"/>
      <w:r w:rsidRPr="004C60B8">
        <w:rPr>
          <w:rFonts w:ascii="Cascadia Mono" w:eastAsia="Times New Roman" w:hAnsi="Cascadia Mono" w:cs="Cascadia Mono"/>
          <w:color w:val="000000"/>
          <w:lang w:val="en-US"/>
        </w:rPr>
        <w:t>glutKeyboardFunc</w:t>
      </w:r>
      <w:proofErr w:type="spellEnd"/>
      <w:r w:rsidRPr="004C60B8">
        <w:rPr>
          <w:rFonts w:ascii="Cascadia Mono" w:eastAsia="Times New Roman" w:hAnsi="Cascadia Mono" w:cs="Cascadia Mono"/>
          <w:color w:val="000000"/>
          <w:lang w:val="en-US"/>
        </w:rPr>
        <w:t>(</w:t>
      </w:r>
      <w:proofErr w:type="gramEnd"/>
      <w:r w:rsidRPr="004C60B8">
        <w:rPr>
          <w:rFonts w:ascii="Cascadia Mono" w:eastAsia="Times New Roman" w:hAnsi="Cascadia Mono" w:cs="Cascadia Mono"/>
          <w:color w:val="000000"/>
          <w:lang w:val="en-US"/>
        </w:rPr>
        <w:t>keyboard);</w:t>
      </w:r>
    </w:p>
    <w:p w14:paraId="470FABA9" w14:textId="77777777" w:rsidR="00002508" w:rsidRPr="004C60B8" w:rsidRDefault="00002508" w:rsidP="00A21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ascadia Mono" w:eastAsia="Times New Roman" w:hAnsi="Cascadia Mono" w:cs="Cascadia Mono"/>
          <w:color w:val="000000"/>
          <w:lang w:val="en-US"/>
        </w:rPr>
      </w:pPr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    </w:t>
      </w:r>
      <w:proofErr w:type="spellStart"/>
      <w:proofErr w:type="gramStart"/>
      <w:r w:rsidRPr="004C60B8">
        <w:rPr>
          <w:rFonts w:ascii="Cascadia Mono" w:eastAsia="Times New Roman" w:hAnsi="Cascadia Mono" w:cs="Cascadia Mono"/>
          <w:color w:val="000000"/>
          <w:lang w:val="en-US"/>
        </w:rPr>
        <w:t>glutMouseFunc</w:t>
      </w:r>
      <w:proofErr w:type="spellEnd"/>
      <w:r w:rsidRPr="004C60B8">
        <w:rPr>
          <w:rFonts w:ascii="Cascadia Mono" w:eastAsia="Times New Roman" w:hAnsi="Cascadia Mono" w:cs="Cascadia Mono"/>
          <w:color w:val="000000"/>
          <w:lang w:val="en-US"/>
        </w:rPr>
        <w:t>(</w:t>
      </w:r>
      <w:proofErr w:type="gramEnd"/>
      <w:r w:rsidRPr="004C60B8">
        <w:rPr>
          <w:rFonts w:ascii="Cascadia Mono" w:eastAsia="Times New Roman" w:hAnsi="Cascadia Mono" w:cs="Cascadia Mono"/>
          <w:color w:val="000000"/>
          <w:lang w:val="en-US"/>
        </w:rPr>
        <w:t>mouse);</w:t>
      </w:r>
    </w:p>
    <w:p w14:paraId="3F393C0D" w14:textId="77777777" w:rsidR="00002508" w:rsidRPr="004C60B8" w:rsidRDefault="00002508" w:rsidP="00A21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ascadia Mono" w:eastAsia="Times New Roman" w:hAnsi="Cascadia Mono" w:cs="Cascadia Mono"/>
          <w:color w:val="000000"/>
          <w:lang w:val="en-US"/>
        </w:rPr>
      </w:pPr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    </w:t>
      </w:r>
      <w:proofErr w:type="spellStart"/>
      <w:proofErr w:type="gramStart"/>
      <w:r w:rsidRPr="004C60B8">
        <w:rPr>
          <w:rFonts w:ascii="Cascadia Mono" w:eastAsia="Times New Roman" w:hAnsi="Cascadia Mono" w:cs="Cascadia Mono"/>
          <w:color w:val="000000"/>
          <w:lang w:val="en-US"/>
        </w:rPr>
        <w:t>glutMotionFunc</w:t>
      </w:r>
      <w:proofErr w:type="spellEnd"/>
      <w:r w:rsidRPr="004C60B8">
        <w:rPr>
          <w:rFonts w:ascii="Cascadia Mono" w:eastAsia="Times New Roman" w:hAnsi="Cascadia Mono" w:cs="Cascadia Mono"/>
          <w:color w:val="000000"/>
          <w:lang w:val="en-US"/>
        </w:rPr>
        <w:t>(</w:t>
      </w:r>
      <w:proofErr w:type="gramEnd"/>
      <w:r w:rsidRPr="004C60B8">
        <w:rPr>
          <w:rFonts w:ascii="Cascadia Mono" w:eastAsia="Times New Roman" w:hAnsi="Cascadia Mono" w:cs="Cascadia Mono"/>
          <w:color w:val="000000"/>
          <w:lang w:val="en-US"/>
        </w:rPr>
        <w:t>motion);</w:t>
      </w:r>
    </w:p>
    <w:p w14:paraId="11C18768" w14:textId="77777777" w:rsidR="00002508" w:rsidRPr="004C60B8" w:rsidRDefault="00002508" w:rsidP="00A21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ascadia Mono" w:eastAsia="Times New Roman" w:hAnsi="Cascadia Mono" w:cs="Cascadia Mono"/>
          <w:color w:val="000000"/>
          <w:lang w:val="en-US"/>
        </w:rPr>
      </w:pPr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    </w:t>
      </w:r>
    </w:p>
    <w:p w14:paraId="48745B9A" w14:textId="77777777" w:rsidR="00002508" w:rsidRPr="004C60B8" w:rsidRDefault="00002508" w:rsidP="00A21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ascadia Mono" w:eastAsia="Times New Roman" w:hAnsi="Cascadia Mono" w:cs="Cascadia Mono"/>
          <w:color w:val="000000"/>
          <w:lang w:val="en-US"/>
        </w:rPr>
      </w:pPr>
      <w:r w:rsidRPr="004C60B8">
        <w:rPr>
          <w:rFonts w:ascii="Cascadia Mono" w:eastAsia="Times New Roman" w:hAnsi="Cascadia Mono" w:cs="Cascadia Mono"/>
          <w:color w:val="000000"/>
          <w:lang w:val="en-US"/>
        </w:rPr>
        <w:lastRenderedPageBreak/>
        <w:t xml:space="preserve">    </w:t>
      </w:r>
      <w:r w:rsidRPr="004C60B8">
        <w:rPr>
          <w:rFonts w:ascii="Cascadia Mono" w:eastAsia="Times New Roman" w:hAnsi="Cascadia Mono" w:cs="Cascadia Mono"/>
          <w:color w:val="008000"/>
          <w:lang w:val="en-US"/>
        </w:rPr>
        <w:t xml:space="preserve">// </w:t>
      </w:r>
      <w:r w:rsidRPr="004C60B8">
        <w:rPr>
          <w:rFonts w:ascii="Cascadia Mono" w:eastAsia="Times New Roman" w:hAnsi="Cascadia Mono" w:cs="Cascadia Mono"/>
          <w:color w:val="008000"/>
        </w:rPr>
        <w:t>Специфичный</w:t>
      </w:r>
      <w:r w:rsidRPr="004C60B8">
        <w:rPr>
          <w:rFonts w:ascii="Cascadia Mono" w:eastAsia="Times New Roman" w:hAnsi="Cascadia Mono" w:cs="Cascadia Mono"/>
          <w:color w:val="008000"/>
          <w:lang w:val="en-US"/>
        </w:rPr>
        <w:t xml:space="preserve"> </w:t>
      </w:r>
      <w:r w:rsidRPr="004C60B8">
        <w:rPr>
          <w:rFonts w:ascii="Cascadia Mono" w:eastAsia="Times New Roman" w:hAnsi="Cascadia Mono" w:cs="Cascadia Mono"/>
          <w:color w:val="008000"/>
        </w:rPr>
        <w:t>для</w:t>
      </w:r>
      <w:r w:rsidRPr="004C60B8">
        <w:rPr>
          <w:rFonts w:ascii="Cascadia Mono" w:eastAsia="Times New Roman" w:hAnsi="Cascadia Mono" w:cs="Cascadia Mono"/>
          <w:color w:val="008000"/>
          <w:lang w:val="en-US"/>
        </w:rPr>
        <w:t xml:space="preserve"> </w:t>
      </w:r>
      <w:proofErr w:type="spellStart"/>
      <w:r w:rsidRPr="004C60B8">
        <w:rPr>
          <w:rFonts w:ascii="Cascadia Mono" w:eastAsia="Times New Roman" w:hAnsi="Cascadia Mono" w:cs="Cascadia Mono"/>
          <w:color w:val="008000"/>
          <w:lang w:val="en-US"/>
        </w:rPr>
        <w:t>FreeGLUT</w:t>
      </w:r>
      <w:proofErr w:type="spellEnd"/>
      <w:r w:rsidRPr="004C60B8">
        <w:rPr>
          <w:rFonts w:ascii="Cascadia Mono" w:eastAsia="Times New Roman" w:hAnsi="Cascadia Mono" w:cs="Cascadia Mono"/>
          <w:color w:val="008000"/>
          <w:lang w:val="en-US"/>
        </w:rPr>
        <w:t xml:space="preserve"> (</w:t>
      </w:r>
      <w:proofErr w:type="spellStart"/>
      <w:r w:rsidRPr="004C60B8">
        <w:rPr>
          <w:rFonts w:ascii="Cascadia Mono" w:eastAsia="Times New Roman" w:hAnsi="Cascadia Mono" w:cs="Cascadia Mono"/>
          <w:color w:val="008000"/>
          <w:lang w:val="en-US"/>
        </w:rPr>
        <w:t>nupengl</w:t>
      </w:r>
      <w:proofErr w:type="spellEnd"/>
      <w:r w:rsidRPr="004C60B8">
        <w:rPr>
          <w:rFonts w:ascii="Cascadia Mono" w:eastAsia="Times New Roman" w:hAnsi="Cascadia Mono" w:cs="Cascadia Mono"/>
          <w:color w:val="008000"/>
          <w:lang w:val="en-US"/>
        </w:rPr>
        <w:t xml:space="preserve">) </w:t>
      </w:r>
      <w:proofErr w:type="spellStart"/>
      <w:r w:rsidRPr="004C60B8">
        <w:rPr>
          <w:rFonts w:ascii="Cascadia Mono" w:eastAsia="Times New Roman" w:hAnsi="Cascadia Mono" w:cs="Cascadia Mono"/>
          <w:color w:val="008000"/>
        </w:rPr>
        <w:t>коллбэк</w:t>
      </w:r>
      <w:proofErr w:type="spellEnd"/>
      <w:r w:rsidRPr="004C60B8">
        <w:rPr>
          <w:rFonts w:ascii="Cascadia Mono" w:eastAsia="Times New Roman" w:hAnsi="Cascadia Mono" w:cs="Cascadia Mono"/>
          <w:color w:val="008000"/>
          <w:lang w:val="en-US"/>
        </w:rPr>
        <w:t xml:space="preserve"> </w:t>
      </w:r>
      <w:r w:rsidRPr="004C60B8">
        <w:rPr>
          <w:rFonts w:ascii="Cascadia Mono" w:eastAsia="Times New Roman" w:hAnsi="Cascadia Mono" w:cs="Cascadia Mono"/>
          <w:color w:val="008000"/>
        </w:rPr>
        <w:t>колесика</w:t>
      </w:r>
      <w:r w:rsidRPr="004C60B8">
        <w:rPr>
          <w:rFonts w:ascii="Cascadia Mono" w:eastAsia="Times New Roman" w:hAnsi="Cascadia Mono" w:cs="Cascadia Mono"/>
          <w:color w:val="008000"/>
          <w:lang w:val="en-US"/>
        </w:rPr>
        <w:t xml:space="preserve"> </w:t>
      </w:r>
      <w:r w:rsidRPr="004C60B8">
        <w:rPr>
          <w:rFonts w:ascii="Cascadia Mono" w:eastAsia="Times New Roman" w:hAnsi="Cascadia Mono" w:cs="Cascadia Mono"/>
          <w:color w:val="008000"/>
        </w:rPr>
        <w:t>мыши</w:t>
      </w:r>
    </w:p>
    <w:p w14:paraId="32EAECFA" w14:textId="77777777" w:rsidR="00002508" w:rsidRPr="004C60B8" w:rsidRDefault="00002508" w:rsidP="00A21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ascadia Mono" w:eastAsia="Times New Roman" w:hAnsi="Cascadia Mono" w:cs="Cascadia Mono"/>
          <w:color w:val="000000"/>
          <w:lang w:val="en-US"/>
        </w:rPr>
      </w:pPr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    </w:t>
      </w:r>
      <w:proofErr w:type="gramStart"/>
      <w:r w:rsidRPr="004C60B8">
        <w:rPr>
          <w:rFonts w:ascii="Cascadia Mono" w:eastAsia="Times New Roman" w:hAnsi="Cascadia Mono" w:cs="Cascadia Mono"/>
          <w:color w:val="000000"/>
          <w:lang w:val="en-US"/>
        </w:rPr>
        <w:t>glutMouseWheelFunc(</w:t>
      </w:r>
      <w:proofErr w:type="gramEnd"/>
      <w:r w:rsidRPr="004C60B8">
        <w:rPr>
          <w:rFonts w:ascii="Cascadia Mono" w:eastAsia="Times New Roman" w:hAnsi="Cascadia Mono" w:cs="Cascadia Mono"/>
          <w:color w:val="000000"/>
          <w:lang w:val="en-US"/>
        </w:rPr>
        <w:t>mouseWheel);</w:t>
      </w:r>
    </w:p>
    <w:p w14:paraId="7991F7FA" w14:textId="77777777" w:rsidR="00002508" w:rsidRPr="004C60B8" w:rsidRDefault="00002508" w:rsidP="00A21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ascadia Mono" w:eastAsia="Times New Roman" w:hAnsi="Cascadia Mono" w:cs="Cascadia Mono"/>
          <w:color w:val="000000"/>
          <w:lang w:val="en-US"/>
        </w:rPr>
      </w:pPr>
    </w:p>
    <w:p w14:paraId="6FE324C2" w14:textId="77777777" w:rsidR="00002508" w:rsidRPr="004C60B8" w:rsidRDefault="00002508" w:rsidP="00A21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ascadia Mono" w:eastAsia="Times New Roman" w:hAnsi="Cascadia Mono" w:cs="Cascadia Mono"/>
          <w:color w:val="000000"/>
          <w:lang w:val="en-US"/>
        </w:rPr>
      </w:pPr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    </w:t>
      </w:r>
      <w:proofErr w:type="spellStart"/>
      <w:proofErr w:type="gramStart"/>
      <w:r w:rsidRPr="004C60B8">
        <w:rPr>
          <w:rFonts w:ascii="Cascadia Mono" w:eastAsia="Times New Roman" w:hAnsi="Cascadia Mono" w:cs="Cascadia Mono"/>
          <w:color w:val="000000"/>
          <w:lang w:val="en-US"/>
        </w:rPr>
        <w:t>initOpenGL</w:t>
      </w:r>
      <w:proofErr w:type="spellEnd"/>
      <w:r w:rsidRPr="004C60B8">
        <w:rPr>
          <w:rFonts w:ascii="Cascadia Mono" w:eastAsia="Times New Roman" w:hAnsi="Cascadia Mono" w:cs="Cascadia Mono"/>
          <w:color w:val="000000"/>
          <w:lang w:val="en-US"/>
        </w:rPr>
        <w:t>(</w:t>
      </w:r>
      <w:proofErr w:type="gramEnd"/>
      <w:r w:rsidRPr="004C60B8">
        <w:rPr>
          <w:rFonts w:ascii="Cascadia Mono" w:eastAsia="Times New Roman" w:hAnsi="Cascadia Mono" w:cs="Cascadia Mono"/>
          <w:color w:val="000000"/>
          <w:lang w:val="en-US"/>
        </w:rPr>
        <w:t>);</w:t>
      </w:r>
    </w:p>
    <w:p w14:paraId="780618E4" w14:textId="77777777" w:rsidR="00002508" w:rsidRPr="004C60B8" w:rsidRDefault="00002508" w:rsidP="00A21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ascadia Mono" w:eastAsia="Times New Roman" w:hAnsi="Cascadia Mono" w:cs="Cascadia Mono"/>
          <w:color w:val="000000"/>
          <w:lang w:val="en-US"/>
        </w:rPr>
      </w:pPr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    </w:t>
      </w:r>
      <w:proofErr w:type="spellStart"/>
      <w:proofErr w:type="gramStart"/>
      <w:r w:rsidRPr="004C60B8">
        <w:rPr>
          <w:rFonts w:ascii="Cascadia Mono" w:eastAsia="Times New Roman" w:hAnsi="Cascadia Mono" w:cs="Cascadia Mono"/>
          <w:color w:val="000000"/>
          <w:lang w:val="en-US"/>
        </w:rPr>
        <w:t>printMenu</w:t>
      </w:r>
      <w:proofErr w:type="spellEnd"/>
      <w:r w:rsidRPr="004C60B8">
        <w:rPr>
          <w:rFonts w:ascii="Cascadia Mono" w:eastAsia="Times New Roman" w:hAnsi="Cascadia Mono" w:cs="Cascadia Mono"/>
          <w:color w:val="000000"/>
          <w:lang w:val="en-US"/>
        </w:rPr>
        <w:t>(</w:t>
      </w:r>
      <w:proofErr w:type="gramEnd"/>
      <w:r w:rsidRPr="004C60B8">
        <w:rPr>
          <w:rFonts w:ascii="Cascadia Mono" w:eastAsia="Times New Roman" w:hAnsi="Cascadia Mono" w:cs="Cascadia Mono"/>
          <w:color w:val="000000"/>
          <w:lang w:val="en-US"/>
        </w:rPr>
        <w:t>);</w:t>
      </w:r>
    </w:p>
    <w:p w14:paraId="1CF5CAC2" w14:textId="77777777" w:rsidR="00002508" w:rsidRPr="004C60B8" w:rsidRDefault="00002508" w:rsidP="00A21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ascadia Mono" w:eastAsia="Times New Roman" w:hAnsi="Cascadia Mono" w:cs="Cascadia Mono"/>
          <w:color w:val="000000"/>
          <w:lang w:val="en-US"/>
        </w:rPr>
      </w:pPr>
    </w:p>
    <w:p w14:paraId="1C70258F" w14:textId="77777777" w:rsidR="00002508" w:rsidRPr="004C60B8" w:rsidRDefault="00002508" w:rsidP="00A21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ascadia Mono" w:eastAsia="Times New Roman" w:hAnsi="Cascadia Mono" w:cs="Cascadia Mono"/>
          <w:color w:val="000000"/>
          <w:lang w:val="en-US"/>
        </w:rPr>
      </w:pPr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    </w:t>
      </w:r>
      <w:r w:rsidRPr="004C60B8">
        <w:rPr>
          <w:rFonts w:ascii="Cascadia Mono" w:eastAsia="Times New Roman" w:hAnsi="Cascadia Mono" w:cs="Cascadia Mono"/>
          <w:color w:val="008000"/>
          <w:lang w:val="en-US"/>
        </w:rPr>
        <w:t xml:space="preserve">// </w:t>
      </w:r>
      <w:r w:rsidRPr="004C60B8">
        <w:rPr>
          <w:rFonts w:ascii="Cascadia Mono" w:eastAsia="Times New Roman" w:hAnsi="Cascadia Mono" w:cs="Cascadia Mono"/>
          <w:color w:val="008000"/>
        </w:rPr>
        <w:t>Запуск</w:t>
      </w:r>
      <w:r w:rsidRPr="004C60B8">
        <w:rPr>
          <w:rFonts w:ascii="Cascadia Mono" w:eastAsia="Times New Roman" w:hAnsi="Cascadia Mono" w:cs="Cascadia Mono"/>
          <w:color w:val="008000"/>
          <w:lang w:val="en-US"/>
        </w:rPr>
        <w:t xml:space="preserve"> </w:t>
      </w:r>
      <w:r w:rsidRPr="004C60B8">
        <w:rPr>
          <w:rFonts w:ascii="Cascadia Mono" w:eastAsia="Times New Roman" w:hAnsi="Cascadia Mono" w:cs="Cascadia Mono"/>
          <w:color w:val="008000"/>
        </w:rPr>
        <w:t>главного</w:t>
      </w:r>
      <w:r w:rsidRPr="004C60B8">
        <w:rPr>
          <w:rFonts w:ascii="Cascadia Mono" w:eastAsia="Times New Roman" w:hAnsi="Cascadia Mono" w:cs="Cascadia Mono"/>
          <w:color w:val="008000"/>
          <w:lang w:val="en-US"/>
        </w:rPr>
        <w:t xml:space="preserve"> </w:t>
      </w:r>
      <w:r w:rsidRPr="004C60B8">
        <w:rPr>
          <w:rFonts w:ascii="Cascadia Mono" w:eastAsia="Times New Roman" w:hAnsi="Cascadia Mono" w:cs="Cascadia Mono"/>
          <w:color w:val="008000"/>
        </w:rPr>
        <w:t>цикла</w:t>
      </w:r>
    </w:p>
    <w:p w14:paraId="155D9174" w14:textId="77777777" w:rsidR="00002508" w:rsidRPr="004C60B8" w:rsidRDefault="00002508" w:rsidP="00A21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ascadia Mono" w:eastAsia="Times New Roman" w:hAnsi="Cascadia Mono" w:cs="Cascadia Mono"/>
          <w:color w:val="000000"/>
        </w:rPr>
      </w:pPr>
      <w:r w:rsidRPr="004C60B8">
        <w:rPr>
          <w:rFonts w:ascii="Cascadia Mono" w:eastAsia="Times New Roman" w:hAnsi="Cascadia Mono" w:cs="Cascadia Mono"/>
          <w:color w:val="000000"/>
          <w:lang w:val="en-US"/>
        </w:rPr>
        <w:t xml:space="preserve">    </w:t>
      </w:r>
      <w:proofErr w:type="spellStart"/>
      <w:proofErr w:type="gramStart"/>
      <w:r w:rsidRPr="004C60B8">
        <w:rPr>
          <w:rFonts w:ascii="Cascadia Mono" w:eastAsia="Times New Roman" w:hAnsi="Cascadia Mono" w:cs="Cascadia Mono"/>
          <w:color w:val="000000"/>
        </w:rPr>
        <w:t>glutMainLoop</w:t>
      </w:r>
      <w:proofErr w:type="spellEnd"/>
      <w:r w:rsidRPr="004C60B8">
        <w:rPr>
          <w:rFonts w:ascii="Cascadia Mono" w:eastAsia="Times New Roman" w:hAnsi="Cascadia Mono" w:cs="Cascadia Mono"/>
          <w:color w:val="000000"/>
        </w:rPr>
        <w:t>(</w:t>
      </w:r>
      <w:proofErr w:type="gramEnd"/>
      <w:r w:rsidRPr="004C60B8">
        <w:rPr>
          <w:rFonts w:ascii="Cascadia Mono" w:eastAsia="Times New Roman" w:hAnsi="Cascadia Mono" w:cs="Cascadia Mono"/>
          <w:color w:val="000000"/>
        </w:rPr>
        <w:t>);</w:t>
      </w:r>
    </w:p>
    <w:p w14:paraId="41A1D2F3" w14:textId="77777777" w:rsidR="00002508" w:rsidRPr="004C60B8" w:rsidRDefault="00002508" w:rsidP="00A21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ascadia Mono" w:eastAsia="Times New Roman" w:hAnsi="Cascadia Mono" w:cs="Cascadia Mono"/>
          <w:color w:val="000000"/>
        </w:rPr>
      </w:pPr>
      <w:r w:rsidRPr="004C60B8">
        <w:rPr>
          <w:rFonts w:ascii="Cascadia Mono" w:eastAsia="Times New Roman" w:hAnsi="Cascadia Mono" w:cs="Cascadia Mono"/>
          <w:color w:val="000000"/>
        </w:rPr>
        <w:t xml:space="preserve">    </w:t>
      </w:r>
      <w:proofErr w:type="spellStart"/>
      <w:r w:rsidRPr="004C60B8">
        <w:rPr>
          <w:rFonts w:ascii="Cascadia Mono" w:eastAsia="Times New Roman" w:hAnsi="Cascadia Mono" w:cs="Cascadia Mono"/>
          <w:color w:val="0000FF"/>
        </w:rPr>
        <w:t>return</w:t>
      </w:r>
      <w:proofErr w:type="spellEnd"/>
      <w:r w:rsidRPr="004C60B8">
        <w:rPr>
          <w:rFonts w:ascii="Cascadia Mono" w:eastAsia="Times New Roman" w:hAnsi="Cascadia Mono" w:cs="Cascadia Mono"/>
          <w:color w:val="000000"/>
        </w:rPr>
        <w:t xml:space="preserve"> 0;</w:t>
      </w:r>
    </w:p>
    <w:p w14:paraId="78269CE0" w14:textId="77777777" w:rsidR="00002508" w:rsidRPr="004C60B8" w:rsidRDefault="00002508" w:rsidP="00A21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ascadia Mono" w:eastAsia="Times New Roman" w:hAnsi="Cascadia Mono" w:cs="Cascadia Mono"/>
          <w:color w:val="000000"/>
        </w:rPr>
      </w:pPr>
      <w:r w:rsidRPr="004C60B8">
        <w:rPr>
          <w:rFonts w:ascii="Cascadia Mono" w:eastAsia="Times New Roman" w:hAnsi="Cascadia Mono" w:cs="Cascadia Mono"/>
          <w:color w:val="000000"/>
        </w:rPr>
        <w:t>}</w:t>
      </w:r>
    </w:p>
    <w:p w14:paraId="6F817EDE" w14:textId="77777777" w:rsidR="005D6C70" w:rsidRPr="004C60B8" w:rsidRDefault="005D6C70" w:rsidP="00A21752">
      <w:pPr>
        <w:autoSpaceDE w:val="0"/>
        <w:autoSpaceDN w:val="0"/>
        <w:adjustRightInd w:val="0"/>
        <w:ind w:firstLine="0"/>
        <w:jc w:val="left"/>
      </w:pPr>
    </w:p>
    <w:sectPr w:rsidR="005D6C70" w:rsidRPr="004C60B8" w:rsidSect="00D60F71">
      <w:footerReference w:type="default" r:id="rId18"/>
      <w:pgSz w:w="11906" w:h="16838"/>
      <w:pgMar w:top="1134" w:right="850" w:bottom="1134" w:left="1134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882336C" w14:textId="77777777" w:rsidR="003556D9" w:rsidRPr="00D60F71" w:rsidRDefault="003556D9" w:rsidP="00D60F71">
      <w:pPr>
        <w:pStyle w:val="ae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endnote>
  <w:endnote w:type="continuationSeparator" w:id="0">
    <w:p w14:paraId="1B636227" w14:textId="77777777" w:rsidR="003556D9" w:rsidRPr="00D60F71" w:rsidRDefault="003556D9" w:rsidP="00D60F71">
      <w:pPr>
        <w:pStyle w:val="ae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81893660"/>
      <w:docPartObj>
        <w:docPartGallery w:val="Page Numbers (Bottom of Page)"/>
        <w:docPartUnique/>
      </w:docPartObj>
    </w:sdtPr>
    <w:sdtEndPr/>
    <w:sdtContent>
      <w:p w14:paraId="57158B80" w14:textId="7771E55A" w:rsidR="0098651F" w:rsidRDefault="0098651F">
        <w:pPr>
          <w:pStyle w:val="af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63796">
          <w:rPr>
            <w:noProof/>
          </w:rPr>
          <w:t>8</w:t>
        </w:r>
        <w:r>
          <w:fldChar w:fldCharType="end"/>
        </w:r>
      </w:p>
    </w:sdtContent>
  </w:sdt>
  <w:p w14:paraId="442CAA81" w14:textId="7DA2514A" w:rsidR="0098651F" w:rsidRPr="00C53ADA" w:rsidRDefault="0098651F" w:rsidP="00C53ADA">
    <w:pPr>
      <w:pStyle w:val="afe"/>
      <w:ind w:firstLine="0"/>
      <w:jc w:val="center"/>
      <w:rPr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49507B9" w14:textId="77777777" w:rsidR="003556D9" w:rsidRPr="00D60F71" w:rsidRDefault="003556D9" w:rsidP="00D60F71">
      <w:pPr>
        <w:pStyle w:val="ae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footnote>
  <w:footnote w:type="continuationSeparator" w:id="0">
    <w:p w14:paraId="651C576E" w14:textId="77777777" w:rsidR="003556D9" w:rsidRPr="00D60F71" w:rsidRDefault="003556D9" w:rsidP="00D60F71">
      <w:pPr>
        <w:pStyle w:val="ae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3"/>
    <w:multiLevelType w:val="singleLevel"/>
    <w:tmpl w:val="81C28E16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0000002"/>
    <w:multiLevelType w:val="multilevel"/>
    <w:tmpl w:val="62FA7D24"/>
    <w:name w:val="WW8Num2"/>
    <w:lvl w:ilvl="0">
      <w:start w:val="1"/>
      <w:numFmt w:val="none"/>
      <w:pStyle w:val="a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2" w15:restartNumberingAfterBreak="0">
    <w:nsid w:val="036571F4"/>
    <w:multiLevelType w:val="hybridMultilevel"/>
    <w:tmpl w:val="B79A2806"/>
    <w:lvl w:ilvl="0" w:tplc="2DEC24B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04903F0F"/>
    <w:multiLevelType w:val="hybridMultilevel"/>
    <w:tmpl w:val="3270439A"/>
    <w:lvl w:ilvl="0" w:tplc="FC701FB2">
      <w:start w:val="1"/>
      <w:numFmt w:val="decimal"/>
      <w:pStyle w:val="20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4" w15:restartNumberingAfterBreak="0">
    <w:nsid w:val="08B068A2"/>
    <w:multiLevelType w:val="multilevel"/>
    <w:tmpl w:val="2AFEC94E"/>
    <w:lvl w:ilvl="0">
      <w:start w:val="1"/>
      <w:numFmt w:val="decimal"/>
      <w:pStyle w:val="1"/>
      <w:lvlText w:val="%1"/>
      <w:lvlJc w:val="left"/>
      <w:pPr>
        <w:ind w:left="999" w:hanging="432"/>
      </w:pPr>
      <w:rPr>
        <w:rFonts w:hint="default"/>
      </w:rPr>
    </w:lvl>
    <w:lvl w:ilvl="1">
      <w:start w:val="1"/>
      <w:numFmt w:val="decimal"/>
      <w:pStyle w:val="21"/>
      <w:lvlText w:val="%1.%2"/>
      <w:lvlJc w:val="left"/>
      <w:pPr>
        <w:ind w:left="1389" w:hanging="68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1431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717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719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863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2151" w:hanging="1584"/>
      </w:pPr>
      <w:rPr>
        <w:rFonts w:hint="default"/>
      </w:rPr>
    </w:lvl>
  </w:abstractNum>
  <w:abstractNum w:abstractNumId="5" w15:restartNumberingAfterBreak="0">
    <w:nsid w:val="13B8245E"/>
    <w:multiLevelType w:val="multilevel"/>
    <w:tmpl w:val="B022929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4869FA"/>
    <w:multiLevelType w:val="multilevel"/>
    <w:tmpl w:val="CF9296AE"/>
    <w:lvl w:ilvl="0">
      <w:start w:val="2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7" w15:restartNumberingAfterBreak="0">
    <w:nsid w:val="182F7121"/>
    <w:multiLevelType w:val="multilevel"/>
    <w:tmpl w:val="B6D6B8A0"/>
    <w:lvl w:ilvl="0">
      <w:start w:val="1"/>
      <w:numFmt w:val="decimal"/>
      <w:lvlText w:val="%1."/>
      <w:lvlJc w:val="left"/>
      <w:pPr>
        <w:tabs>
          <w:tab w:val="num" w:pos="0"/>
        </w:tabs>
        <w:ind w:left="0" w:hanging="360"/>
      </w:pPr>
    </w:lvl>
    <w:lvl w:ilvl="1" w:tentative="1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</w:lvl>
    <w:lvl w:ilvl="2" w:tentative="1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entative="1">
      <w:start w:val="1"/>
      <w:numFmt w:val="decimal"/>
      <w:lvlText w:val="%5."/>
      <w:lvlJc w:val="left"/>
      <w:pPr>
        <w:tabs>
          <w:tab w:val="num" w:pos="2880"/>
        </w:tabs>
        <w:ind w:left="2880" w:hanging="360"/>
      </w:pPr>
    </w:lvl>
    <w:lvl w:ilvl="5" w:tentative="1">
      <w:start w:val="1"/>
      <w:numFmt w:val="decimal"/>
      <w:lvlText w:val="%6."/>
      <w:lvlJc w:val="left"/>
      <w:pPr>
        <w:tabs>
          <w:tab w:val="num" w:pos="3600"/>
        </w:tabs>
        <w:ind w:left="3600" w:hanging="360"/>
      </w:pPr>
    </w:lvl>
    <w:lvl w:ilvl="6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entative="1">
      <w:start w:val="1"/>
      <w:numFmt w:val="decimal"/>
      <w:lvlText w:val="%8."/>
      <w:lvlJc w:val="left"/>
      <w:pPr>
        <w:tabs>
          <w:tab w:val="num" w:pos="5040"/>
        </w:tabs>
        <w:ind w:left="5040" w:hanging="360"/>
      </w:pPr>
    </w:lvl>
    <w:lvl w:ilvl="8" w:tentative="1">
      <w:start w:val="1"/>
      <w:numFmt w:val="decimal"/>
      <w:lvlText w:val="%9."/>
      <w:lvlJc w:val="left"/>
      <w:pPr>
        <w:tabs>
          <w:tab w:val="num" w:pos="5760"/>
        </w:tabs>
        <w:ind w:left="5760" w:hanging="360"/>
      </w:pPr>
    </w:lvl>
  </w:abstractNum>
  <w:abstractNum w:abstractNumId="8" w15:restartNumberingAfterBreak="0">
    <w:nsid w:val="1BBA57D9"/>
    <w:multiLevelType w:val="multilevel"/>
    <w:tmpl w:val="B1FEDAF2"/>
    <w:lvl w:ilvl="0">
      <w:start w:val="1"/>
      <w:numFmt w:val="decimal"/>
      <w:lvlText w:val="%1.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9" w15:restartNumberingAfterBreak="0">
    <w:nsid w:val="1C7A1ED0"/>
    <w:multiLevelType w:val="hybridMultilevel"/>
    <w:tmpl w:val="8B441F8C"/>
    <w:lvl w:ilvl="0" w:tplc="6A2812AE">
      <w:start w:val="1"/>
      <w:numFmt w:val="decimal"/>
      <w:lvlText w:val="Рисунок %1 - 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E24A53"/>
    <w:multiLevelType w:val="hybridMultilevel"/>
    <w:tmpl w:val="34B8D798"/>
    <w:lvl w:ilvl="0" w:tplc="7FC2B4A6">
      <w:start w:val="1"/>
      <w:numFmt w:val="russianLower"/>
      <w:pStyle w:val="a0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1" w15:restartNumberingAfterBreak="0">
    <w:nsid w:val="23A653BB"/>
    <w:multiLevelType w:val="hybridMultilevel"/>
    <w:tmpl w:val="58C4C8F6"/>
    <w:lvl w:ilvl="0" w:tplc="FC8C2C18">
      <w:start w:val="1"/>
      <w:numFmt w:val="bullet"/>
      <w:pStyle w:val="a1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250E3643"/>
    <w:multiLevelType w:val="multilevel"/>
    <w:tmpl w:val="A324179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pStyle w:val="a2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13" w15:restartNumberingAfterBreak="0">
    <w:nsid w:val="27215EC4"/>
    <w:multiLevelType w:val="hybridMultilevel"/>
    <w:tmpl w:val="9E3AC8D4"/>
    <w:lvl w:ilvl="0" w:tplc="2DEC24B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273C5DE9"/>
    <w:multiLevelType w:val="hybridMultilevel"/>
    <w:tmpl w:val="24DA01C8"/>
    <w:lvl w:ilvl="0" w:tplc="0F381F74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5" w15:restartNumberingAfterBreak="0">
    <w:nsid w:val="2DCC29A1"/>
    <w:multiLevelType w:val="hybridMultilevel"/>
    <w:tmpl w:val="85F0B040"/>
    <w:lvl w:ilvl="0" w:tplc="0419000F">
      <w:start w:val="1"/>
      <w:numFmt w:val="decimal"/>
      <w:lvlText w:val="%1."/>
      <w:lvlJc w:val="left"/>
      <w:pPr>
        <w:ind w:left="1211" w:hanging="360"/>
      </w:p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6" w15:restartNumberingAfterBreak="0">
    <w:nsid w:val="2ECD37FA"/>
    <w:multiLevelType w:val="multilevel"/>
    <w:tmpl w:val="86AE4DB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F0766EE"/>
    <w:multiLevelType w:val="hybridMultilevel"/>
    <w:tmpl w:val="0B5AD318"/>
    <w:lvl w:ilvl="0" w:tplc="2DEC24B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8" w15:restartNumberingAfterBreak="0">
    <w:nsid w:val="303817CE"/>
    <w:multiLevelType w:val="multilevel"/>
    <w:tmpl w:val="CAF6E350"/>
    <w:lvl w:ilvl="0">
      <w:start w:val="1"/>
      <w:numFmt w:val="decimal"/>
      <w:lvlText w:val="%1"/>
      <w:lvlJc w:val="left"/>
      <w:pPr>
        <w:ind w:left="999" w:hanging="432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389" w:hanging="6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31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17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19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63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51" w:hanging="1584"/>
      </w:pPr>
      <w:rPr>
        <w:rFonts w:hint="default"/>
      </w:rPr>
    </w:lvl>
  </w:abstractNum>
  <w:abstractNum w:abstractNumId="19" w15:restartNumberingAfterBreak="0">
    <w:nsid w:val="32A36786"/>
    <w:multiLevelType w:val="hybridMultilevel"/>
    <w:tmpl w:val="865016C8"/>
    <w:lvl w:ilvl="0" w:tplc="2DEC24B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0" w15:restartNumberingAfterBreak="0">
    <w:nsid w:val="34B95627"/>
    <w:multiLevelType w:val="multilevel"/>
    <w:tmpl w:val="DDB888A6"/>
    <w:lvl w:ilvl="0">
      <w:start w:val="1"/>
      <w:numFmt w:val="decimal"/>
      <w:lvlText w:val="%1."/>
      <w:lvlJc w:val="left"/>
      <w:pPr>
        <w:tabs>
          <w:tab w:val="num" w:pos="0"/>
        </w:tabs>
        <w:ind w:left="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1" w15:restartNumberingAfterBreak="0">
    <w:nsid w:val="3AEB1849"/>
    <w:multiLevelType w:val="multilevel"/>
    <w:tmpl w:val="7BDAD580"/>
    <w:lvl w:ilvl="0">
      <w:start w:val="3"/>
      <w:numFmt w:val="decimal"/>
      <w:lvlText w:val="%1."/>
      <w:lvlJc w:val="left"/>
      <w:pPr>
        <w:ind w:left="999" w:hanging="432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389" w:hanging="6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31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17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19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63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51" w:hanging="1584"/>
      </w:pPr>
      <w:rPr>
        <w:rFonts w:hint="default"/>
      </w:rPr>
    </w:lvl>
  </w:abstractNum>
  <w:abstractNum w:abstractNumId="22" w15:restartNumberingAfterBreak="0">
    <w:nsid w:val="3D9A0A4C"/>
    <w:multiLevelType w:val="hybridMultilevel"/>
    <w:tmpl w:val="9296FC6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DEE1D05"/>
    <w:multiLevelType w:val="hybridMultilevel"/>
    <w:tmpl w:val="E09A2EA0"/>
    <w:lvl w:ilvl="0" w:tplc="2DEC24B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42934192"/>
    <w:multiLevelType w:val="multilevel"/>
    <w:tmpl w:val="D79ADB20"/>
    <w:lvl w:ilvl="0">
      <w:start w:val="2"/>
      <w:numFmt w:val="decimal"/>
      <w:lvlText w:val="%1."/>
      <w:lvlJc w:val="left"/>
      <w:pPr>
        <w:ind w:left="999" w:hanging="432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389" w:hanging="6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31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17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19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63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51" w:hanging="1584"/>
      </w:pPr>
      <w:rPr>
        <w:rFonts w:hint="default"/>
      </w:rPr>
    </w:lvl>
  </w:abstractNum>
  <w:abstractNum w:abstractNumId="25" w15:restartNumberingAfterBreak="0">
    <w:nsid w:val="43252190"/>
    <w:multiLevelType w:val="multilevel"/>
    <w:tmpl w:val="961E80F2"/>
    <w:lvl w:ilvl="0">
      <w:start w:val="1"/>
      <w:numFmt w:val="decimal"/>
      <w:lvlText w:val="%1."/>
      <w:lvlJc w:val="left"/>
      <w:pPr>
        <w:tabs>
          <w:tab w:val="num" w:pos="0"/>
        </w:tabs>
        <w:ind w:left="0" w:hanging="360"/>
      </w:pPr>
    </w:lvl>
    <w:lvl w:ilvl="1" w:tentative="1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</w:lvl>
    <w:lvl w:ilvl="2" w:tentative="1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entative="1">
      <w:start w:val="1"/>
      <w:numFmt w:val="decimal"/>
      <w:lvlText w:val="%5."/>
      <w:lvlJc w:val="left"/>
      <w:pPr>
        <w:tabs>
          <w:tab w:val="num" w:pos="2880"/>
        </w:tabs>
        <w:ind w:left="2880" w:hanging="360"/>
      </w:pPr>
    </w:lvl>
    <w:lvl w:ilvl="5" w:tentative="1">
      <w:start w:val="1"/>
      <w:numFmt w:val="decimal"/>
      <w:lvlText w:val="%6."/>
      <w:lvlJc w:val="left"/>
      <w:pPr>
        <w:tabs>
          <w:tab w:val="num" w:pos="3600"/>
        </w:tabs>
        <w:ind w:left="3600" w:hanging="360"/>
      </w:pPr>
    </w:lvl>
    <w:lvl w:ilvl="6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entative="1">
      <w:start w:val="1"/>
      <w:numFmt w:val="decimal"/>
      <w:lvlText w:val="%8."/>
      <w:lvlJc w:val="left"/>
      <w:pPr>
        <w:tabs>
          <w:tab w:val="num" w:pos="5040"/>
        </w:tabs>
        <w:ind w:left="5040" w:hanging="360"/>
      </w:pPr>
    </w:lvl>
    <w:lvl w:ilvl="8" w:tentative="1">
      <w:start w:val="1"/>
      <w:numFmt w:val="decimal"/>
      <w:lvlText w:val="%9."/>
      <w:lvlJc w:val="left"/>
      <w:pPr>
        <w:tabs>
          <w:tab w:val="num" w:pos="5760"/>
        </w:tabs>
        <w:ind w:left="5760" w:hanging="360"/>
      </w:pPr>
    </w:lvl>
  </w:abstractNum>
  <w:abstractNum w:abstractNumId="26" w15:restartNumberingAfterBreak="0">
    <w:nsid w:val="443314AD"/>
    <w:multiLevelType w:val="multilevel"/>
    <w:tmpl w:val="458EEBE0"/>
    <w:lvl w:ilvl="0">
      <w:start w:val="1"/>
      <w:numFmt w:val="decimal"/>
      <w:pStyle w:val="a3"/>
      <w:suff w:val="space"/>
      <w:lvlText w:val="Рис. %1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7" w15:restartNumberingAfterBreak="0">
    <w:nsid w:val="48844037"/>
    <w:multiLevelType w:val="multilevel"/>
    <w:tmpl w:val="8C5ABACA"/>
    <w:lvl w:ilvl="0">
      <w:start w:val="1"/>
      <w:numFmt w:val="decimal"/>
      <w:lvlText w:val="%1."/>
      <w:lvlJc w:val="left"/>
      <w:pPr>
        <w:tabs>
          <w:tab w:val="num" w:pos="1211"/>
        </w:tabs>
        <w:ind w:left="1211" w:hanging="360"/>
      </w:pPr>
    </w:lvl>
    <w:lvl w:ilvl="1" w:tentative="1">
      <w:start w:val="1"/>
      <w:numFmt w:val="decimal"/>
      <w:lvlText w:val="%2."/>
      <w:lvlJc w:val="left"/>
      <w:pPr>
        <w:tabs>
          <w:tab w:val="num" w:pos="1931"/>
        </w:tabs>
        <w:ind w:left="1931" w:hanging="360"/>
      </w:pPr>
    </w:lvl>
    <w:lvl w:ilvl="2" w:tentative="1">
      <w:start w:val="1"/>
      <w:numFmt w:val="decimal"/>
      <w:lvlText w:val="%3."/>
      <w:lvlJc w:val="left"/>
      <w:pPr>
        <w:tabs>
          <w:tab w:val="num" w:pos="2651"/>
        </w:tabs>
        <w:ind w:left="2651" w:hanging="360"/>
      </w:pPr>
    </w:lvl>
    <w:lvl w:ilvl="3" w:tentative="1">
      <w:start w:val="1"/>
      <w:numFmt w:val="decimal"/>
      <w:lvlText w:val="%4."/>
      <w:lvlJc w:val="left"/>
      <w:pPr>
        <w:tabs>
          <w:tab w:val="num" w:pos="3371"/>
        </w:tabs>
        <w:ind w:left="3371" w:hanging="360"/>
      </w:pPr>
    </w:lvl>
    <w:lvl w:ilvl="4" w:tentative="1">
      <w:start w:val="1"/>
      <w:numFmt w:val="decimal"/>
      <w:lvlText w:val="%5."/>
      <w:lvlJc w:val="left"/>
      <w:pPr>
        <w:tabs>
          <w:tab w:val="num" w:pos="4091"/>
        </w:tabs>
        <w:ind w:left="4091" w:hanging="360"/>
      </w:pPr>
    </w:lvl>
    <w:lvl w:ilvl="5" w:tentative="1">
      <w:start w:val="1"/>
      <w:numFmt w:val="decimal"/>
      <w:lvlText w:val="%6."/>
      <w:lvlJc w:val="left"/>
      <w:pPr>
        <w:tabs>
          <w:tab w:val="num" w:pos="4811"/>
        </w:tabs>
        <w:ind w:left="4811" w:hanging="360"/>
      </w:pPr>
    </w:lvl>
    <w:lvl w:ilvl="6" w:tentative="1">
      <w:start w:val="1"/>
      <w:numFmt w:val="decimal"/>
      <w:lvlText w:val="%7."/>
      <w:lvlJc w:val="left"/>
      <w:pPr>
        <w:tabs>
          <w:tab w:val="num" w:pos="5531"/>
        </w:tabs>
        <w:ind w:left="5531" w:hanging="360"/>
      </w:pPr>
    </w:lvl>
    <w:lvl w:ilvl="7" w:tentative="1">
      <w:start w:val="1"/>
      <w:numFmt w:val="decimal"/>
      <w:lvlText w:val="%8."/>
      <w:lvlJc w:val="left"/>
      <w:pPr>
        <w:tabs>
          <w:tab w:val="num" w:pos="6251"/>
        </w:tabs>
        <w:ind w:left="6251" w:hanging="360"/>
      </w:pPr>
    </w:lvl>
    <w:lvl w:ilvl="8" w:tentative="1">
      <w:start w:val="1"/>
      <w:numFmt w:val="decimal"/>
      <w:lvlText w:val="%9."/>
      <w:lvlJc w:val="left"/>
      <w:pPr>
        <w:tabs>
          <w:tab w:val="num" w:pos="6971"/>
        </w:tabs>
        <w:ind w:left="6971" w:hanging="360"/>
      </w:pPr>
    </w:lvl>
  </w:abstractNum>
  <w:abstractNum w:abstractNumId="28" w15:restartNumberingAfterBreak="0">
    <w:nsid w:val="49532B23"/>
    <w:multiLevelType w:val="hybridMultilevel"/>
    <w:tmpl w:val="62908E0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9EC310C"/>
    <w:multiLevelType w:val="hybridMultilevel"/>
    <w:tmpl w:val="A5E859F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53A66B6"/>
    <w:multiLevelType w:val="hybridMultilevel"/>
    <w:tmpl w:val="28CA5706"/>
    <w:lvl w:ilvl="0" w:tplc="2DEC24B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1" w15:restartNumberingAfterBreak="0">
    <w:nsid w:val="55D8009E"/>
    <w:multiLevelType w:val="hybridMultilevel"/>
    <w:tmpl w:val="D8B2B054"/>
    <w:lvl w:ilvl="0" w:tplc="2DEC24B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2" w15:restartNumberingAfterBreak="0">
    <w:nsid w:val="59153A6E"/>
    <w:multiLevelType w:val="multilevel"/>
    <w:tmpl w:val="8B8AC56E"/>
    <w:lvl w:ilvl="0">
      <w:start w:val="1"/>
      <w:numFmt w:val="decimal"/>
      <w:lvlText w:val="%1."/>
      <w:lvlJc w:val="left"/>
      <w:pPr>
        <w:tabs>
          <w:tab w:val="num" w:pos="0"/>
        </w:tabs>
        <w:ind w:left="0" w:hanging="360"/>
      </w:pPr>
    </w:lvl>
    <w:lvl w:ilvl="1" w:tentative="1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</w:lvl>
    <w:lvl w:ilvl="2" w:tentative="1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entative="1">
      <w:start w:val="1"/>
      <w:numFmt w:val="decimal"/>
      <w:lvlText w:val="%5."/>
      <w:lvlJc w:val="left"/>
      <w:pPr>
        <w:tabs>
          <w:tab w:val="num" w:pos="2880"/>
        </w:tabs>
        <w:ind w:left="2880" w:hanging="360"/>
      </w:pPr>
    </w:lvl>
    <w:lvl w:ilvl="5" w:tentative="1">
      <w:start w:val="1"/>
      <w:numFmt w:val="decimal"/>
      <w:lvlText w:val="%6."/>
      <w:lvlJc w:val="left"/>
      <w:pPr>
        <w:tabs>
          <w:tab w:val="num" w:pos="3600"/>
        </w:tabs>
        <w:ind w:left="3600" w:hanging="360"/>
      </w:pPr>
    </w:lvl>
    <w:lvl w:ilvl="6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entative="1">
      <w:start w:val="1"/>
      <w:numFmt w:val="decimal"/>
      <w:lvlText w:val="%8."/>
      <w:lvlJc w:val="left"/>
      <w:pPr>
        <w:tabs>
          <w:tab w:val="num" w:pos="5040"/>
        </w:tabs>
        <w:ind w:left="5040" w:hanging="360"/>
      </w:pPr>
    </w:lvl>
    <w:lvl w:ilvl="8" w:tentative="1">
      <w:start w:val="1"/>
      <w:numFmt w:val="decimal"/>
      <w:lvlText w:val="%9."/>
      <w:lvlJc w:val="left"/>
      <w:pPr>
        <w:tabs>
          <w:tab w:val="num" w:pos="5760"/>
        </w:tabs>
        <w:ind w:left="5760" w:hanging="360"/>
      </w:pPr>
    </w:lvl>
  </w:abstractNum>
  <w:abstractNum w:abstractNumId="33" w15:restartNumberingAfterBreak="0">
    <w:nsid w:val="5B505B96"/>
    <w:multiLevelType w:val="multilevel"/>
    <w:tmpl w:val="BCD27DE4"/>
    <w:lvl w:ilvl="0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71"/>
        </w:tabs>
        <w:ind w:left="337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91"/>
        </w:tabs>
        <w:ind w:left="409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31"/>
        </w:tabs>
        <w:ind w:left="553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51"/>
        </w:tabs>
        <w:ind w:left="625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D123824"/>
    <w:multiLevelType w:val="hybridMultilevel"/>
    <w:tmpl w:val="D9EAA19A"/>
    <w:lvl w:ilvl="0" w:tplc="25F0B318">
      <w:start w:val="1"/>
      <w:numFmt w:val="decimal"/>
      <w:pStyle w:val="a4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5" w15:restartNumberingAfterBreak="0">
    <w:nsid w:val="655373ED"/>
    <w:multiLevelType w:val="multilevel"/>
    <w:tmpl w:val="5004288E"/>
    <w:lvl w:ilvl="0">
      <w:start w:val="1"/>
      <w:numFmt w:val="decimal"/>
      <w:lvlText w:val="%1."/>
      <w:lvlJc w:val="left"/>
      <w:pPr>
        <w:tabs>
          <w:tab w:val="num" w:pos="1211"/>
        </w:tabs>
        <w:ind w:left="1211" w:hanging="360"/>
      </w:pPr>
    </w:lvl>
    <w:lvl w:ilvl="1" w:tentative="1">
      <w:start w:val="1"/>
      <w:numFmt w:val="decimal"/>
      <w:lvlText w:val="%2."/>
      <w:lvlJc w:val="left"/>
      <w:pPr>
        <w:tabs>
          <w:tab w:val="num" w:pos="1931"/>
        </w:tabs>
        <w:ind w:left="1931" w:hanging="360"/>
      </w:pPr>
    </w:lvl>
    <w:lvl w:ilvl="2" w:tentative="1">
      <w:start w:val="1"/>
      <w:numFmt w:val="decimal"/>
      <w:lvlText w:val="%3."/>
      <w:lvlJc w:val="left"/>
      <w:pPr>
        <w:tabs>
          <w:tab w:val="num" w:pos="2651"/>
        </w:tabs>
        <w:ind w:left="2651" w:hanging="360"/>
      </w:pPr>
    </w:lvl>
    <w:lvl w:ilvl="3" w:tentative="1">
      <w:start w:val="1"/>
      <w:numFmt w:val="decimal"/>
      <w:lvlText w:val="%4."/>
      <w:lvlJc w:val="left"/>
      <w:pPr>
        <w:tabs>
          <w:tab w:val="num" w:pos="3371"/>
        </w:tabs>
        <w:ind w:left="3371" w:hanging="360"/>
      </w:pPr>
    </w:lvl>
    <w:lvl w:ilvl="4" w:tentative="1">
      <w:start w:val="1"/>
      <w:numFmt w:val="decimal"/>
      <w:lvlText w:val="%5."/>
      <w:lvlJc w:val="left"/>
      <w:pPr>
        <w:tabs>
          <w:tab w:val="num" w:pos="4091"/>
        </w:tabs>
        <w:ind w:left="4091" w:hanging="360"/>
      </w:pPr>
    </w:lvl>
    <w:lvl w:ilvl="5" w:tentative="1">
      <w:start w:val="1"/>
      <w:numFmt w:val="decimal"/>
      <w:lvlText w:val="%6."/>
      <w:lvlJc w:val="left"/>
      <w:pPr>
        <w:tabs>
          <w:tab w:val="num" w:pos="4811"/>
        </w:tabs>
        <w:ind w:left="4811" w:hanging="360"/>
      </w:pPr>
    </w:lvl>
    <w:lvl w:ilvl="6" w:tentative="1">
      <w:start w:val="1"/>
      <w:numFmt w:val="decimal"/>
      <w:lvlText w:val="%7."/>
      <w:lvlJc w:val="left"/>
      <w:pPr>
        <w:tabs>
          <w:tab w:val="num" w:pos="5531"/>
        </w:tabs>
        <w:ind w:left="5531" w:hanging="360"/>
      </w:pPr>
    </w:lvl>
    <w:lvl w:ilvl="7" w:tentative="1">
      <w:start w:val="1"/>
      <w:numFmt w:val="decimal"/>
      <w:lvlText w:val="%8."/>
      <w:lvlJc w:val="left"/>
      <w:pPr>
        <w:tabs>
          <w:tab w:val="num" w:pos="6251"/>
        </w:tabs>
        <w:ind w:left="6251" w:hanging="360"/>
      </w:pPr>
    </w:lvl>
    <w:lvl w:ilvl="8" w:tentative="1">
      <w:start w:val="1"/>
      <w:numFmt w:val="decimal"/>
      <w:lvlText w:val="%9."/>
      <w:lvlJc w:val="left"/>
      <w:pPr>
        <w:tabs>
          <w:tab w:val="num" w:pos="6971"/>
        </w:tabs>
        <w:ind w:left="6971" w:hanging="360"/>
      </w:pPr>
    </w:lvl>
  </w:abstractNum>
  <w:abstractNum w:abstractNumId="36" w15:restartNumberingAfterBreak="0">
    <w:nsid w:val="67FC70B2"/>
    <w:multiLevelType w:val="hybridMultilevel"/>
    <w:tmpl w:val="6F4C2824"/>
    <w:lvl w:ilvl="0" w:tplc="70526CC8">
      <w:start w:val="1"/>
      <w:numFmt w:val="decimal"/>
      <w:pStyle w:val="a5"/>
      <w:lvlText w:val="%1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7" w15:restartNumberingAfterBreak="0">
    <w:nsid w:val="69B51D24"/>
    <w:multiLevelType w:val="multilevel"/>
    <w:tmpl w:val="6F544936"/>
    <w:styleLink w:val="22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38" w15:restartNumberingAfterBreak="0">
    <w:nsid w:val="69D561FC"/>
    <w:multiLevelType w:val="multilevel"/>
    <w:tmpl w:val="A0661B7C"/>
    <w:lvl w:ilvl="0">
      <w:start w:val="1"/>
      <w:numFmt w:val="bullet"/>
      <w:lvlText w:val=""/>
      <w:lvlJc w:val="left"/>
      <w:pPr>
        <w:tabs>
          <w:tab w:val="num" w:pos="0"/>
        </w:tabs>
        <w:ind w:left="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FDA5BC5"/>
    <w:multiLevelType w:val="multilevel"/>
    <w:tmpl w:val="BFD01092"/>
    <w:lvl w:ilvl="0">
      <w:start w:val="1"/>
      <w:numFmt w:val="decimal"/>
      <w:pStyle w:val="a6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0" w15:restartNumberingAfterBreak="0">
    <w:nsid w:val="721A177E"/>
    <w:multiLevelType w:val="hybridMultilevel"/>
    <w:tmpl w:val="9E3AB358"/>
    <w:lvl w:ilvl="0" w:tplc="4B4E73C2">
      <w:start w:val="1"/>
      <w:numFmt w:val="bullet"/>
      <w:pStyle w:val="-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58DA24F8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C4C6974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31B0BE0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D8F85A4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5FE8CD6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D40EBF0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531CF3B6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208A96DA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0"/>
  </w:num>
  <w:num w:numId="3">
    <w:abstractNumId w:val="40"/>
  </w:num>
  <w:num w:numId="4">
    <w:abstractNumId w:val="4"/>
  </w:num>
  <w:num w:numId="5">
    <w:abstractNumId w:val="11"/>
  </w:num>
  <w:num w:numId="6">
    <w:abstractNumId w:val="10"/>
  </w:num>
  <w:num w:numId="7">
    <w:abstractNumId w:val="34"/>
  </w:num>
  <w:num w:numId="8">
    <w:abstractNumId w:val="3"/>
  </w:num>
  <w:num w:numId="9">
    <w:abstractNumId w:val="36"/>
  </w:num>
  <w:num w:numId="10">
    <w:abstractNumId w:val="37"/>
  </w:num>
  <w:num w:numId="11">
    <w:abstractNumId w:val="1"/>
  </w:num>
  <w:num w:numId="12">
    <w:abstractNumId w:val="34"/>
    <w:lvlOverride w:ilvl="0">
      <w:startOverride w:val="1"/>
    </w:lvlOverride>
  </w:num>
  <w:num w:numId="13">
    <w:abstractNumId w:val="39"/>
  </w:num>
  <w:num w:numId="14">
    <w:abstractNumId w:val="26"/>
  </w:num>
  <w:num w:numId="15">
    <w:abstractNumId w:val="14"/>
  </w:num>
  <w:num w:numId="16">
    <w:abstractNumId w:val="15"/>
  </w:num>
  <w:num w:numId="17">
    <w:abstractNumId w:val="29"/>
  </w:num>
  <w:num w:numId="18">
    <w:abstractNumId w:val="8"/>
  </w:num>
  <w:num w:numId="19">
    <w:abstractNumId w:val="6"/>
  </w:num>
  <w:num w:numId="20">
    <w:abstractNumId w:val="18"/>
  </w:num>
  <w:num w:numId="21">
    <w:abstractNumId w:val="17"/>
  </w:num>
  <w:num w:numId="22">
    <w:abstractNumId w:val="31"/>
  </w:num>
  <w:num w:numId="23">
    <w:abstractNumId w:val="24"/>
  </w:num>
  <w:num w:numId="24">
    <w:abstractNumId w:val="21"/>
  </w:num>
  <w:num w:numId="25">
    <w:abstractNumId w:val="2"/>
  </w:num>
  <w:num w:numId="26">
    <w:abstractNumId w:val="23"/>
  </w:num>
  <w:num w:numId="27">
    <w:abstractNumId w:val="13"/>
  </w:num>
  <w:num w:numId="28">
    <w:abstractNumId w:val="30"/>
  </w:num>
  <w:num w:numId="29">
    <w:abstractNumId w:val="19"/>
  </w:num>
  <w:num w:numId="30">
    <w:abstractNumId w:val="9"/>
  </w:num>
  <w:num w:numId="31">
    <w:abstractNumId w:val="22"/>
  </w:num>
  <w:num w:numId="32">
    <w:abstractNumId w:val="28"/>
  </w:num>
  <w:num w:numId="33">
    <w:abstractNumId w:val="7"/>
  </w:num>
  <w:num w:numId="34">
    <w:abstractNumId w:val="20"/>
  </w:num>
  <w:num w:numId="35">
    <w:abstractNumId w:val="38"/>
  </w:num>
  <w:num w:numId="36">
    <w:abstractNumId w:val="32"/>
  </w:num>
  <w:num w:numId="37">
    <w:abstractNumId w:val="25"/>
  </w:num>
  <w:num w:numId="38">
    <w:abstractNumId w:val="27"/>
  </w:num>
  <w:num w:numId="39">
    <w:abstractNumId w:val="35"/>
  </w:num>
  <w:num w:numId="40">
    <w:abstractNumId w:val="5"/>
  </w:num>
  <w:num w:numId="41">
    <w:abstractNumId w:val="16"/>
  </w:num>
  <w:num w:numId="42">
    <w:abstractNumId w:val="33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40"/>
  <w:removePersonalInformation/>
  <w:removeDateAndTime/>
  <w:proofState w:spelling="clean" w:grammar="clean"/>
  <w:attachedTemplate r:id="rId1"/>
  <w:documentProtection w:formatting="1" w:enforcement="0"/>
  <w:styleLockTheme/>
  <w:styleLockQFSet/>
  <w:defaultTabStop w:val="708"/>
  <w:drawingGridHorizontalSpacing w:val="14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36A8"/>
    <w:rsid w:val="00002508"/>
    <w:rsid w:val="00003463"/>
    <w:rsid w:val="00011C8E"/>
    <w:rsid w:val="0001256E"/>
    <w:rsid w:val="00025991"/>
    <w:rsid w:val="00031198"/>
    <w:rsid w:val="00035C4C"/>
    <w:rsid w:val="0003648D"/>
    <w:rsid w:val="0003656F"/>
    <w:rsid w:val="00037BCA"/>
    <w:rsid w:val="00041D5D"/>
    <w:rsid w:val="00045011"/>
    <w:rsid w:val="00045FCD"/>
    <w:rsid w:val="00054D7C"/>
    <w:rsid w:val="0005607C"/>
    <w:rsid w:val="000563AA"/>
    <w:rsid w:val="00060D9E"/>
    <w:rsid w:val="0006172D"/>
    <w:rsid w:val="00062049"/>
    <w:rsid w:val="00063A15"/>
    <w:rsid w:val="00064E8B"/>
    <w:rsid w:val="00066503"/>
    <w:rsid w:val="000736E8"/>
    <w:rsid w:val="00075CF2"/>
    <w:rsid w:val="0007755F"/>
    <w:rsid w:val="0008127A"/>
    <w:rsid w:val="00085D6E"/>
    <w:rsid w:val="00090579"/>
    <w:rsid w:val="00092390"/>
    <w:rsid w:val="00095910"/>
    <w:rsid w:val="00095A3E"/>
    <w:rsid w:val="000961DE"/>
    <w:rsid w:val="000A6A2F"/>
    <w:rsid w:val="000B1034"/>
    <w:rsid w:val="000B1EE3"/>
    <w:rsid w:val="000B1F41"/>
    <w:rsid w:val="000B5D9C"/>
    <w:rsid w:val="000B733F"/>
    <w:rsid w:val="000C2BD4"/>
    <w:rsid w:val="000E2FD8"/>
    <w:rsid w:val="000E4EA2"/>
    <w:rsid w:val="000F71FD"/>
    <w:rsid w:val="00105463"/>
    <w:rsid w:val="0010727C"/>
    <w:rsid w:val="00111A18"/>
    <w:rsid w:val="00111FF9"/>
    <w:rsid w:val="00122535"/>
    <w:rsid w:val="00135E5B"/>
    <w:rsid w:val="00151BEC"/>
    <w:rsid w:val="0015295A"/>
    <w:rsid w:val="001546CD"/>
    <w:rsid w:val="00162375"/>
    <w:rsid w:val="001627F2"/>
    <w:rsid w:val="00175425"/>
    <w:rsid w:val="0017789B"/>
    <w:rsid w:val="00182D3A"/>
    <w:rsid w:val="001832F5"/>
    <w:rsid w:val="00185F11"/>
    <w:rsid w:val="00187005"/>
    <w:rsid w:val="00191035"/>
    <w:rsid w:val="0019785F"/>
    <w:rsid w:val="001A764A"/>
    <w:rsid w:val="001B1B03"/>
    <w:rsid w:val="001B32F7"/>
    <w:rsid w:val="001C06A6"/>
    <w:rsid w:val="001C4532"/>
    <w:rsid w:val="001C52E9"/>
    <w:rsid w:val="001C5950"/>
    <w:rsid w:val="001C5B5B"/>
    <w:rsid w:val="001D32C6"/>
    <w:rsid w:val="001E5220"/>
    <w:rsid w:val="001E5926"/>
    <w:rsid w:val="001E620D"/>
    <w:rsid w:val="001E6E38"/>
    <w:rsid w:val="001E7661"/>
    <w:rsid w:val="001F5D65"/>
    <w:rsid w:val="0020070E"/>
    <w:rsid w:val="002022C7"/>
    <w:rsid w:val="00217B35"/>
    <w:rsid w:val="002216B7"/>
    <w:rsid w:val="00221C35"/>
    <w:rsid w:val="002273EC"/>
    <w:rsid w:val="00236412"/>
    <w:rsid w:val="00237987"/>
    <w:rsid w:val="00237C7A"/>
    <w:rsid w:val="00240C34"/>
    <w:rsid w:val="00240F15"/>
    <w:rsid w:val="0024202F"/>
    <w:rsid w:val="00242B38"/>
    <w:rsid w:val="002439F3"/>
    <w:rsid w:val="00250514"/>
    <w:rsid w:val="002523D2"/>
    <w:rsid w:val="0025334A"/>
    <w:rsid w:val="002563BA"/>
    <w:rsid w:val="002621B8"/>
    <w:rsid w:val="00262A24"/>
    <w:rsid w:val="00263013"/>
    <w:rsid w:val="002632D6"/>
    <w:rsid w:val="00265455"/>
    <w:rsid w:val="0026729C"/>
    <w:rsid w:val="002779FC"/>
    <w:rsid w:val="00281943"/>
    <w:rsid w:val="002834B3"/>
    <w:rsid w:val="00286F89"/>
    <w:rsid w:val="002A3255"/>
    <w:rsid w:val="002A60A8"/>
    <w:rsid w:val="002B2F64"/>
    <w:rsid w:val="002B4397"/>
    <w:rsid w:val="002B5A7F"/>
    <w:rsid w:val="002D0B0D"/>
    <w:rsid w:val="002D1672"/>
    <w:rsid w:val="002D5C58"/>
    <w:rsid w:val="002E14B4"/>
    <w:rsid w:val="002E15A5"/>
    <w:rsid w:val="002E373A"/>
    <w:rsid w:val="002E76FE"/>
    <w:rsid w:val="002E7750"/>
    <w:rsid w:val="002F1564"/>
    <w:rsid w:val="0030071C"/>
    <w:rsid w:val="00312B77"/>
    <w:rsid w:val="0031304B"/>
    <w:rsid w:val="003178FF"/>
    <w:rsid w:val="00321776"/>
    <w:rsid w:val="0032459F"/>
    <w:rsid w:val="00326923"/>
    <w:rsid w:val="00327A23"/>
    <w:rsid w:val="00340A3A"/>
    <w:rsid w:val="0034104C"/>
    <w:rsid w:val="00341229"/>
    <w:rsid w:val="00341A02"/>
    <w:rsid w:val="00344B49"/>
    <w:rsid w:val="00351C5E"/>
    <w:rsid w:val="003556D9"/>
    <w:rsid w:val="00360660"/>
    <w:rsid w:val="003633C0"/>
    <w:rsid w:val="00371E39"/>
    <w:rsid w:val="0037417C"/>
    <w:rsid w:val="00374C59"/>
    <w:rsid w:val="003775BC"/>
    <w:rsid w:val="0038265D"/>
    <w:rsid w:val="00384ECC"/>
    <w:rsid w:val="00386D8B"/>
    <w:rsid w:val="00394840"/>
    <w:rsid w:val="00395E78"/>
    <w:rsid w:val="003B03DD"/>
    <w:rsid w:val="003B2153"/>
    <w:rsid w:val="003B7418"/>
    <w:rsid w:val="003C218B"/>
    <w:rsid w:val="003C7D34"/>
    <w:rsid w:val="003D1DE4"/>
    <w:rsid w:val="003D414E"/>
    <w:rsid w:val="003E2323"/>
    <w:rsid w:val="003E4132"/>
    <w:rsid w:val="003E4935"/>
    <w:rsid w:val="003E4C57"/>
    <w:rsid w:val="003E4C7B"/>
    <w:rsid w:val="003E7C59"/>
    <w:rsid w:val="003F274E"/>
    <w:rsid w:val="00401540"/>
    <w:rsid w:val="00403976"/>
    <w:rsid w:val="0040671E"/>
    <w:rsid w:val="00414ED5"/>
    <w:rsid w:val="004156CB"/>
    <w:rsid w:val="00430251"/>
    <w:rsid w:val="004329C7"/>
    <w:rsid w:val="004430D9"/>
    <w:rsid w:val="00447171"/>
    <w:rsid w:val="00453CBA"/>
    <w:rsid w:val="004557D2"/>
    <w:rsid w:val="00456558"/>
    <w:rsid w:val="00460ACF"/>
    <w:rsid w:val="0047559C"/>
    <w:rsid w:val="00475C3D"/>
    <w:rsid w:val="0048473A"/>
    <w:rsid w:val="00493ECD"/>
    <w:rsid w:val="00493F57"/>
    <w:rsid w:val="00497F6F"/>
    <w:rsid w:val="004A5302"/>
    <w:rsid w:val="004A5B45"/>
    <w:rsid w:val="004B37E8"/>
    <w:rsid w:val="004B5CD2"/>
    <w:rsid w:val="004B600A"/>
    <w:rsid w:val="004C60B8"/>
    <w:rsid w:val="004C78DA"/>
    <w:rsid w:val="004D0120"/>
    <w:rsid w:val="004D6D91"/>
    <w:rsid w:val="004E613B"/>
    <w:rsid w:val="004F11A2"/>
    <w:rsid w:val="004F2A89"/>
    <w:rsid w:val="004F4779"/>
    <w:rsid w:val="004F4D1F"/>
    <w:rsid w:val="004F7F88"/>
    <w:rsid w:val="00506F69"/>
    <w:rsid w:val="00507B90"/>
    <w:rsid w:val="00511391"/>
    <w:rsid w:val="00513DEE"/>
    <w:rsid w:val="005146BC"/>
    <w:rsid w:val="005169F0"/>
    <w:rsid w:val="00516DFF"/>
    <w:rsid w:val="00524A41"/>
    <w:rsid w:val="00525E40"/>
    <w:rsid w:val="00525EDA"/>
    <w:rsid w:val="005302F2"/>
    <w:rsid w:val="00533468"/>
    <w:rsid w:val="005356AC"/>
    <w:rsid w:val="005410E4"/>
    <w:rsid w:val="00543F39"/>
    <w:rsid w:val="00544F2D"/>
    <w:rsid w:val="005520CF"/>
    <w:rsid w:val="0055492C"/>
    <w:rsid w:val="00565142"/>
    <w:rsid w:val="00566333"/>
    <w:rsid w:val="0056786D"/>
    <w:rsid w:val="0057316C"/>
    <w:rsid w:val="005736FF"/>
    <w:rsid w:val="0057482E"/>
    <w:rsid w:val="0057705F"/>
    <w:rsid w:val="005A5FA3"/>
    <w:rsid w:val="005B0D6C"/>
    <w:rsid w:val="005C2332"/>
    <w:rsid w:val="005C40E0"/>
    <w:rsid w:val="005D2800"/>
    <w:rsid w:val="005D6C70"/>
    <w:rsid w:val="005E4F2A"/>
    <w:rsid w:val="005E5C1D"/>
    <w:rsid w:val="005F47D1"/>
    <w:rsid w:val="005F5D88"/>
    <w:rsid w:val="00601F8B"/>
    <w:rsid w:val="006033AC"/>
    <w:rsid w:val="0060453B"/>
    <w:rsid w:val="006060DA"/>
    <w:rsid w:val="00607EF0"/>
    <w:rsid w:val="0061448D"/>
    <w:rsid w:val="00620032"/>
    <w:rsid w:val="006273D9"/>
    <w:rsid w:val="00630E13"/>
    <w:rsid w:val="006342FF"/>
    <w:rsid w:val="00647B9F"/>
    <w:rsid w:val="006505F3"/>
    <w:rsid w:val="006523BA"/>
    <w:rsid w:val="00663A31"/>
    <w:rsid w:val="006722A3"/>
    <w:rsid w:val="00674524"/>
    <w:rsid w:val="00675B8F"/>
    <w:rsid w:val="006778B2"/>
    <w:rsid w:val="006A0516"/>
    <w:rsid w:val="006A5D2D"/>
    <w:rsid w:val="006B0B6C"/>
    <w:rsid w:val="006B1A76"/>
    <w:rsid w:val="006B3E75"/>
    <w:rsid w:val="006B4CA3"/>
    <w:rsid w:val="006C7A54"/>
    <w:rsid w:val="006D48B0"/>
    <w:rsid w:val="006E1FF7"/>
    <w:rsid w:val="006E2B77"/>
    <w:rsid w:val="006E7B40"/>
    <w:rsid w:val="006F2E24"/>
    <w:rsid w:val="006F5675"/>
    <w:rsid w:val="006F5F48"/>
    <w:rsid w:val="00700485"/>
    <w:rsid w:val="007037DE"/>
    <w:rsid w:val="0070592F"/>
    <w:rsid w:val="007114C2"/>
    <w:rsid w:val="0071183B"/>
    <w:rsid w:val="00715648"/>
    <w:rsid w:val="007246FB"/>
    <w:rsid w:val="007367E5"/>
    <w:rsid w:val="0074025C"/>
    <w:rsid w:val="00751A36"/>
    <w:rsid w:val="0075210F"/>
    <w:rsid w:val="007531CD"/>
    <w:rsid w:val="007535C7"/>
    <w:rsid w:val="00755A3D"/>
    <w:rsid w:val="00763796"/>
    <w:rsid w:val="00764ADC"/>
    <w:rsid w:val="00773594"/>
    <w:rsid w:val="00773993"/>
    <w:rsid w:val="00781BBC"/>
    <w:rsid w:val="0078465D"/>
    <w:rsid w:val="00792930"/>
    <w:rsid w:val="007930ED"/>
    <w:rsid w:val="007A0DD6"/>
    <w:rsid w:val="007B214A"/>
    <w:rsid w:val="007B2556"/>
    <w:rsid w:val="007B6B05"/>
    <w:rsid w:val="007C266C"/>
    <w:rsid w:val="007C378E"/>
    <w:rsid w:val="007D0609"/>
    <w:rsid w:val="007D3A85"/>
    <w:rsid w:val="007D447C"/>
    <w:rsid w:val="007E0985"/>
    <w:rsid w:val="007E0A4D"/>
    <w:rsid w:val="007F1CFE"/>
    <w:rsid w:val="007F1E1D"/>
    <w:rsid w:val="007F57AB"/>
    <w:rsid w:val="008028FE"/>
    <w:rsid w:val="008045D8"/>
    <w:rsid w:val="00810E41"/>
    <w:rsid w:val="0081327C"/>
    <w:rsid w:val="008145FE"/>
    <w:rsid w:val="00822B59"/>
    <w:rsid w:val="008244CC"/>
    <w:rsid w:val="00826624"/>
    <w:rsid w:val="008267A6"/>
    <w:rsid w:val="00826C30"/>
    <w:rsid w:val="008302C7"/>
    <w:rsid w:val="00830731"/>
    <w:rsid w:val="00830F2D"/>
    <w:rsid w:val="00835753"/>
    <w:rsid w:val="008436A8"/>
    <w:rsid w:val="008448E8"/>
    <w:rsid w:val="00845107"/>
    <w:rsid w:val="0084761A"/>
    <w:rsid w:val="00853432"/>
    <w:rsid w:val="00856000"/>
    <w:rsid w:val="008636D0"/>
    <w:rsid w:val="00863AF9"/>
    <w:rsid w:val="00877A00"/>
    <w:rsid w:val="0088104B"/>
    <w:rsid w:val="00887DAF"/>
    <w:rsid w:val="008A009F"/>
    <w:rsid w:val="008A50C5"/>
    <w:rsid w:val="008B0D79"/>
    <w:rsid w:val="008B1C72"/>
    <w:rsid w:val="008C0B1C"/>
    <w:rsid w:val="008C63B2"/>
    <w:rsid w:val="008D5C27"/>
    <w:rsid w:val="008D6C4D"/>
    <w:rsid w:val="008E3683"/>
    <w:rsid w:val="008F54B3"/>
    <w:rsid w:val="008F784C"/>
    <w:rsid w:val="00901CCC"/>
    <w:rsid w:val="00901FC4"/>
    <w:rsid w:val="00917645"/>
    <w:rsid w:val="00917D90"/>
    <w:rsid w:val="00923E95"/>
    <w:rsid w:val="009267E9"/>
    <w:rsid w:val="009269B3"/>
    <w:rsid w:val="00934450"/>
    <w:rsid w:val="0093477C"/>
    <w:rsid w:val="009407E2"/>
    <w:rsid w:val="00953752"/>
    <w:rsid w:val="00955227"/>
    <w:rsid w:val="00961BBB"/>
    <w:rsid w:val="00976D15"/>
    <w:rsid w:val="00983861"/>
    <w:rsid w:val="00984522"/>
    <w:rsid w:val="00985035"/>
    <w:rsid w:val="0098651F"/>
    <w:rsid w:val="00992F76"/>
    <w:rsid w:val="009A58F5"/>
    <w:rsid w:val="009A77CB"/>
    <w:rsid w:val="009B0BF2"/>
    <w:rsid w:val="009B1702"/>
    <w:rsid w:val="009B21FF"/>
    <w:rsid w:val="009C0CF1"/>
    <w:rsid w:val="009D0645"/>
    <w:rsid w:val="009D6B0D"/>
    <w:rsid w:val="009E173D"/>
    <w:rsid w:val="009E5A48"/>
    <w:rsid w:val="009F2163"/>
    <w:rsid w:val="009F270C"/>
    <w:rsid w:val="009F4740"/>
    <w:rsid w:val="009F5065"/>
    <w:rsid w:val="009F671B"/>
    <w:rsid w:val="009F68B8"/>
    <w:rsid w:val="00A00C8B"/>
    <w:rsid w:val="00A07FCC"/>
    <w:rsid w:val="00A2111C"/>
    <w:rsid w:val="00A21752"/>
    <w:rsid w:val="00A233A8"/>
    <w:rsid w:val="00A37449"/>
    <w:rsid w:val="00A432F0"/>
    <w:rsid w:val="00A4564D"/>
    <w:rsid w:val="00A50E8F"/>
    <w:rsid w:val="00A515EE"/>
    <w:rsid w:val="00A63C37"/>
    <w:rsid w:val="00A64183"/>
    <w:rsid w:val="00A64252"/>
    <w:rsid w:val="00A73595"/>
    <w:rsid w:val="00A739B9"/>
    <w:rsid w:val="00A76723"/>
    <w:rsid w:val="00A77EC8"/>
    <w:rsid w:val="00A8054E"/>
    <w:rsid w:val="00A81009"/>
    <w:rsid w:val="00A81FC6"/>
    <w:rsid w:val="00A95BAF"/>
    <w:rsid w:val="00A97310"/>
    <w:rsid w:val="00AB3C76"/>
    <w:rsid w:val="00AB79F9"/>
    <w:rsid w:val="00AC0422"/>
    <w:rsid w:val="00AC48A6"/>
    <w:rsid w:val="00AD03E2"/>
    <w:rsid w:val="00AE1D8A"/>
    <w:rsid w:val="00AE1FDE"/>
    <w:rsid w:val="00AE243B"/>
    <w:rsid w:val="00AE39FA"/>
    <w:rsid w:val="00AE53D9"/>
    <w:rsid w:val="00AF270C"/>
    <w:rsid w:val="00AF3008"/>
    <w:rsid w:val="00B0161B"/>
    <w:rsid w:val="00B1201C"/>
    <w:rsid w:val="00B120FE"/>
    <w:rsid w:val="00B13B4B"/>
    <w:rsid w:val="00B179F3"/>
    <w:rsid w:val="00B26B31"/>
    <w:rsid w:val="00B40ADB"/>
    <w:rsid w:val="00B53DFE"/>
    <w:rsid w:val="00B57316"/>
    <w:rsid w:val="00B64C6C"/>
    <w:rsid w:val="00B705A3"/>
    <w:rsid w:val="00B766ED"/>
    <w:rsid w:val="00B95B59"/>
    <w:rsid w:val="00B968FE"/>
    <w:rsid w:val="00BA0C7D"/>
    <w:rsid w:val="00BA496F"/>
    <w:rsid w:val="00BB3E31"/>
    <w:rsid w:val="00BC3413"/>
    <w:rsid w:val="00BC55DF"/>
    <w:rsid w:val="00BC7098"/>
    <w:rsid w:val="00BD5BC2"/>
    <w:rsid w:val="00BE19C9"/>
    <w:rsid w:val="00BE1C48"/>
    <w:rsid w:val="00BE6B47"/>
    <w:rsid w:val="00BF39B1"/>
    <w:rsid w:val="00BF4854"/>
    <w:rsid w:val="00C11638"/>
    <w:rsid w:val="00C1387D"/>
    <w:rsid w:val="00C174D6"/>
    <w:rsid w:val="00C20AE2"/>
    <w:rsid w:val="00C212CE"/>
    <w:rsid w:val="00C22F4D"/>
    <w:rsid w:val="00C257DC"/>
    <w:rsid w:val="00C31966"/>
    <w:rsid w:val="00C32FD1"/>
    <w:rsid w:val="00C33CFC"/>
    <w:rsid w:val="00C3647E"/>
    <w:rsid w:val="00C36F05"/>
    <w:rsid w:val="00C469D8"/>
    <w:rsid w:val="00C5031D"/>
    <w:rsid w:val="00C53ADA"/>
    <w:rsid w:val="00C6615B"/>
    <w:rsid w:val="00C671F3"/>
    <w:rsid w:val="00C67DCE"/>
    <w:rsid w:val="00C77E41"/>
    <w:rsid w:val="00C80CBC"/>
    <w:rsid w:val="00C91856"/>
    <w:rsid w:val="00C91D85"/>
    <w:rsid w:val="00C93DCC"/>
    <w:rsid w:val="00C95F2B"/>
    <w:rsid w:val="00C96AEB"/>
    <w:rsid w:val="00CA1949"/>
    <w:rsid w:val="00CA1DAD"/>
    <w:rsid w:val="00CA550D"/>
    <w:rsid w:val="00CC7F67"/>
    <w:rsid w:val="00CD69E8"/>
    <w:rsid w:val="00CE0D06"/>
    <w:rsid w:val="00CE40D3"/>
    <w:rsid w:val="00CE64CD"/>
    <w:rsid w:val="00CF3824"/>
    <w:rsid w:val="00CF5A6E"/>
    <w:rsid w:val="00D02848"/>
    <w:rsid w:val="00D139C3"/>
    <w:rsid w:val="00D14383"/>
    <w:rsid w:val="00D21283"/>
    <w:rsid w:val="00D23133"/>
    <w:rsid w:val="00D24CF4"/>
    <w:rsid w:val="00D2609D"/>
    <w:rsid w:val="00D32446"/>
    <w:rsid w:val="00D335CB"/>
    <w:rsid w:val="00D341DA"/>
    <w:rsid w:val="00D4164E"/>
    <w:rsid w:val="00D4199E"/>
    <w:rsid w:val="00D5217D"/>
    <w:rsid w:val="00D52829"/>
    <w:rsid w:val="00D5666B"/>
    <w:rsid w:val="00D60F71"/>
    <w:rsid w:val="00D6156E"/>
    <w:rsid w:val="00D722E3"/>
    <w:rsid w:val="00D738C1"/>
    <w:rsid w:val="00D740EB"/>
    <w:rsid w:val="00D773F7"/>
    <w:rsid w:val="00D85BB9"/>
    <w:rsid w:val="00D9372A"/>
    <w:rsid w:val="00DA1B1D"/>
    <w:rsid w:val="00DA3E7D"/>
    <w:rsid w:val="00DA47DD"/>
    <w:rsid w:val="00DB2BD8"/>
    <w:rsid w:val="00DB310B"/>
    <w:rsid w:val="00DB5EE6"/>
    <w:rsid w:val="00DB66C1"/>
    <w:rsid w:val="00DC336D"/>
    <w:rsid w:val="00DC3BB9"/>
    <w:rsid w:val="00DE2827"/>
    <w:rsid w:val="00DF624C"/>
    <w:rsid w:val="00DF63D9"/>
    <w:rsid w:val="00E05E77"/>
    <w:rsid w:val="00E12FA0"/>
    <w:rsid w:val="00E13401"/>
    <w:rsid w:val="00E20C39"/>
    <w:rsid w:val="00E255CF"/>
    <w:rsid w:val="00E32EA9"/>
    <w:rsid w:val="00E40BCC"/>
    <w:rsid w:val="00E40C10"/>
    <w:rsid w:val="00E4438E"/>
    <w:rsid w:val="00E46DA0"/>
    <w:rsid w:val="00E47588"/>
    <w:rsid w:val="00E475E7"/>
    <w:rsid w:val="00E478FF"/>
    <w:rsid w:val="00E53F38"/>
    <w:rsid w:val="00E675B9"/>
    <w:rsid w:val="00E7401B"/>
    <w:rsid w:val="00E759F2"/>
    <w:rsid w:val="00E75F02"/>
    <w:rsid w:val="00E76949"/>
    <w:rsid w:val="00E802CE"/>
    <w:rsid w:val="00E80FFE"/>
    <w:rsid w:val="00E8692A"/>
    <w:rsid w:val="00E93C5B"/>
    <w:rsid w:val="00EA2AF0"/>
    <w:rsid w:val="00EB08A9"/>
    <w:rsid w:val="00EB282B"/>
    <w:rsid w:val="00EB4A08"/>
    <w:rsid w:val="00EC03D0"/>
    <w:rsid w:val="00EC06C5"/>
    <w:rsid w:val="00EC5903"/>
    <w:rsid w:val="00EE018D"/>
    <w:rsid w:val="00EE1CFD"/>
    <w:rsid w:val="00EE6B16"/>
    <w:rsid w:val="00EF3FCA"/>
    <w:rsid w:val="00EF4ADA"/>
    <w:rsid w:val="00EF7F22"/>
    <w:rsid w:val="00F02199"/>
    <w:rsid w:val="00F03722"/>
    <w:rsid w:val="00F1340F"/>
    <w:rsid w:val="00F2105D"/>
    <w:rsid w:val="00F25DCE"/>
    <w:rsid w:val="00F303C1"/>
    <w:rsid w:val="00F34877"/>
    <w:rsid w:val="00F46D79"/>
    <w:rsid w:val="00F50A6D"/>
    <w:rsid w:val="00F52F00"/>
    <w:rsid w:val="00F570B7"/>
    <w:rsid w:val="00F62183"/>
    <w:rsid w:val="00F667C1"/>
    <w:rsid w:val="00F67AC2"/>
    <w:rsid w:val="00F72418"/>
    <w:rsid w:val="00F72D85"/>
    <w:rsid w:val="00F72DC8"/>
    <w:rsid w:val="00F7377D"/>
    <w:rsid w:val="00F74364"/>
    <w:rsid w:val="00F82A8D"/>
    <w:rsid w:val="00F91A1E"/>
    <w:rsid w:val="00F95E79"/>
    <w:rsid w:val="00FA32D6"/>
    <w:rsid w:val="00FB359E"/>
    <w:rsid w:val="00FB5D42"/>
    <w:rsid w:val="00FD1481"/>
    <w:rsid w:val="00FD1A3C"/>
    <w:rsid w:val="00FD498F"/>
    <w:rsid w:val="00FE00EA"/>
    <w:rsid w:val="00FE1B3B"/>
    <w:rsid w:val="00FE2979"/>
    <w:rsid w:val="00FE7FAB"/>
    <w:rsid w:val="00FF636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72E238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jc w:val="both"/>
      </w:pPr>
    </w:pPrDefault>
  </w:docDefaults>
  <w:latentStyles w:defLockedState="1" w:defUIPriority="99" w:defSemiHidden="0" w:defUnhideWhenUsed="0" w:defQFormat="0" w:count="371">
    <w:lsdException w:name="Normal" w:locked="0" w:uiPriority="0" w:qFormat="1"/>
    <w:lsdException w:name="heading 1" w:locked="0" w:uiPriority="1" w:qFormat="1"/>
    <w:lsdException w:name="heading 2" w:locked="0" w:semiHidden="1" w:uiPriority="1" w:unhideWhenUsed="1" w:qFormat="1"/>
    <w:lsdException w:name="heading 3" w:locked="0" w:semiHidden="1" w:uiPriority="1" w:unhideWhenUsed="1" w:qFormat="1"/>
    <w:lsdException w:name="heading 4" w:locked="0" w:semiHidden="1" w:uiPriority="1" w:unhideWhenUsed="1" w:qFormat="1"/>
    <w:lsdException w:name="heading 5" w:locked="0" w:semiHidden="1" w:uiPriority="1" w:unhideWhenUsed="1" w:qFormat="1"/>
    <w:lsdException w:name="heading 6" w:locked="0" w:semiHidden="1" w:uiPriority="5" w:unhideWhenUsed="1" w:qFormat="1"/>
    <w:lsdException w:name="heading 7" w:locked="0" w:semiHidden="1" w:uiPriority="5" w:unhideWhenUsed="1" w:qFormat="1"/>
    <w:lsdException w:name="heading 8" w:locked="0" w:semiHidden="1" w:uiPriority="5" w:unhideWhenUsed="1" w:qFormat="1"/>
    <w:lsdException w:name="heading 9" w:locked="0" w:semiHidden="1" w:uiPriority="5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0" w:semiHidden="1" w:uiPriority="39" w:unhideWhenUsed="1"/>
    <w:lsdException w:name="toc 2" w:locked="0" w:semiHidden="1" w:uiPriority="39" w:unhideWhenUsed="1"/>
    <w:lsdException w:name="toc 3" w:locked="0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1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0" w:uiPriority="10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9"/>
    <w:lsdException w:name="Light Shading" w:locked="0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Intense Emphasis" w:uiPriority="21"/>
    <w:lsdException w:name="Subtle Reference" w:locked="0" w:uiPriority="31"/>
    <w:lsdException w:name="Intense Reference" w:locked="0" w:uiPriority="32"/>
    <w:lsdException w:name="Book Title" w:locked="0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</w:latentStyles>
  <w:style w:type="paragraph" w:default="1" w:styleId="a7">
    <w:name w:val="Normal"/>
    <w:qFormat/>
    <w:rsid w:val="0020070E"/>
    <w:pPr>
      <w:spacing w:line="360" w:lineRule="auto"/>
      <w:ind w:firstLine="851"/>
    </w:pPr>
    <w:rPr>
      <w:rFonts w:ascii="Times New Roman" w:hAnsi="Times New Roman"/>
      <w:sz w:val="28"/>
      <w:szCs w:val="28"/>
    </w:rPr>
  </w:style>
  <w:style w:type="paragraph" w:styleId="1">
    <w:name w:val="heading 1"/>
    <w:basedOn w:val="a7"/>
    <w:next w:val="a7"/>
    <w:link w:val="10"/>
    <w:uiPriority w:val="1"/>
    <w:qFormat/>
    <w:rsid w:val="00C53ADA"/>
    <w:pPr>
      <w:numPr>
        <w:numId w:val="4"/>
      </w:numPr>
      <w:tabs>
        <w:tab w:val="left" w:pos="567"/>
      </w:tabs>
      <w:outlineLvl w:val="0"/>
    </w:pPr>
    <w:rPr>
      <w:rFonts w:eastAsia="Times New Roman" w:cs="Times New Roman"/>
      <w:b/>
      <w:bCs/>
      <w:caps/>
      <w:kern w:val="32"/>
      <w:szCs w:val="32"/>
    </w:rPr>
  </w:style>
  <w:style w:type="paragraph" w:styleId="21">
    <w:name w:val="heading 2"/>
    <w:basedOn w:val="a7"/>
    <w:next w:val="a7"/>
    <w:link w:val="23"/>
    <w:uiPriority w:val="1"/>
    <w:qFormat/>
    <w:rsid w:val="00BE19C9"/>
    <w:pPr>
      <w:keepNext/>
      <w:numPr>
        <w:ilvl w:val="1"/>
        <w:numId w:val="4"/>
      </w:numPr>
      <w:tabs>
        <w:tab w:val="left" w:pos="810"/>
      </w:tabs>
      <w:outlineLvl w:val="1"/>
    </w:pPr>
    <w:rPr>
      <w:rFonts w:eastAsia="Times New Roman" w:cs="Times New Roman"/>
      <w:b/>
      <w:bCs/>
      <w:szCs w:val="36"/>
    </w:rPr>
  </w:style>
  <w:style w:type="paragraph" w:styleId="3">
    <w:name w:val="heading 3"/>
    <w:basedOn w:val="a7"/>
    <w:next w:val="a7"/>
    <w:link w:val="30"/>
    <w:uiPriority w:val="1"/>
    <w:qFormat/>
    <w:rsid w:val="00BE19C9"/>
    <w:pPr>
      <w:keepNext/>
      <w:numPr>
        <w:ilvl w:val="2"/>
        <w:numId w:val="4"/>
      </w:numPr>
      <w:tabs>
        <w:tab w:val="left" w:pos="1134"/>
        <w:tab w:val="left" w:pos="1701"/>
      </w:tabs>
      <w:outlineLvl w:val="2"/>
    </w:pPr>
    <w:rPr>
      <w:rFonts w:eastAsia="Times New Roman" w:cs="Times New Roman"/>
      <w:b/>
      <w:bCs/>
      <w:i/>
      <w:szCs w:val="26"/>
    </w:rPr>
  </w:style>
  <w:style w:type="paragraph" w:styleId="4">
    <w:name w:val="heading 4"/>
    <w:basedOn w:val="a7"/>
    <w:next w:val="a7"/>
    <w:link w:val="40"/>
    <w:uiPriority w:val="1"/>
    <w:qFormat/>
    <w:rsid w:val="00384ECC"/>
    <w:pPr>
      <w:keepNext/>
      <w:numPr>
        <w:ilvl w:val="3"/>
        <w:numId w:val="4"/>
      </w:numPr>
      <w:outlineLvl w:val="3"/>
    </w:pPr>
    <w:rPr>
      <w:rFonts w:eastAsia="Times New Roman" w:cs="Times New Roman"/>
      <w:b/>
      <w:bCs/>
      <w:i/>
    </w:rPr>
  </w:style>
  <w:style w:type="paragraph" w:styleId="5">
    <w:name w:val="heading 5"/>
    <w:basedOn w:val="a7"/>
    <w:next w:val="a7"/>
    <w:link w:val="50"/>
    <w:uiPriority w:val="1"/>
    <w:qFormat/>
    <w:rsid w:val="00384ECC"/>
    <w:pPr>
      <w:numPr>
        <w:ilvl w:val="4"/>
        <w:numId w:val="4"/>
      </w:numPr>
      <w:outlineLvl w:val="4"/>
    </w:pPr>
    <w:rPr>
      <w:rFonts w:eastAsia="Times New Roman" w:cs="Times New Roman"/>
      <w:b/>
      <w:bCs/>
      <w:iCs/>
      <w:szCs w:val="26"/>
    </w:rPr>
  </w:style>
  <w:style w:type="paragraph" w:styleId="6">
    <w:name w:val="heading 6"/>
    <w:basedOn w:val="a7"/>
    <w:next w:val="a7"/>
    <w:link w:val="60"/>
    <w:uiPriority w:val="5"/>
    <w:semiHidden/>
    <w:qFormat/>
    <w:locked/>
    <w:rsid w:val="00F52F00"/>
    <w:pPr>
      <w:numPr>
        <w:ilvl w:val="5"/>
        <w:numId w:val="4"/>
      </w:numPr>
      <w:spacing w:before="240" w:after="60"/>
      <w:outlineLvl w:val="5"/>
    </w:pPr>
    <w:rPr>
      <w:rFonts w:eastAsia="Times New Roman" w:cs="Times New Roman"/>
      <w:b/>
      <w:bCs/>
      <w:sz w:val="20"/>
      <w:szCs w:val="20"/>
    </w:rPr>
  </w:style>
  <w:style w:type="paragraph" w:styleId="7">
    <w:name w:val="heading 7"/>
    <w:basedOn w:val="a7"/>
    <w:next w:val="a7"/>
    <w:link w:val="70"/>
    <w:uiPriority w:val="5"/>
    <w:semiHidden/>
    <w:qFormat/>
    <w:locked/>
    <w:rsid w:val="00F52F00"/>
    <w:pPr>
      <w:numPr>
        <w:ilvl w:val="6"/>
        <w:numId w:val="4"/>
      </w:numPr>
      <w:spacing w:before="240" w:after="60"/>
      <w:outlineLvl w:val="6"/>
    </w:pPr>
    <w:rPr>
      <w:rFonts w:ascii="Calibri" w:eastAsia="Times New Roman" w:hAnsi="Calibri" w:cs="Times New Roman"/>
      <w:sz w:val="24"/>
      <w:szCs w:val="24"/>
    </w:rPr>
  </w:style>
  <w:style w:type="paragraph" w:styleId="8">
    <w:name w:val="heading 8"/>
    <w:basedOn w:val="a7"/>
    <w:next w:val="a7"/>
    <w:link w:val="80"/>
    <w:uiPriority w:val="5"/>
    <w:semiHidden/>
    <w:qFormat/>
    <w:locked/>
    <w:rsid w:val="00F52F00"/>
    <w:pPr>
      <w:numPr>
        <w:ilvl w:val="7"/>
        <w:numId w:val="4"/>
      </w:numPr>
      <w:spacing w:before="240" w:after="60"/>
      <w:outlineLvl w:val="7"/>
    </w:pPr>
    <w:rPr>
      <w:rFonts w:ascii="Calibri" w:eastAsia="Times New Roman" w:hAnsi="Calibri" w:cs="Times New Roman"/>
      <w:i/>
      <w:iCs/>
      <w:sz w:val="24"/>
      <w:szCs w:val="24"/>
    </w:rPr>
  </w:style>
  <w:style w:type="paragraph" w:styleId="9">
    <w:name w:val="heading 9"/>
    <w:basedOn w:val="a7"/>
    <w:next w:val="a7"/>
    <w:link w:val="90"/>
    <w:uiPriority w:val="5"/>
    <w:semiHidden/>
    <w:qFormat/>
    <w:locked/>
    <w:rsid w:val="00F52F00"/>
    <w:pPr>
      <w:numPr>
        <w:ilvl w:val="8"/>
        <w:numId w:val="4"/>
      </w:numPr>
      <w:spacing w:before="240" w:after="60"/>
      <w:outlineLvl w:val="8"/>
    </w:pPr>
    <w:rPr>
      <w:rFonts w:ascii="Cambria" w:eastAsia="Times New Roman" w:hAnsi="Cambria" w:cs="Times New Roman"/>
      <w:sz w:val="20"/>
      <w:szCs w:val="20"/>
    </w:rPr>
  </w:style>
  <w:style w:type="character" w:default="1" w:styleId="a8">
    <w:name w:val="Default Paragraph Font"/>
    <w:uiPriority w:val="1"/>
    <w:semiHidden/>
    <w:unhideWhenUsed/>
  </w:style>
  <w:style w:type="table" w:default="1" w:styleId="a9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a">
    <w:name w:val="No List"/>
    <w:uiPriority w:val="99"/>
    <w:semiHidden/>
    <w:unhideWhenUsed/>
  </w:style>
  <w:style w:type="paragraph" w:styleId="ab">
    <w:name w:val="Title"/>
    <w:basedOn w:val="a7"/>
    <w:next w:val="a7"/>
    <w:link w:val="ac"/>
    <w:uiPriority w:val="99"/>
    <w:semiHidden/>
    <w:locked/>
    <w:rsid w:val="0093477C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d">
    <w:name w:val="Название рисунка"/>
    <w:basedOn w:val="a7"/>
    <w:next w:val="a7"/>
    <w:uiPriority w:val="2"/>
    <w:qFormat/>
    <w:rsid w:val="00F52F00"/>
    <w:pPr>
      <w:keepLines/>
      <w:ind w:firstLine="0"/>
      <w:jc w:val="center"/>
    </w:pPr>
    <w:rPr>
      <w:rFonts w:eastAsia="Times New Roman" w:cs="Times New Roman"/>
      <w:bCs/>
      <w:szCs w:val="20"/>
    </w:rPr>
  </w:style>
  <w:style w:type="paragraph" w:customStyle="1" w:styleId="ae">
    <w:name w:val="Название таблицы"/>
    <w:basedOn w:val="a7"/>
    <w:next w:val="a7"/>
    <w:uiPriority w:val="2"/>
    <w:qFormat/>
    <w:rsid w:val="00BE19C9"/>
    <w:pPr>
      <w:keepNext/>
      <w:keepLines/>
      <w:ind w:firstLine="0"/>
      <w:jc w:val="left"/>
    </w:pPr>
    <w:rPr>
      <w:rFonts w:eastAsia="Times New Roman" w:cs="Times New Roman"/>
      <w:bCs/>
      <w:szCs w:val="20"/>
    </w:rPr>
  </w:style>
  <w:style w:type="character" w:customStyle="1" w:styleId="ac">
    <w:name w:val="Заголовок Знак"/>
    <w:basedOn w:val="a8"/>
    <w:link w:val="ab"/>
    <w:uiPriority w:val="99"/>
    <w:semiHidden/>
    <w:rsid w:val="0093477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f">
    <w:name w:val="Программный код"/>
    <w:basedOn w:val="a7"/>
    <w:next w:val="a7"/>
    <w:uiPriority w:val="3"/>
    <w:qFormat/>
    <w:rsid w:val="00F52F00"/>
    <w:pPr>
      <w:ind w:firstLine="0"/>
      <w:contextualSpacing/>
    </w:pPr>
    <w:rPr>
      <w:rFonts w:ascii="Courier New" w:eastAsia="Times New Roman" w:hAnsi="Courier New" w:cs="Times New Roman"/>
      <w:sz w:val="24"/>
      <w:lang w:val="en-US"/>
    </w:rPr>
  </w:style>
  <w:style w:type="paragraph" w:customStyle="1" w:styleId="af0">
    <w:name w:val="Текст внутри таблицы"/>
    <w:basedOn w:val="a7"/>
    <w:uiPriority w:val="2"/>
    <w:qFormat/>
    <w:rsid w:val="00F52F00"/>
    <w:pPr>
      <w:ind w:firstLine="0"/>
      <w:jc w:val="center"/>
    </w:pPr>
    <w:rPr>
      <w:rFonts w:eastAsia="Times New Roman" w:cs="Times New Roman"/>
    </w:rPr>
  </w:style>
  <w:style w:type="character" w:customStyle="1" w:styleId="10">
    <w:name w:val="Заголовок 1 Знак"/>
    <w:basedOn w:val="a8"/>
    <w:link w:val="1"/>
    <w:uiPriority w:val="1"/>
    <w:rsid w:val="00C53ADA"/>
    <w:rPr>
      <w:rFonts w:ascii="Times New Roman" w:eastAsia="Times New Roman" w:hAnsi="Times New Roman" w:cs="Times New Roman"/>
      <w:b/>
      <w:bCs/>
      <w:caps/>
      <w:kern w:val="32"/>
      <w:sz w:val="28"/>
      <w:szCs w:val="32"/>
    </w:rPr>
  </w:style>
  <w:style w:type="character" w:customStyle="1" w:styleId="23">
    <w:name w:val="Заголовок 2 Знак"/>
    <w:basedOn w:val="a8"/>
    <w:link w:val="21"/>
    <w:uiPriority w:val="1"/>
    <w:rsid w:val="00BE19C9"/>
    <w:rPr>
      <w:rFonts w:ascii="Times New Roman" w:eastAsia="Times New Roman" w:hAnsi="Times New Roman" w:cs="Times New Roman"/>
      <w:b/>
      <w:bCs/>
      <w:sz w:val="28"/>
      <w:szCs w:val="36"/>
    </w:rPr>
  </w:style>
  <w:style w:type="character" w:customStyle="1" w:styleId="30">
    <w:name w:val="Заголовок 3 Знак"/>
    <w:basedOn w:val="a8"/>
    <w:link w:val="3"/>
    <w:uiPriority w:val="1"/>
    <w:rsid w:val="00BE19C9"/>
    <w:rPr>
      <w:rFonts w:ascii="Times New Roman" w:eastAsia="Times New Roman" w:hAnsi="Times New Roman" w:cs="Times New Roman"/>
      <w:b/>
      <w:bCs/>
      <w:i/>
      <w:sz w:val="28"/>
      <w:szCs w:val="26"/>
    </w:rPr>
  </w:style>
  <w:style w:type="character" w:customStyle="1" w:styleId="40">
    <w:name w:val="Заголовок 4 Знак"/>
    <w:basedOn w:val="a8"/>
    <w:link w:val="4"/>
    <w:uiPriority w:val="1"/>
    <w:rsid w:val="00384ECC"/>
    <w:rPr>
      <w:rFonts w:ascii="Times New Roman" w:eastAsia="Times New Roman" w:hAnsi="Times New Roman" w:cs="Times New Roman"/>
      <w:b/>
      <w:bCs/>
      <w:i/>
      <w:sz w:val="28"/>
      <w:szCs w:val="28"/>
    </w:rPr>
  </w:style>
  <w:style w:type="character" w:customStyle="1" w:styleId="50">
    <w:name w:val="Заголовок 5 Знак"/>
    <w:basedOn w:val="a8"/>
    <w:link w:val="5"/>
    <w:uiPriority w:val="1"/>
    <w:rsid w:val="00384ECC"/>
    <w:rPr>
      <w:rFonts w:ascii="Times New Roman" w:eastAsia="Times New Roman" w:hAnsi="Times New Roman" w:cs="Times New Roman"/>
      <w:b/>
      <w:bCs/>
      <w:iCs/>
      <w:sz w:val="28"/>
      <w:szCs w:val="26"/>
    </w:rPr>
  </w:style>
  <w:style w:type="character" w:customStyle="1" w:styleId="60">
    <w:name w:val="Заголовок 6 Знак"/>
    <w:basedOn w:val="a8"/>
    <w:link w:val="6"/>
    <w:uiPriority w:val="5"/>
    <w:semiHidden/>
    <w:rsid w:val="00F52F00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70">
    <w:name w:val="Заголовок 7 Знак"/>
    <w:basedOn w:val="a8"/>
    <w:link w:val="7"/>
    <w:uiPriority w:val="5"/>
    <w:semiHidden/>
    <w:rsid w:val="00F52F00"/>
    <w:rPr>
      <w:rFonts w:ascii="Calibri" w:eastAsia="Times New Roman" w:hAnsi="Calibri" w:cs="Times New Roman"/>
      <w:sz w:val="24"/>
      <w:szCs w:val="24"/>
    </w:rPr>
  </w:style>
  <w:style w:type="character" w:customStyle="1" w:styleId="80">
    <w:name w:val="Заголовок 8 Знак"/>
    <w:basedOn w:val="a8"/>
    <w:link w:val="8"/>
    <w:uiPriority w:val="5"/>
    <w:semiHidden/>
    <w:rsid w:val="00F52F00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90">
    <w:name w:val="Заголовок 9 Знак"/>
    <w:basedOn w:val="a8"/>
    <w:link w:val="9"/>
    <w:uiPriority w:val="5"/>
    <w:semiHidden/>
    <w:rsid w:val="00F52F00"/>
    <w:rPr>
      <w:rFonts w:ascii="Cambria" w:eastAsia="Times New Roman" w:hAnsi="Cambria" w:cs="Times New Roman"/>
      <w:sz w:val="20"/>
      <w:szCs w:val="20"/>
    </w:rPr>
  </w:style>
  <w:style w:type="paragraph" w:customStyle="1" w:styleId="a2">
    <w:name w:val="НИР нумерованный список"/>
    <w:basedOn w:val="a7"/>
    <w:locked/>
    <w:rsid w:val="002E373A"/>
    <w:pPr>
      <w:numPr>
        <w:ilvl w:val="3"/>
        <w:numId w:val="1"/>
      </w:numPr>
    </w:pPr>
    <w:rPr>
      <w:rFonts w:eastAsia="Times New Roman" w:cs="Times New Roman"/>
      <w:sz w:val="24"/>
      <w:szCs w:val="20"/>
    </w:rPr>
  </w:style>
  <w:style w:type="paragraph" w:customStyle="1" w:styleId="-">
    <w:name w:val="НИР-простой список"/>
    <w:basedOn w:val="a7"/>
    <w:semiHidden/>
    <w:locked/>
    <w:rsid w:val="00985035"/>
    <w:pPr>
      <w:numPr>
        <w:numId w:val="3"/>
      </w:numPr>
      <w:autoSpaceDE w:val="0"/>
      <w:autoSpaceDN w:val="0"/>
      <w:adjustRightInd w:val="0"/>
      <w:jc w:val="left"/>
    </w:pPr>
    <w:rPr>
      <w:rFonts w:eastAsia="Times New Roman" w:cs="Times New Roman"/>
      <w:sz w:val="24"/>
      <w:szCs w:val="20"/>
    </w:rPr>
  </w:style>
  <w:style w:type="character" w:styleId="af1">
    <w:name w:val="Intense Reference"/>
    <w:basedOn w:val="a8"/>
    <w:uiPriority w:val="32"/>
    <w:semiHidden/>
    <w:locked/>
    <w:rsid w:val="005E4F2A"/>
    <w:rPr>
      <w:b/>
      <w:bCs/>
      <w:smallCaps/>
      <w:color w:val="C0504D" w:themeColor="accent2"/>
      <w:spacing w:val="5"/>
      <w:u w:val="single"/>
    </w:rPr>
  </w:style>
  <w:style w:type="paragraph" w:styleId="11">
    <w:name w:val="toc 1"/>
    <w:basedOn w:val="a7"/>
    <w:next w:val="a7"/>
    <w:autoRedefine/>
    <w:uiPriority w:val="39"/>
    <w:locked/>
    <w:rsid w:val="00AE243B"/>
    <w:pPr>
      <w:tabs>
        <w:tab w:val="left" w:pos="284"/>
        <w:tab w:val="right" w:leader="dot" w:pos="9912"/>
      </w:tabs>
      <w:spacing w:before="100" w:line="240" w:lineRule="auto"/>
      <w:ind w:left="284" w:hanging="284"/>
    </w:pPr>
    <w:rPr>
      <w:b/>
      <w:noProof/>
    </w:rPr>
  </w:style>
  <w:style w:type="paragraph" w:styleId="24">
    <w:name w:val="toc 2"/>
    <w:basedOn w:val="a7"/>
    <w:next w:val="a7"/>
    <w:autoRedefine/>
    <w:uiPriority w:val="39"/>
    <w:locked/>
    <w:rsid w:val="00AE243B"/>
    <w:pPr>
      <w:tabs>
        <w:tab w:val="left" w:pos="993"/>
        <w:tab w:val="right" w:leader="dot" w:pos="9912"/>
      </w:tabs>
      <w:spacing w:after="100" w:line="240" w:lineRule="auto"/>
      <w:ind w:left="851" w:hanging="567"/>
    </w:pPr>
  </w:style>
  <w:style w:type="paragraph" w:styleId="31">
    <w:name w:val="toc 3"/>
    <w:basedOn w:val="a7"/>
    <w:next w:val="a7"/>
    <w:autoRedefine/>
    <w:uiPriority w:val="39"/>
    <w:locked/>
    <w:rsid w:val="00AE243B"/>
    <w:pPr>
      <w:tabs>
        <w:tab w:val="left" w:pos="1843"/>
        <w:tab w:val="right" w:leader="dot" w:pos="9912"/>
      </w:tabs>
      <w:spacing w:after="100" w:line="240" w:lineRule="auto"/>
      <w:ind w:left="1843" w:hanging="851"/>
    </w:pPr>
  </w:style>
  <w:style w:type="paragraph" w:styleId="af2">
    <w:name w:val="E-mail Signature"/>
    <w:basedOn w:val="a7"/>
    <w:link w:val="af3"/>
    <w:uiPriority w:val="99"/>
    <w:semiHidden/>
    <w:locked/>
    <w:rsid w:val="00F67AC2"/>
  </w:style>
  <w:style w:type="character" w:customStyle="1" w:styleId="af3">
    <w:name w:val="Электронная подпись Знак"/>
    <w:basedOn w:val="a8"/>
    <w:link w:val="af2"/>
    <w:uiPriority w:val="99"/>
    <w:semiHidden/>
    <w:rsid w:val="00F67AC2"/>
    <w:rPr>
      <w:rFonts w:eastAsiaTheme="minorEastAsia"/>
      <w:lang w:eastAsia="ru-RU"/>
    </w:rPr>
  </w:style>
  <w:style w:type="character" w:styleId="af4">
    <w:name w:val="Book Title"/>
    <w:basedOn w:val="a8"/>
    <w:uiPriority w:val="33"/>
    <w:semiHidden/>
    <w:locked/>
    <w:rsid w:val="00F67AC2"/>
    <w:rPr>
      <w:b/>
      <w:bCs/>
      <w:smallCaps/>
      <w:spacing w:val="5"/>
    </w:rPr>
  </w:style>
  <w:style w:type="character" w:styleId="af5">
    <w:name w:val="Subtle Reference"/>
    <w:basedOn w:val="a8"/>
    <w:uiPriority w:val="31"/>
    <w:semiHidden/>
    <w:locked/>
    <w:rsid w:val="004B37E8"/>
    <w:rPr>
      <w:smallCaps/>
      <w:color w:val="C0504D" w:themeColor="accent2"/>
      <w:u w:val="single"/>
    </w:rPr>
  </w:style>
  <w:style w:type="table" w:customStyle="1" w:styleId="12">
    <w:name w:val="Светлая заливка1"/>
    <w:basedOn w:val="a9"/>
    <w:uiPriority w:val="60"/>
    <w:locked/>
    <w:rsid w:val="004B37E8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2">
    <w:name w:val="List Bullet 2"/>
    <w:basedOn w:val="a7"/>
    <w:uiPriority w:val="99"/>
    <w:semiHidden/>
    <w:locked/>
    <w:rsid w:val="00985035"/>
    <w:pPr>
      <w:numPr>
        <w:numId w:val="2"/>
      </w:numPr>
      <w:contextualSpacing/>
    </w:pPr>
  </w:style>
  <w:style w:type="paragraph" w:styleId="af6">
    <w:name w:val="List Paragraph"/>
    <w:basedOn w:val="a7"/>
    <w:uiPriority w:val="99"/>
    <w:qFormat/>
    <w:locked/>
    <w:rsid w:val="00F52F00"/>
    <w:pPr>
      <w:ind w:left="720"/>
      <w:contextualSpacing/>
    </w:pPr>
  </w:style>
  <w:style w:type="table" w:styleId="af7">
    <w:name w:val="Table Grid"/>
    <w:basedOn w:val="a9"/>
    <w:uiPriority w:val="59"/>
    <w:locked/>
    <w:rsid w:val="00475C3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af8">
    <w:name w:val="Рисунок"/>
    <w:basedOn w:val="a7"/>
    <w:next w:val="ad"/>
    <w:qFormat/>
    <w:rsid w:val="00BE19C9"/>
    <w:pPr>
      <w:keepNext/>
      <w:ind w:firstLine="0"/>
      <w:jc w:val="center"/>
    </w:pPr>
  </w:style>
  <w:style w:type="paragraph" w:styleId="af9">
    <w:name w:val="Balloon Text"/>
    <w:basedOn w:val="a7"/>
    <w:link w:val="afa"/>
    <w:uiPriority w:val="99"/>
    <w:semiHidden/>
    <w:locked/>
    <w:rsid w:val="00C5031D"/>
    <w:rPr>
      <w:rFonts w:ascii="Tahoma" w:hAnsi="Tahoma" w:cs="Tahoma"/>
      <w:sz w:val="16"/>
      <w:szCs w:val="16"/>
    </w:rPr>
  </w:style>
  <w:style w:type="paragraph" w:customStyle="1" w:styleId="afb">
    <w:name w:val="Введение_заключение"/>
    <w:basedOn w:val="1"/>
    <w:next w:val="a7"/>
    <w:qFormat/>
    <w:rsid w:val="00F52F00"/>
    <w:pPr>
      <w:numPr>
        <w:numId w:val="0"/>
      </w:numPr>
      <w:jc w:val="center"/>
    </w:pPr>
  </w:style>
  <w:style w:type="character" w:customStyle="1" w:styleId="afa">
    <w:name w:val="Текст выноски Знак"/>
    <w:basedOn w:val="a8"/>
    <w:link w:val="af9"/>
    <w:uiPriority w:val="99"/>
    <w:semiHidden/>
    <w:rsid w:val="00C5031D"/>
    <w:rPr>
      <w:rFonts w:ascii="Tahoma" w:hAnsi="Tahoma" w:cs="Tahoma"/>
      <w:sz w:val="16"/>
      <w:szCs w:val="16"/>
    </w:rPr>
  </w:style>
  <w:style w:type="paragraph" w:customStyle="1" w:styleId="a1">
    <w:name w:val="Список_ТИРЕ"/>
    <w:basedOn w:val="a7"/>
    <w:qFormat/>
    <w:rsid w:val="00384ECC"/>
    <w:pPr>
      <w:numPr>
        <w:numId w:val="5"/>
      </w:numPr>
      <w:ind w:left="0" w:firstLine="851"/>
    </w:pPr>
  </w:style>
  <w:style w:type="paragraph" w:customStyle="1" w:styleId="a0">
    <w:name w:val="Список_БУКВЫ"/>
    <w:basedOn w:val="a1"/>
    <w:qFormat/>
    <w:rsid w:val="00384ECC"/>
    <w:pPr>
      <w:numPr>
        <w:numId w:val="6"/>
      </w:numPr>
      <w:ind w:left="0" w:firstLine="851"/>
    </w:pPr>
  </w:style>
  <w:style w:type="paragraph" w:customStyle="1" w:styleId="a4">
    <w:name w:val="Список_ЦИФРЫ"/>
    <w:basedOn w:val="a0"/>
    <w:qFormat/>
    <w:rsid w:val="00384ECC"/>
    <w:pPr>
      <w:numPr>
        <w:numId w:val="7"/>
      </w:numPr>
      <w:ind w:left="0" w:firstLine="851"/>
    </w:pPr>
  </w:style>
  <w:style w:type="paragraph" w:customStyle="1" w:styleId="20">
    <w:name w:val="Список_2_уровня"/>
    <w:basedOn w:val="a0"/>
    <w:qFormat/>
    <w:rsid w:val="00384ECC"/>
    <w:pPr>
      <w:numPr>
        <w:numId w:val="8"/>
      </w:numPr>
      <w:ind w:left="0" w:firstLine="851"/>
    </w:pPr>
  </w:style>
  <w:style w:type="paragraph" w:customStyle="1" w:styleId="a5">
    <w:name w:val="Список источников"/>
    <w:basedOn w:val="a7"/>
    <w:qFormat/>
    <w:rsid w:val="00384ECC"/>
    <w:pPr>
      <w:numPr>
        <w:numId w:val="9"/>
      </w:numPr>
      <w:ind w:left="0" w:firstLine="851"/>
    </w:pPr>
  </w:style>
  <w:style w:type="paragraph" w:styleId="afc">
    <w:name w:val="header"/>
    <w:basedOn w:val="a7"/>
    <w:link w:val="afd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afd">
    <w:name w:val="Верхний колонтитул Знак"/>
    <w:basedOn w:val="a8"/>
    <w:link w:val="afc"/>
    <w:uiPriority w:val="99"/>
    <w:rsid w:val="00D60F71"/>
    <w:rPr>
      <w:rFonts w:ascii="Times New Roman" w:hAnsi="Times New Roman"/>
      <w:sz w:val="28"/>
    </w:rPr>
  </w:style>
  <w:style w:type="paragraph" w:styleId="afe">
    <w:name w:val="footer"/>
    <w:basedOn w:val="a7"/>
    <w:link w:val="aff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aff">
    <w:name w:val="Нижний колонтитул Знак"/>
    <w:basedOn w:val="a8"/>
    <w:link w:val="afe"/>
    <w:uiPriority w:val="99"/>
    <w:rsid w:val="00D60F71"/>
    <w:rPr>
      <w:rFonts w:ascii="Times New Roman" w:hAnsi="Times New Roman"/>
      <w:sz w:val="28"/>
    </w:rPr>
  </w:style>
  <w:style w:type="paragraph" w:styleId="aff0">
    <w:name w:val="Normal (Web)"/>
    <w:basedOn w:val="a7"/>
    <w:uiPriority w:val="99"/>
    <w:locked/>
    <w:rsid w:val="00917645"/>
    <w:pPr>
      <w:spacing w:before="100" w:beforeAutospacing="1" w:after="100" w:afterAutospacing="1"/>
      <w:ind w:firstLine="720"/>
    </w:pPr>
    <w:rPr>
      <w:rFonts w:eastAsia="Times New Roman" w:cs="Times New Roman"/>
    </w:rPr>
  </w:style>
  <w:style w:type="paragraph" w:customStyle="1" w:styleId="aff1">
    <w:name w:val="_Название рисунка"/>
    <w:basedOn w:val="aff2"/>
    <w:uiPriority w:val="99"/>
    <w:rsid w:val="00917645"/>
    <w:pPr>
      <w:keepLines/>
      <w:spacing w:after="0" w:line="360" w:lineRule="auto"/>
      <w:ind w:firstLine="0"/>
      <w:jc w:val="center"/>
    </w:pPr>
    <w:rPr>
      <w:rFonts w:eastAsia="Times New Roman" w:cs="Times New Roman"/>
      <w:b w:val="0"/>
      <w:color w:val="auto"/>
      <w:sz w:val="28"/>
      <w:szCs w:val="20"/>
    </w:rPr>
  </w:style>
  <w:style w:type="paragraph" w:customStyle="1" w:styleId="aff3">
    <w:name w:val="_Рисунок"/>
    <w:basedOn w:val="a7"/>
    <w:uiPriority w:val="99"/>
    <w:rsid w:val="00917645"/>
    <w:pPr>
      <w:keepNext/>
      <w:keepLines/>
      <w:ind w:firstLine="0"/>
      <w:jc w:val="center"/>
    </w:pPr>
    <w:rPr>
      <w:rFonts w:eastAsia="Times New Roman" w:cs="Times New Roman"/>
    </w:rPr>
  </w:style>
  <w:style w:type="numbering" w:customStyle="1" w:styleId="22">
    <w:name w:val="_Маркированный2"/>
    <w:uiPriority w:val="99"/>
    <w:rsid w:val="00917645"/>
    <w:pPr>
      <w:numPr>
        <w:numId w:val="10"/>
      </w:numPr>
    </w:pPr>
  </w:style>
  <w:style w:type="paragraph" w:styleId="aff2">
    <w:name w:val="caption"/>
    <w:aliases w:val="Вставленный объект"/>
    <w:basedOn w:val="a7"/>
    <w:next w:val="a7"/>
    <w:link w:val="aff4"/>
    <w:uiPriority w:val="35"/>
    <w:locked/>
    <w:rsid w:val="00917645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character" w:styleId="aff5">
    <w:name w:val="Hyperlink"/>
    <w:basedOn w:val="a8"/>
    <w:uiPriority w:val="99"/>
    <w:locked/>
    <w:rsid w:val="00917645"/>
    <w:rPr>
      <w:color w:val="0000FF" w:themeColor="hyperlink"/>
      <w:u w:val="single"/>
    </w:rPr>
  </w:style>
  <w:style w:type="character" w:customStyle="1" w:styleId="aff4">
    <w:name w:val="Название объекта Знак"/>
    <w:aliases w:val="Вставленный объект Знак"/>
    <w:link w:val="aff2"/>
    <w:uiPriority w:val="35"/>
    <w:rsid w:val="00F74364"/>
    <w:rPr>
      <w:rFonts w:ascii="Times New Roman" w:hAnsi="Times New Roman"/>
      <w:b/>
      <w:bCs/>
      <w:color w:val="4F81BD" w:themeColor="accent1"/>
      <w:sz w:val="18"/>
      <w:szCs w:val="18"/>
    </w:rPr>
  </w:style>
  <w:style w:type="character" w:customStyle="1" w:styleId="13">
    <w:name w:val="Основной текст Знак1"/>
    <w:basedOn w:val="a8"/>
    <w:link w:val="aff6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character" w:customStyle="1" w:styleId="aff7">
    <w:name w:val="Основной текст + Курсив"/>
    <w:aliases w:val="Интервал 0 pt15"/>
    <w:basedOn w:val="13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shd w:val="clear" w:color="auto" w:fill="FFFFFF"/>
      <w:lang w:val="en-US" w:eastAsia="en-US"/>
    </w:rPr>
  </w:style>
  <w:style w:type="paragraph" w:styleId="aff6">
    <w:name w:val="Body Text"/>
    <w:basedOn w:val="a7"/>
    <w:link w:val="13"/>
    <w:uiPriority w:val="99"/>
    <w:locked/>
    <w:rsid w:val="00F74364"/>
    <w:pPr>
      <w:widowControl w:val="0"/>
      <w:shd w:val="clear" w:color="auto" w:fill="FFFFFF"/>
      <w:spacing w:line="223" w:lineRule="exact"/>
      <w:ind w:hanging="2140"/>
    </w:pPr>
    <w:rPr>
      <w:rFonts w:cs="Times New Roman"/>
      <w:sz w:val="21"/>
      <w:szCs w:val="21"/>
    </w:rPr>
  </w:style>
  <w:style w:type="character" w:customStyle="1" w:styleId="aff8">
    <w:name w:val="Основной текст Знак"/>
    <w:basedOn w:val="a8"/>
    <w:uiPriority w:val="99"/>
    <w:semiHidden/>
    <w:rsid w:val="00F74364"/>
    <w:rPr>
      <w:rFonts w:ascii="Times New Roman" w:hAnsi="Times New Roman"/>
      <w:sz w:val="28"/>
      <w:szCs w:val="28"/>
    </w:rPr>
  </w:style>
  <w:style w:type="character" w:customStyle="1" w:styleId="aff9">
    <w:name w:val="Подпись к картинке_"/>
    <w:basedOn w:val="a8"/>
    <w:link w:val="affa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paragraph" w:customStyle="1" w:styleId="affa">
    <w:name w:val="Подпись к картинке"/>
    <w:basedOn w:val="a7"/>
    <w:link w:val="aff9"/>
    <w:uiPriority w:val="99"/>
    <w:rsid w:val="00F74364"/>
    <w:pPr>
      <w:widowControl w:val="0"/>
      <w:shd w:val="clear" w:color="auto" w:fill="FFFFFF"/>
      <w:spacing w:line="240" w:lineRule="atLeast"/>
      <w:ind w:firstLine="0"/>
      <w:jc w:val="left"/>
    </w:pPr>
    <w:rPr>
      <w:rFonts w:cs="Times New Roman"/>
      <w:sz w:val="21"/>
      <w:szCs w:val="21"/>
    </w:rPr>
  </w:style>
  <w:style w:type="character" w:customStyle="1" w:styleId="1pt">
    <w:name w:val="Основной текст + Интервал 1 pt"/>
    <w:basedOn w:val="13"/>
    <w:qFormat/>
    <w:rsid w:val="00F74364"/>
    <w:rPr>
      <w:rFonts w:ascii="Times New Roman" w:hAnsi="Times New Roman" w:cs="Times New Roman"/>
      <w:spacing w:val="30"/>
      <w:sz w:val="21"/>
      <w:szCs w:val="21"/>
      <w:u w:val="none"/>
      <w:shd w:val="clear" w:color="auto" w:fill="FFFFFF"/>
      <w:lang w:val="en-US" w:eastAsia="en-US"/>
    </w:rPr>
  </w:style>
  <w:style w:type="character" w:customStyle="1" w:styleId="61">
    <w:name w:val="Основной текст (6)_"/>
    <w:basedOn w:val="a8"/>
    <w:link w:val="62"/>
    <w:uiPriority w:val="99"/>
    <w:locked/>
    <w:rsid w:val="00F74364"/>
    <w:rPr>
      <w:rFonts w:ascii="MS Mincho" w:eastAsia="MS Mincho" w:cs="MS Mincho"/>
      <w:spacing w:val="10"/>
      <w:sz w:val="21"/>
      <w:szCs w:val="21"/>
      <w:shd w:val="clear" w:color="auto" w:fill="FFFFFF"/>
      <w:lang w:val="en-US"/>
    </w:rPr>
  </w:style>
  <w:style w:type="paragraph" w:customStyle="1" w:styleId="62">
    <w:name w:val="Основной текст (6)"/>
    <w:basedOn w:val="a7"/>
    <w:link w:val="61"/>
    <w:uiPriority w:val="99"/>
    <w:rsid w:val="00F74364"/>
    <w:pPr>
      <w:widowControl w:val="0"/>
      <w:shd w:val="clear" w:color="auto" w:fill="FFFFFF"/>
      <w:spacing w:line="248" w:lineRule="exact"/>
      <w:ind w:firstLine="0"/>
      <w:jc w:val="left"/>
    </w:pPr>
    <w:rPr>
      <w:rFonts w:ascii="MS Mincho" w:eastAsia="MS Mincho" w:hAnsiTheme="minorHAnsi" w:cs="MS Mincho"/>
      <w:spacing w:val="10"/>
      <w:sz w:val="21"/>
      <w:szCs w:val="21"/>
      <w:lang w:val="en-US"/>
    </w:rPr>
  </w:style>
  <w:style w:type="character" w:customStyle="1" w:styleId="affb">
    <w:name w:val="Подпись к картинке + Курсив"/>
    <w:aliases w:val="Интервал 0 pt11"/>
    <w:basedOn w:val="aff9"/>
    <w:uiPriority w:val="99"/>
    <w:qFormat/>
    <w:rsid w:val="00F74364"/>
    <w:rPr>
      <w:rFonts w:ascii="Times New Roman" w:hAnsi="Times New Roman" w:cs="Times New Roman"/>
      <w:i/>
      <w:iCs/>
      <w:spacing w:val="10"/>
      <w:sz w:val="21"/>
      <w:szCs w:val="21"/>
      <w:u w:val="none"/>
      <w:shd w:val="clear" w:color="auto" w:fill="FFFFFF"/>
      <w:lang w:val="en-US" w:eastAsia="en-US"/>
    </w:rPr>
  </w:style>
  <w:style w:type="character" w:styleId="affc">
    <w:name w:val="annotation reference"/>
    <w:basedOn w:val="a8"/>
    <w:uiPriority w:val="99"/>
    <w:semiHidden/>
    <w:unhideWhenUsed/>
    <w:locked/>
    <w:rsid w:val="004A5302"/>
    <w:rPr>
      <w:sz w:val="16"/>
      <w:szCs w:val="16"/>
    </w:rPr>
  </w:style>
  <w:style w:type="paragraph" w:styleId="affd">
    <w:name w:val="annotation text"/>
    <w:basedOn w:val="a7"/>
    <w:link w:val="affe"/>
    <w:uiPriority w:val="99"/>
    <w:semiHidden/>
    <w:unhideWhenUsed/>
    <w:locked/>
    <w:rsid w:val="004A5302"/>
    <w:pPr>
      <w:spacing w:line="240" w:lineRule="auto"/>
    </w:pPr>
    <w:rPr>
      <w:sz w:val="20"/>
      <w:szCs w:val="20"/>
    </w:rPr>
  </w:style>
  <w:style w:type="character" w:customStyle="1" w:styleId="affe">
    <w:name w:val="Текст примечания Знак"/>
    <w:basedOn w:val="a8"/>
    <w:link w:val="affd"/>
    <w:uiPriority w:val="99"/>
    <w:semiHidden/>
    <w:rsid w:val="004A5302"/>
    <w:rPr>
      <w:rFonts w:ascii="Times New Roman" w:hAnsi="Times New Roman"/>
      <w:sz w:val="20"/>
      <w:szCs w:val="20"/>
    </w:rPr>
  </w:style>
  <w:style w:type="paragraph" w:styleId="afff">
    <w:name w:val="annotation subject"/>
    <w:basedOn w:val="affd"/>
    <w:next w:val="affd"/>
    <w:link w:val="afff0"/>
    <w:uiPriority w:val="99"/>
    <w:semiHidden/>
    <w:unhideWhenUsed/>
    <w:locked/>
    <w:rsid w:val="004A5302"/>
    <w:rPr>
      <w:b/>
      <w:bCs/>
    </w:rPr>
  </w:style>
  <w:style w:type="character" w:customStyle="1" w:styleId="afff0">
    <w:name w:val="Тема примечания Знак"/>
    <w:basedOn w:val="affe"/>
    <w:link w:val="afff"/>
    <w:uiPriority w:val="99"/>
    <w:semiHidden/>
    <w:rsid w:val="004A5302"/>
    <w:rPr>
      <w:rFonts w:ascii="Times New Roman" w:hAnsi="Times New Roman"/>
      <w:b/>
      <w:bCs/>
      <w:sz w:val="20"/>
      <w:szCs w:val="20"/>
    </w:rPr>
  </w:style>
  <w:style w:type="paragraph" w:customStyle="1" w:styleId="a3">
    <w:name w:val="Подпись рисунка"/>
    <w:basedOn w:val="a7"/>
    <w:next w:val="a7"/>
    <w:rsid w:val="00456558"/>
    <w:pPr>
      <w:numPr>
        <w:numId w:val="14"/>
      </w:numPr>
      <w:suppressAutoHyphens/>
      <w:jc w:val="center"/>
    </w:pPr>
  </w:style>
  <w:style w:type="character" w:customStyle="1" w:styleId="UnresolvedMention">
    <w:name w:val="Unresolved Mention"/>
    <w:basedOn w:val="a8"/>
    <w:uiPriority w:val="99"/>
    <w:semiHidden/>
    <w:unhideWhenUsed/>
    <w:rsid w:val="00374C59"/>
    <w:rPr>
      <w:color w:val="605E5C"/>
      <w:shd w:val="clear" w:color="auto" w:fill="E1DFDD"/>
    </w:rPr>
  </w:style>
  <w:style w:type="character" w:styleId="afff1">
    <w:name w:val="FollowedHyperlink"/>
    <w:basedOn w:val="a8"/>
    <w:uiPriority w:val="99"/>
    <w:semiHidden/>
    <w:unhideWhenUsed/>
    <w:locked/>
    <w:rsid w:val="00374C59"/>
    <w:rPr>
      <w:color w:val="800080" w:themeColor="followedHyperlink"/>
      <w:u w:val="single"/>
    </w:rPr>
  </w:style>
  <w:style w:type="paragraph" w:customStyle="1" w:styleId="afff2">
    <w:name w:val="Стиль Лабораторной"/>
    <w:basedOn w:val="a7"/>
    <w:link w:val="afff3"/>
    <w:qFormat/>
    <w:rsid w:val="002632D6"/>
    <w:pPr>
      <w:spacing w:line="240" w:lineRule="auto"/>
      <w:ind w:firstLine="0"/>
      <w:jc w:val="center"/>
    </w:pPr>
    <w:rPr>
      <w:b/>
      <w:sz w:val="32"/>
      <w:szCs w:val="32"/>
      <w:lang w:val="en-US"/>
    </w:rPr>
  </w:style>
  <w:style w:type="character" w:customStyle="1" w:styleId="afff3">
    <w:name w:val="Стиль Лабораторной Знак"/>
    <w:basedOn w:val="a8"/>
    <w:link w:val="afff2"/>
    <w:rsid w:val="002632D6"/>
    <w:rPr>
      <w:rFonts w:ascii="Times New Roman" w:hAnsi="Times New Roman"/>
      <w:b/>
      <w:sz w:val="32"/>
      <w:szCs w:val="32"/>
      <w:lang w:val="en-US"/>
    </w:rPr>
  </w:style>
  <w:style w:type="paragraph" w:customStyle="1" w:styleId="afff4">
    <w:name w:val="Тема лабораторной работы"/>
    <w:basedOn w:val="a7"/>
    <w:qFormat/>
    <w:rsid w:val="004D6D91"/>
    <w:pPr>
      <w:tabs>
        <w:tab w:val="num" w:pos="0"/>
      </w:tabs>
      <w:suppressAutoHyphens/>
      <w:spacing w:line="240" w:lineRule="auto"/>
      <w:ind w:firstLine="0"/>
      <w:jc w:val="center"/>
    </w:pPr>
    <w:rPr>
      <w:rFonts w:eastAsia="Times New Roman" w:cs="Times New Roman"/>
    </w:rPr>
  </w:style>
  <w:style w:type="paragraph" w:customStyle="1" w:styleId="afff5">
    <w:name w:val="МинОбрСПбПУ"/>
    <w:basedOn w:val="a7"/>
    <w:qFormat/>
    <w:rsid w:val="004D6D91"/>
    <w:pPr>
      <w:ind w:right="567"/>
      <w:jc w:val="center"/>
    </w:pPr>
    <w:rPr>
      <w:rFonts w:eastAsia="Times New Roman"/>
    </w:rPr>
  </w:style>
  <w:style w:type="paragraph" w:customStyle="1" w:styleId="afff6">
    <w:name w:val="Роспись"/>
    <w:basedOn w:val="af6"/>
    <w:qFormat/>
    <w:rsid w:val="00025991"/>
    <w:pPr>
      <w:tabs>
        <w:tab w:val="left" w:pos="4746"/>
        <w:tab w:val="left" w:pos="6840"/>
      </w:tabs>
      <w:spacing w:line="240" w:lineRule="auto"/>
      <w:ind w:left="851" w:firstLine="0"/>
      <w:jc w:val="left"/>
    </w:pPr>
    <w:rPr>
      <w:rFonts w:cs="Times New Roman"/>
      <w:i/>
      <w:sz w:val="22"/>
      <w:szCs w:val="22"/>
    </w:rPr>
  </w:style>
  <w:style w:type="paragraph" w:customStyle="1" w:styleId="41">
    <w:name w:val="Подпись4"/>
    <w:basedOn w:val="af6"/>
    <w:qFormat/>
    <w:rsid w:val="00025991"/>
    <w:pPr>
      <w:tabs>
        <w:tab w:val="left" w:pos="4746"/>
        <w:tab w:val="left" w:pos="6840"/>
      </w:tabs>
      <w:spacing w:line="240" w:lineRule="auto"/>
      <w:ind w:left="567" w:firstLine="0"/>
      <w:jc w:val="center"/>
    </w:pPr>
    <w:rPr>
      <w:rFonts w:cs="Times New Roman"/>
      <w:i/>
      <w:sz w:val="22"/>
      <w:szCs w:val="22"/>
    </w:rPr>
  </w:style>
  <w:style w:type="paragraph" w:customStyle="1" w:styleId="a">
    <w:name w:val="Кто_я"/>
    <w:basedOn w:val="af6"/>
    <w:qFormat/>
    <w:rsid w:val="00111FF9"/>
    <w:pPr>
      <w:numPr>
        <w:numId w:val="11"/>
      </w:numPr>
      <w:tabs>
        <w:tab w:val="clear" w:pos="0"/>
      </w:tabs>
      <w:spacing w:before="240" w:after="200" w:line="240" w:lineRule="auto"/>
      <w:ind w:left="567" w:firstLine="0"/>
      <w:jc w:val="right"/>
    </w:pPr>
    <w:rPr>
      <w:rFonts w:cs="Times New Roman"/>
    </w:rPr>
  </w:style>
  <w:style w:type="paragraph" w:customStyle="1" w:styleId="a6">
    <w:name w:val="Заголовок_пункта"/>
    <w:basedOn w:val="af6"/>
    <w:qFormat/>
    <w:rsid w:val="00111FF9"/>
    <w:pPr>
      <w:numPr>
        <w:numId w:val="13"/>
      </w:numPr>
      <w:suppressAutoHyphens/>
      <w:outlineLvl w:val="0"/>
    </w:pPr>
    <w:rPr>
      <w:rFonts w:eastAsia="Times New Roman" w:cs="Times New Roman"/>
      <w:b/>
    </w:rPr>
  </w:style>
  <w:style w:type="paragraph" w:customStyle="1" w:styleId="afff7">
    <w:name w:val="Заголовок_таблицы"/>
    <w:basedOn w:val="af0"/>
    <w:qFormat/>
    <w:rsid w:val="00111FF9"/>
    <w:rPr>
      <w:b/>
    </w:rPr>
  </w:style>
  <w:style w:type="paragraph" w:customStyle="1" w:styleId="afff8">
    <w:name w:val="Название_таблицы"/>
    <w:basedOn w:val="aff2"/>
    <w:qFormat/>
    <w:rsid w:val="0030071C"/>
    <w:pPr>
      <w:keepNext/>
      <w:jc w:val="left"/>
    </w:pPr>
    <w:rPr>
      <w:b w:val="0"/>
      <w:color w:val="000000" w:themeColor="text1"/>
      <w:sz w:val="28"/>
    </w:rPr>
  </w:style>
  <w:style w:type="paragraph" w:customStyle="1" w:styleId="afff9">
    <w:name w:val="Название_рисунка"/>
    <w:basedOn w:val="aff2"/>
    <w:qFormat/>
    <w:rsid w:val="0030071C"/>
    <w:pPr>
      <w:jc w:val="center"/>
    </w:pPr>
    <w:rPr>
      <w:b w:val="0"/>
      <w:color w:val="000000" w:themeColor="text1"/>
      <w:sz w:val="28"/>
    </w:rPr>
  </w:style>
  <w:style w:type="paragraph" w:styleId="afffa">
    <w:name w:val="Intense Quote"/>
    <w:basedOn w:val="a7"/>
    <w:next w:val="a7"/>
    <w:link w:val="afffb"/>
    <w:uiPriority w:val="30"/>
    <w:locked/>
    <w:rsid w:val="00D335CB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afffb">
    <w:name w:val="Выделенная цитата Знак"/>
    <w:basedOn w:val="a8"/>
    <w:link w:val="afffa"/>
    <w:uiPriority w:val="30"/>
    <w:rsid w:val="00D335CB"/>
    <w:rPr>
      <w:rFonts w:ascii="Times New Roman" w:hAnsi="Times New Roman"/>
      <w:i/>
      <w:iCs/>
      <w:color w:val="4F81BD" w:themeColor="accent1"/>
      <w:sz w:val="28"/>
      <w:szCs w:val="28"/>
    </w:rPr>
  </w:style>
  <w:style w:type="paragraph" w:customStyle="1" w:styleId="afffc">
    <w:name w:val="АААААААААА"/>
    <w:basedOn w:val="a7"/>
    <w:qFormat/>
    <w:rsid w:val="00D335CB"/>
    <w:pPr>
      <w:spacing w:line="240" w:lineRule="auto"/>
    </w:pPr>
    <w:rPr>
      <w:rFonts w:eastAsia="Times New Roman" w:cs="Times New Roman"/>
      <w:b/>
    </w:rPr>
  </w:style>
  <w:style w:type="character" w:styleId="afffd">
    <w:name w:val="Subtle Emphasis"/>
    <w:basedOn w:val="a8"/>
    <w:uiPriority w:val="99"/>
    <w:locked/>
    <w:rsid w:val="0057482E"/>
    <w:rPr>
      <w:i/>
      <w:iCs/>
      <w:color w:val="404040" w:themeColor="text1" w:themeTint="BF"/>
    </w:rPr>
  </w:style>
  <w:style w:type="character" w:customStyle="1" w:styleId="afffe">
    <w:name w:val="ЗАГОЛОВОК Знак"/>
    <w:basedOn w:val="a8"/>
    <w:link w:val="affff"/>
    <w:locked/>
    <w:rsid w:val="00344B49"/>
    <w:rPr>
      <w:rFonts w:ascii="Times New Roman" w:eastAsia="Times New Roman" w:hAnsi="Times New Roman" w:cs="Times New Roman"/>
      <w:b/>
      <w:bCs/>
      <w:caps/>
      <w:color w:val="365F91" w:themeColor="accent1" w:themeShade="BF"/>
      <w:kern w:val="32"/>
      <w:sz w:val="28"/>
      <w:szCs w:val="32"/>
    </w:rPr>
  </w:style>
  <w:style w:type="paragraph" w:customStyle="1" w:styleId="affff">
    <w:name w:val="ЗАГОЛОВОК"/>
    <w:basedOn w:val="1"/>
    <w:next w:val="a7"/>
    <w:link w:val="afffe"/>
    <w:qFormat/>
    <w:rsid w:val="00344B49"/>
    <w:pPr>
      <w:numPr>
        <w:numId w:val="0"/>
      </w:numPr>
      <w:suppressAutoHyphens/>
      <w:ind w:left="432" w:firstLine="419"/>
    </w:pPr>
    <w:rPr>
      <w:color w:val="365F91" w:themeColor="accent1" w:themeShade="BF"/>
    </w:rPr>
  </w:style>
  <w:style w:type="character" w:customStyle="1" w:styleId="affff0">
    <w:name w:val="Основной Знак"/>
    <w:basedOn w:val="a8"/>
    <w:link w:val="affff1"/>
    <w:locked/>
    <w:rsid w:val="00A4564D"/>
    <w:rPr>
      <w:rFonts w:ascii="Times New Roman" w:eastAsia="Times New Roman" w:hAnsi="Times New Roman" w:cs="Times New Roman"/>
      <w:sz w:val="28"/>
      <w:szCs w:val="28"/>
    </w:rPr>
  </w:style>
  <w:style w:type="paragraph" w:customStyle="1" w:styleId="affff1">
    <w:name w:val="Основной"/>
    <w:basedOn w:val="a7"/>
    <w:link w:val="affff0"/>
    <w:qFormat/>
    <w:rsid w:val="00A4564D"/>
    <w:pPr>
      <w:suppressAutoHyphens/>
    </w:pPr>
    <w:rPr>
      <w:rFonts w:eastAsia="Times New Roman" w:cs="Times New Roman"/>
    </w:rPr>
  </w:style>
  <w:style w:type="paragraph" w:styleId="affff2">
    <w:name w:val="TOC Heading"/>
    <w:basedOn w:val="1"/>
    <w:next w:val="a7"/>
    <w:uiPriority w:val="39"/>
    <w:unhideWhenUsed/>
    <w:qFormat/>
    <w:locked/>
    <w:rsid w:val="00E05E77"/>
    <w:pPr>
      <w:keepNext/>
      <w:keepLines/>
      <w:numPr>
        <w:numId w:val="0"/>
      </w:numPr>
      <w:tabs>
        <w:tab w:val="clear" w:pos="567"/>
      </w:tabs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aps w:val="0"/>
      <w:color w:val="365F91" w:themeColor="accent1" w:themeShade="BF"/>
      <w:kern w:val="0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70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2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88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20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808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6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343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7976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73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3026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93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81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449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30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815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748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1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16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7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4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20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0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10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4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5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9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4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9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1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31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051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51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095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0671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73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255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317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70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720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6006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51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02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109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5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8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1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10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24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C0C0C0"/>
                <w:right w:val="none" w:sz="0" w:space="0" w:color="auto"/>
              </w:divBdr>
              <w:divsChild>
                <w:div w:id="1486699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381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312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6189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633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3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64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www.glfw.org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ru.wikipedia.org/wiki/GLFW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://pm.samgtu.ru/sites/pm.samgtu.ru/files/materials/comp_graph/RedBook_OpenGL.pdf" TargetMode="Externa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yanav\OneDrive\&#1044;&#1086;&#1082;&#1091;&#1084;&#1077;&#1085;&#1090;&#1099;\&#1053;&#1072;&#1089;&#1090;&#1088;&#1072;&#1080;&#1074;&#1072;&#1077;&#1084;&#1099;&#1077;%20&#1096;&#1072;&#1073;&#1083;&#1086;&#1085;&#1099;%20Office\report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34D00A-92ED-4F5E-B921-956E48CBD1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report.dotx</Template>
  <TotalTime>0</TotalTime>
  <Pages>28</Pages>
  <Words>4021</Words>
  <Characters>22920</Characters>
  <Application>Microsoft Office Word</Application>
  <DocSecurity>0</DocSecurity>
  <Lines>191</Lines>
  <Paragraphs>53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2022-09-02T19:53:00Z</dcterms:created>
  <dcterms:modified xsi:type="dcterms:W3CDTF">2026-05-19T22:46:00Z</dcterms:modified>
</cp:coreProperties>
</file>